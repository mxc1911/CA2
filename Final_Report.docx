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7B77D" w14:textId="77777777" w:rsidR="576062CF" w:rsidRDefault="576062CF" w:rsidP="00FD478C"/>
    <w:p w14:paraId="73C6F918" w14:textId="77777777" w:rsidR="576062CF" w:rsidRDefault="576062CF" w:rsidP="00FD478C"/>
    <w:p w14:paraId="334F00E2" w14:textId="77777777" w:rsidR="576062CF" w:rsidRDefault="576062CF" w:rsidP="00FD478C"/>
    <w:p w14:paraId="78E1BEFB" w14:textId="77777777" w:rsidR="576062CF" w:rsidRDefault="576062CF" w:rsidP="00FD478C"/>
    <w:p w14:paraId="5384C7D1" w14:textId="22FD2711" w:rsidR="576062CF" w:rsidRPr="00DF18D4" w:rsidRDefault="008557C6" w:rsidP="008557C6">
      <w:pPr>
        <w:pStyle w:val="Title"/>
        <w:rPr>
          <w:sz w:val="28"/>
          <w:szCs w:val="28"/>
        </w:rPr>
      </w:pPr>
      <w:r w:rsidRPr="00DF18D4">
        <w:rPr>
          <w:sz w:val="28"/>
          <w:szCs w:val="28"/>
        </w:rPr>
        <w:t xml:space="preserve">Spotify Data Analysis and Machine Learning Regression Study </w:t>
      </w:r>
      <w:r w:rsidR="576062CF" w:rsidRPr="00DF18D4">
        <w:rPr>
          <w:sz w:val="28"/>
          <w:szCs w:val="28"/>
        </w:rPr>
        <w:t xml:space="preserve"> </w:t>
      </w:r>
    </w:p>
    <w:p w14:paraId="2C7864BE" w14:textId="77777777" w:rsidR="008557C6" w:rsidRPr="008557C6" w:rsidRDefault="008557C6" w:rsidP="008557C6"/>
    <w:p w14:paraId="6CB110A8" w14:textId="5FD8FAFC" w:rsidR="008557C6" w:rsidRPr="00DF18D4" w:rsidRDefault="008557C6" w:rsidP="008557C6">
      <w:pPr>
        <w:pStyle w:val="Subtitle"/>
        <w:rPr>
          <w:sz w:val="24"/>
          <w:szCs w:val="24"/>
        </w:rPr>
      </w:pPr>
      <w:r w:rsidRPr="00DF18D4">
        <w:rPr>
          <w:sz w:val="24"/>
          <w:szCs w:val="24"/>
        </w:rPr>
        <w:t>Haya Darwish</w:t>
      </w:r>
    </w:p>
    <w:p w14:paraId="79AF2421" w14:textId="54D00D9C" w:rsidR="008557C6" w:rsidRDefault="009B5739" w:rsidP="008557C6">
      <w:pPr>
        <w:ind w:firstLine="0"/>
        <w:jc w:val="center"/>
        <w:rPr>
          <w:sz w:val="24"/>
          <w:szCs w:val="24"/>
        </w:rPr>
      </w:pPr>
      <w:r>
        <w:rPr>
          <w:sz w:val="24"/>
          <w:szCs w:val="24"/>
        </w:rPr>
        <w:t>Josh Belisario</w:t>
      </w:r>
    </w:p>
    <w:p w14:paraId="6FD6C192" w14:textId="735007A2" w:rsidR="008814FA" w:rsidRPr="00DF18D4" w:rsidRDefault="008814FA" w:rsidP="008557C6">
      <w:pPr>
        <w:ind w:firstLine="0"/>
        <w:jc w:val="center"/>
        <w:rPr>
          <w:sz w:val="24"/>
          <w:szCs w:val="24"/>
        </w:rPr>
      </w:pPr>
      <w:r>
        <w:rPr>
          <w:sz w:val="24"/>
          <w:szCs w:val="24"/>
        </w:rPr>
        <w:t>Conor Cleary</w:t>
      </w:r>
    </w:p>
    <w:p w14:paraId="1F4C8624" w14:textId="35E0147F" w:rsidR="00FD478C" w:rsidRPr="00DF18D4" w:rsidRDefault="008557C6" w:rsidP="00FD478C">
      <w:pPr>
        <w:pStyle w:val="Subtitle"/>
        <w:rPr>
          <w:sz w:val="24"/>
          <w:szCs w:val="24"/>
        </w:rPr>
      </w:pPr>
      <w:r w:rsidRPr="00DF18D4">
        <w:rPr>
          <w:sz w:val="24"/>
          <w:szCs w:val="24"/>
        </w:rPr>
        <w:t>Technological University</w:t>
      </w:r>
      <w:r w:rsidR="00FD478C" w:rsidRPr="00DF18D4">
        <w:rPr>
          <w:sz w:val="24"/>
          <w:szCs w:val="24"/>
        </w:rPr>
        <w:t xml:space="preserve"> </w:t>
      </w:r>
    </w:p>
    <w:p w14:paraId="55C2CC53" w14:textId="50FB5EDC" w:rsidR="00FD478C" w:rsidRPr="00DF18D4" w:rsidRDefault="008557C6" w:rsidP="00FD478C">
      <w:pPr>
        <w:pStyle w:val="Subtitle"/>
        <w:rPr>
          <w:sz w:val="24"/>
          <w:szCs w:val="24"/>
        </w:rPr>
      </w:pPr>
      <w:r w:rsidRPr="00DF18D4">
        <w:rPr>
          <w:sz w:val="24"/>
          <w:szCs w:val="24"/>
        </w:rPr>
        <w:t>Nature of enterprise</w:t>
      </w:r>
    </w:p>
    <w:p w14:paraId="15AE6D76" w14:textId="79D41E87" w:rsidR="008557C6" w:rsidRPr="00DF18D4" w:rsidRDefault="008557C6" w:rsidP="008557C6">
      <w:pPr>
        <w:ind w:firstLine="0"/>
        <w:jc w:val="center"/>
        <w:rPr>
          <w:sz w:val="24"/>
          <w:szCs w:val="24"/>
        </w:rPr>
      </w:pPr>
      <w:r w:rsidRPr="00DF18D4">
        <w:rPr>
          <w:sz w:val="24"/>
          <w:szCs w:val="24"/>
        </w:rPr>
        <w:t>Lecturer: Keith Nolan</w:t>
      </w:r>
    </w:p>
    <w:p w14:paraId="2D255D4D" w14:textId="77777777" w:rsidR="576062CF" w:rsidRDefault="576062CF" w:rsidP="00DF3215"/>
    <w:p w14:paraId="1C3E0462" w14:textId="77777777" w:rsidR="00DF18D4" w:rsidRDefault="00DF18D4" w:rsidP="00DF3215"/>
    <w:p w14:paraId="77933DD6" w14:textId="77777777" w:rsidR="00DF18D4" w:rsidRDefault="00DF18D4" w:rsidP="00DF3215"/>
    <w:p w14:paraId="4655353E" w14:textId="77777777" w:rsidR="00DF18D4" w:rsidRDefault="00DF18D4" w:rsidP="00DF3215"/>
    <w:p w14:paraId="6777131A" w14:textId="77777777" w:rsidR="00DF18D4" w:rsidRDefault="00DF18D4" w:rsidP="00DF3215"/>
    <w:p w14:paraId="42114D67" w14:textId="77777777" w:rsidR="00DF18D4" w:rsidRDefault="00DF18D4" w:rsidP="00DF3215"/>
    <w:p w14:paraId="4028C992" w14:textId="77777777" w:rsidR="00DF18D4" w:rsidRDefault="00DF18D4" w:rsidP="00DF3215"/>
    <w:p w14:paraId="1179D06C" w14:textId="77777777" w:rsidR="00DF18D4" w:rsidRDefault="00DF18D4" w:rsidP="00DF3215"/>
    <w:p w14:paraId="173DEC95" w14:textId="77777777" w:rsidR="00DF18D4" w:rsidRDefault="00DF18D4" w:rsidP="00DF3215"/>
    <w:p w14:paraId="36E40A69" w14:textId="77777777" w:rsidR="00DF18D4" w:rsidRDefault="00DF18D4" w:rsidP="00DF3215"/>
    <w:p w14:paraId="1AB3AC28" w14:textId="77777777" w:rsidR="00DF18D4" w:rsidRDefault="00DF18D4" w:rsidP="00DF3215"/>
    <w:p w14:paraId="225C6583" w14:textId="77777777" w:rsidR="00DF18D4" w:rsidRDefault="00DF18D4" w:rsidP="00DF3215"/>
    <w:p w14:paraId="0D7921F3" w14:textId="77777777" w:rsidR="717E282B" w:rsidRDefault="717E282B" w:rsidP="00DF3215"/>
    <w:p w14:paraId="6FBF13DD" w14:textId="146801C0" w:rsidR="00C52F2F" w:rsidRPr="00DF18D4" w:rsidRDefault="00C52F2F" w:rsidP="00DF18D4">
      <w:pPr>
        <w:ind w:firstLine="0"/>
        <w:jc w:val="center"/>
        <w:rPr>
          <w:b/>
          <w:bCs/>
          <w:sz w:val="24"/>
          <w:szCs w:val="24"/>
        </w:rPr>
      </w:pPr>
      <w:r w:rsidRPr="00DF18D4">
        <w:rPr>
          <w:b/>
          <w:bCs/>
          <w:sz w:val="24"/>
          <w:szCs w:val="24"/>
        </w:rPr>
        <w:t>Introduction</w:t>
      </w:r>
    </w:p>
    <w:p w14:paraId="317EDE58" w14:textId="15777C60" w:rsidR="00C52F2F" w:rsidRDefault="00C52F2F" w:rsidP="00C52F2F">
      <w:pPr>
        <w:ind w:firstLine="0"/>
      </w:pPr>
      <w:r>
        <w:t>This report will go over a structure analysis of a dataset with the use of statistics and visual methods, the purpose of the analysis is to explore all the different patterns you can see within the dataset such as trends and relationships,</w:t>
      </w:r>
    </w:p>
    <w:p w14:paraId="0E07AE94" w14:textId="35D25413" w:rsidR="00C52F2F" w:rsidRDefault="00C52F2F" w:rsidP="00C52F2F">
      <w:pPr>
        <w:ind w:firstLine="0"/>
      </w:pPr>
      <w:r>
        <w:tab/>
      </w:r>
      <w:r>
        <w:tab/>
      </w:r>
      <w:r>
        <w:tab/>
        <w:t>The following sections will go through the Dataset overview, Data cleaning summary, Descriptive statistics and Visual Analysis supported by graphs, basic machine learning applications and discussing the limitations and ethical considerations which will provide a structured evaluation of the dataset used.</w:t>
      </w:r>
    </w:p>
    <w:p w14:paraId="09187B82" w14:textId="77777777" w:rsidR="00C52F2F" w:rsidRDefault="00C52F2F" w:rsidP="00C52F2F">
      <w:pPr>
        <w:rPr>
          <w:b/>
        </w:rPr>
      </w:pPr>
    </w:p>
    <w:p w14:paraId="38AE5452" w14:textId="77777777" w:rsidR="00C52F2F" w:rsidRDefault="00C52F2F" w:rsidP="00C52F2F">
      <w:pPr>
        <w:rPr>
          <w:b/>
        </w:rPr>
      </w:pPr>
    </w:p>
    <w:p w14:paraId="10878FB7" w14:textId="77777777" w:rsidR="00C52F2F" w:rsidRDefault="00C52F2F" w:rsidP="00C52F2F">
      <w:pPr>
        <w:rPr>
          <w:b/>
        </w:rPr>
      </w:pPr>
    </w:p>
    <w:p w14:paraId="3EE419D3" w14:textId="12E5AF6C" w:rsidR="00C52F2F" w:rsidRPr="00DF18D4" w:rsidRDefault="00C52F2F" w:rsidP="00DF18D4">
      <w:pPr>
        <w:ind w:firstLine="0"/>
        <w:jc w:val="center"/>
        <w:rPr>
          <w:b/>
          <w:sz w:val="24"/>
          <w:szCs w:val="24"/>
        </w:rPr>
      </w:pPr>
      <w:r w:rsidRPr="00DF18D4">
        <w:rPr>
          <w:b/>
          <w:sz w:val="24"/>
          <w:szCs w:val="24"/>
        </w:rPr>
        <w:t>Dataset Overview</w:t>
      </w:r>
    </w:p>
    <w:p w14:paraId="4FBF93DC" w14:textId="668C0A91" w:rsidR="00C52F2F" w:rsidRPr="00C52F2F" w:rsidRDefault="00C52F2F" w:rsidP="00C52F2F">
      <w:pPr>
        <w:rPr>
          <w:bCs/>
        </w:rPr>
      </w:pPr>
      <w:r w:rsidRPr="00C52F2F">
        <w:rPr>
          <w:bCs/>
        </w:rPr>
        <w:t>The Dataset consists of 3 main variables</w:t>
      </w:r>
      <w:r w:rsidR="00695F33">
        <w:rPr>
          <w:bCs/>
        </w:rPr>
        <w:t xml:space="preserve"> which are numeric variables:</w:t>
      </w:r>
    </w:p>
    <w:p w14:paraId="03984175" w14:textId="77777777" w:rsidR="00C52F2F" w:rsidRPr="00C52F2F" w:rsidRDefault="00C52F2F" w:rsidP="00C52F2F">
      <w:pPr>
        <w:pStyle w:val="ListParagraph"/>
        <w:numPr>
          <w:ilvl w:val="0"/>
          <w:numId w:val="1"/>
        </w:numPr>
        <w:rPr>
          <w:bCs/>
          <w:sz w:val="22"/>
          <w:szCs w:val="22"/>
        </w:rPr>
      </w:pPr>
      <w:proofErr w:type="spellStart"/>
      <w:r w:rsidRPr="00C52F2F">
        <w:rPr>
          <w:bCs/>
          <w:sz w:val="22"/>
          <w:szCs w:val="22"/>
        </w:rPr>
        <w:t>track_popularity</w:t>
      </w:r>
      <w:proofErr w:type="spellEnd"/>
    </w:p>
    <w:p w14:paraId="0313D384" w14:textId="77777777" w:rsidR="00C52F2F" w:rsidRPr="00C52F2F" w:rsidRDefault="00C52F2F" w:rsidP="00C52F2F">
      <w:pPr>
        <w:pStyle w:val="ListParagraph"/>
        <w:numPr>
          <w:ilvl w:val="0"/>
          <w:numId w:val="1"/>
        </w:numPr>
        <w:rPr>
          <w:bCs/>
          <w:sz w:val="22"/>
          <w:szCs w:val="22"/>
        </w:rPr>
      </w:pPr>
      <w:proofErr w:type="spellStart"/>
      <w:r w:rsidRPr="00C52F2F">
        <w:rPr>
          <w:bCs/>
          <w:sz w:val="22"/>
          <w:szCs w:val="22"/>
        </w:rPr>
        <w:t>artist_followers</w:t>
      </w:r>
      <w:proofErr w:type="spellEnd"/>
    </w:p>
    <w:p w14:paraId="2AA6104C" w14:textId="77777777" w:rsidR="00C52F2F" w:rsidRDefault="00C52F2F" w:rsidP="00C52F2F">
      <w:pPr>
        <w:pStyle w:val="ListParagraph"/>
        <w:numPr>
          <w:ilvl w:val="0"/>
          <w:numId w:val="1"/>
        </w:numPr>
        <w:rPr>
          <w:bCs/>
          <w:sz w:val="22"/>
          <w:szCs w:val="22"/>
        </w:rPr>
      </w:pPr>
      <w:proofErr w:type="spellStart"/>
      <w:r w:rsidRPr="00C52F2F">
        <w:rPr>
          <w:bCs/>
          <w:sz w:val="22"/>
          <w:szCs w:val="22"/>
        </w:rPr>
        <w:t>album_total</w:t>
      </w:r>
      <w:proofErr w:type="spellEnd"/>
    </w:p>
    <w:p w14:paraId="4A143C2B" w14:textId="29D276E3" w:rsidR="008814FA" w:rsidRPr="008814FA" w:rsidRDefault="008814FA" w:rsidP="008814FA">
      <w:pPr>
        <w:ind w:firstLine="0"/>
        <w:rPr>
          <w:bCs/>
        </w:rPr>
      </w:pPr>
      <w:r>
        <w:rPr>
          <w:bCs/>
        </w:rPr>
        <w:t xml:space="preserve">I found these were the best variables when cleaning the data set. It removed a lot of rows making the graphs in the future smaller and easier to read. </w:t>
      </w:r>
    </w:p>
    <w:p w14:paraId="2B957D4E" w14:textId="77777777" w:rsidR="00DF18D4" w:rsidRDefault="00DF18D4" w:rsidP="00DF18D4">
      <w:pPr>
        <w:pStyle w:val="ListParagraph"/>
        <w:rPr>
          <w:bCs/>
          <w:sz w:val="22"/>
          <w:szCs w:val="22"/>
        </w:rPr>
      </w:pPr>
    </w:p>
    <w:p w14:paraId="6E10EED0" w14:textId="77777777" w:rsidR="00DF18D4" w:rsidRPr="00C52F2F" w:rsidRDefault="00DF18D4" w:rsidP="00DF18D4">
      <w:pPr>
        <w:pStyle w:val="ListParagraph"/>
        <w:rPr>
          <w:bCs/>
          <w:sz w:val="22"/>
          <w:szCs w:val="22"/>
        </w:rPr>
      </w:pPr>
    </w:p>
    <w:p w14:paraId="2E733069" w14:textId="77777777" w:rsidR="008814FA" w:rsidRDefault="008814FA" w:rsidP="008814FA">
      <w:pPr>
        <w:ind w:firstLine="0"/>
        <w:jc w:val="center"/>
        <w:rPr>
          <w:b/>
          <w:sz w:val="24"/>
          <w:szCs w:val="24"/>
        </w:rPr>
      </w:pPr>
    </w:p>
    <w:p w14:paraId="030F8331" w14:textId="77777777" w:rsidR="008814FA" w:rsidRDefault="008814FA" w:rsidP="008814FA">
      <w:pPr>
        <w:ind w:firstLine="0"/>
        <w:jc w:val="center"/>
        <w:rPr>
          <w:b/>
          <w:sz w:val="24"/>
          <w:szCs w:val="24"/>
        </w:rPr>
      </w:pPr>
    </w:p>
    <w:p w14:paraId="03310C1C" w14:textId="77777777" w:rsidR="008814FA" w:rsidRDefault="008814FA" w:rsidP="008814FA">
      <w:pPr>
        <w:ind w:firstLine="0"/>
        <w:jc w:val="center"/>
        <w:rPr>
          <w:b/>
          <w:sz w:val="24"/>
          <w:szCs w:val="24"/>
        </w:rPr>
      </w:pPr>
    </w:p>
    <w:p w14:paraId="59074AB1" w14:textId="0528A43B" w:rsidR="008814FA" w:rsidRDefault="00C52F2F" w:rsidP="008814FA">
      <w:pPr>
        <w:ind w:firstLine="0"/>
        <w:jc w:val="center"/>
        <w:rPr>
          <w:b/>
          <w:sz w:val="24"/>
          <w:szCs w:val="24"/>
        </w:rPr>
      </w:pPr>
      <w:r w:rsidRPr="00DF18D4">
        <w:rPr>
          <w:b/>
          <w:sz w:val="24"/>
          <w:szCs w:val="24"/>
        </w:rPr>
        <w:lastRenderedPageBreak/>
        <w:t>Data Cleaning Summary</w:t>
      </w:r>
    </w:p>
    <w:p w14:paraId="24C452F6" w14:textId="1C772094" w:rsidR="00DF18D4" w:rsidRDefault="008814FA" w:rsidP="00DF18D4">
      <w:pPr>
        <w:ind w:firstLine="0"/>
        <w:rPr>
          <w:bCs/>
          <w:sz w:val="24"/>
          <w:szCs w:val="24"/>
        </w:rPr>
      </w:pPr>
      <w:r w:rsidRPr="008814FA">
        <w:rPr>
          <w:bCs/>
          <w:sz w:val="24"/>
          <w:szCs w:val="24"/>
        </w:rPr>
        <w:t xml:space="preserve">When Cleaning the Dataset I was already familiar with the code I could use because my leaving cert also had a similar task. I used the base code from my leaving cert project to remove all singles, track popularity under 50 and removed any artist followers under 500k to make the dataset smaller. </w:t>
      </w:r>
    </w:p>
    <w:p w14:paraId="480040CE" w14:textId="13F20EBA" w:rsidR="00CD2395" w:rsidRDefault="00CD2395" w:rsidP="00DF18D4">
      <w:pPr>
        <w:ind w:firstLine="0"/>
        <w:rPr>
          <w:bCs/>
          <w:sz w:val="24"/>
          <w:szCs w:val="24"/>
        </w:rPr>
      </w:pPr>
      <w:r w:rsidRPr="00CD2395">
        <w:rPr>
          <w:bCs/>
          <w:sz w:val="24"/>
          <w:szCs w:val="24"/>
        </w:rPr>
        <w:drawing>
          <wp:inline distT="0" distB="0" distL="0" distR="0" wp14:anchorId="482BB2C9" wp14:editId="1538BE5F">
            <wp:extent cx="5943600" cy="2184400"/>
            <wp:effectExtent l="0" t="0" r="0" b="6350"/>
            <wp:docPr id="1789465087"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65087" name="Picture 1" descr="A blue screen with white text&#10;&#10;AI-generated content may be incorrect."/>
                    <pic:cNvPicPr/>
                  </pic:nvPicPr>
                  <pic:blipFill>
                    <a:blip r:embed="rId10"/>
                    <a:stretch>
                      <a:fillRect/>
                    </a:stretch>
                  </pic:blipFill>
                  <pic:spPr>
                    <a:xfrm>
                      <a:off x="0" y="0"/>
                      <a:ext cx="5943600" cy="2184400"/>
                    </a:xfrm>
                    <a:prstGeom prst="rect">
                      <a:avLst/>
                    </a:prstGeom>
                  </pic:spPr>
                </pic:pic>
              </a:graphicData>
            </a:graphic>
          </wp:inline>
        </w:drawing>
      </w:r>
    </w:p>
    <w:p w14:paraId="42DA7024" w14:textId="145DF087" w:rsidR="00CD2395" w:rsidRDefault="00CD2395" w:rsidP="00DF18D4">
      <w:pPr>
        <w:ind w:firstLine="0"/>
        <w:rPr>
          <w:bCs/>
          <w:sz w:val="24"/>
          <w:szCs w:val="24"/>
        </w:rPr>
      </w:pPr>
      <w:r>
        <w:rPr>
          <w:bCs/>
          <w:sz w:val="24"/>
          <w:szCs w:val="24"/>
        </w:rPr>
        <w:t xml:space="preserve">This is the code I used to clean the dataset. I sampled it from a dataset I did for the leaving </w:t>
      </w:r>
    </w:p>
    <w:p w14:paraId="426AD9D5" w14:textId="20441A4C" w:rsidR="00CD2395" w:rsidRDefault="00CD2395" w:rsidP="00DF18D4">
      <w:pPr>
        <w:ind w:firstLine="0"/>
        <w:rPr>
          <w:bCs/>
          <w:sz w:val="24"/>
          <w:szCs w:val="24"/>
        </w:rPr>
      </w:pPr>
      <w:r>
        <w:rPr>
          <w:bCs/>
          <w:sz w:val="24"/>
          <w:szCs w:val="24"/>
        </w:rPr>
        <w:t xml:space="preserve">Certificate but based it off the Spotify Dataset instead of the last Dataset I had done. </w:t>
      </w:r>
    </w:p>
    <w:p w14:paraId="0C1DDD8D" w14:textId="3285AF1A" w:rsidR="00CD2395" w:rsidRDefault="00CD2395" w:rsidP="00DF18D4">
      <w:pPr>
        <w:ind w:firstLine="0"/>
        <w:rPr>
          <w:bCs/>
          <w:sz w:val="24"/>
          <w:szCs w:val="24"/>
        </w:rPr>
      </w:pPr>
      <w:r>
        <w:rPr>
          <w:bCs/>
          <w:sz w:val="24"/>
          <w:szCs w:val="24"/>
        </w:rPr>
        <w:t xml:space="preserve">I used pandas to clean the dataset. Below I have </w:t>
      </w:r>
      <w:r w:rsidR="00196F45">
        <w:rPr>
          <w:bCs/>
          <w:sz w:val="24"/>
          <w:szCs w:val="24"/>
        </w:rPr>
        <w:t>shown</w:t>
      </w:r>
      <w:r>
        <w:rPr>
          <w:bCs/>
          <w:sz w:val="24"/>
          <w:szCs w:val="24"/>
        </w:rPr>
        <w:t xml:space="preserve"> the work from my last dataset I cleaned to show the difference between the two of them. </w:t>
      </w:r>
    </w:p>
    <w:p w14:paraId="6F5EF7A0" w14:textId="016E9B75" w:rsidR="00CD2395" w:rsidRDefault="00CD2395" w:rsidP="00DF18D4">
      <w:pPr>
        <w:ind w:firstLine="0"/>
        <w:rPr>
          <w:bCs/>
          <w:sz w:val="24"/>
          <w:szCs w:val="24"/>
        </w:rPr>
      </w:pPr>
      <w:r w:rsidRPr="00CD2395">
        <w:rPr>
          <w:bCs/>
          <w:sz w:val="24"/>
          <w:szCs w:val="24"/>
        </w:rPr>
        <w:lastRenderedPageBreak/>
        <w:drawing>
          <wp:inline distT="0" distB="0" distL="0" distR="0" wp14:anchorId="0B4E7F12" wp14:editId="36C475BB">
            <wp:extent cx="4175760" cy="2869050"/>
            <wp:effectExtent l="0" t="0" r="0" b="7620"/>
            <wp:docPr id="15000092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09218" name="Picture 1" descr="A screen shot of a computer program&#10;&#10;AI-generated content may be incorrect."/>
                    <pic:cNvPicPr/>
                  </pic:nvPicPr>
                  <pic:blipFill>
                    <a:blip r:embed="rId11"/>
                    <a:stretch>
                      <a:fillRect/>
                    </a:stretch>
                  </pic:blipFill>
                  <pic:spPr>
                    <a:xfrm>
                      <a:off x="0" y="0"/>
                      <a:ext cx="4192121" cy="2880291"/>
                    </a:xfrm>
                    <a:prstGeom prst="rect">
                      <a:avLst/>
                    </a:prstGeom>
                  </pic:spPr>
                </pic:pic>
              </a:graphicData>
            </a:graphic>
          </wp:inline>
        </w:drawing>
      </w:r>
    </w:p>
    <w:p w14:paraId="5C4BE54E" w14:textId="5886D9D2" w:rsidR="00CD2395" w:rsidRPr="008814FA" w:rsidRDefault="00CD2395" w:rsidP="00DF18D4">
      <w:pPr>
        <w:ind w:firstLine="0"/>
        <w:rPr>
          <w:bCs/>
          <w:sz w:val="24"/>
          <w:szCs w:val="24"/>
        </w:rPr>
      </w:pPr>
      <w:r>
        <w:rPr>
          <w:bCs/>
          <w:sz w:val="24"/>
          <w:szCs w:val="24"/>
        </w:rPr>
        <w:t xml:space="preserve">This is the code I based my data cleaning off. It is an old data set I cleaned. </w:t>
      </w:r>
    </w:p>
    <w:p w14:paraId="55A711D8" w14:textId="77777777" w:rsidR="00DF18D4" w:rsidRDefault="00DF18D4" w:rsidP="00DF18D4">
      <w:pPr>
        <w:ind w:firstLine="0"/>
        <w:rPr>
          <w:b/>
          <w:u w:val="single"/>
        </w:rPr>
      </w:pPr>
    </w:p>
    <w:p w14:paraId="21C56B6B" w14:textId="77777777" w:rsidR="00DF18D4" w:rsidRDefault="00DF18D4" w:rsidP="00DF18D4">
      <w:pPr>
        <w:ind w:firstLine="0"/>
        <w:rPr>
          <w:b/>
          <w:u w:val="single"/>
        </w:rPr>
      </w:pPr>
    </w:p>
    <w:p w14:paraId="330F8BBB" w14:textId="691690FF" w:rsidR="00C52F2F" w:rsidRPr="00DF18D4" w:rsidRDefault="00C52F2F" w:rsidP="00DF18D4">
      <w:pPr>
        <w:ind w:firstLine="0"/>
        <w:jc w:val="center"/>
        <w:rPr>
          <w:b/>
          <w:sz w:val="24"/>
          <w:szCs w:val="24"/>
        </w:rPr>
      </w:pPr>
      <w:r w:rsidRPr="00DF18D4">
        <w:rPr>
          <w:b/>
          <w:sz w:val="24"/>
          <w:szCs w:val="24"/>
        </w:rPr>
        <w:t>Descriptive Statistics</w:t>
      </w:r>
    </w:p>
    <w:tbl>
      <w:tblPr>
        <w:tblStyle w:val="TableGrid"/>
        <w:tblW w:w="0" w:type="auto"/>
        <w:tblLook w:val="04A0" w:firstRow="1" w:lastRow="0" w:firstColumn="1" w:lastColumn="0" w:noHBand="0" w:noVBand="1"/>
      </w:tblPr>
      <w:tblGrid>
        <w:gridCol w:w="1727"/>
        <w:gridCol w:w="1387"/>
        <w:gridCol w:w="1237"/>
        <w:gridCol w:w="1238"/>
        <w:gridCol w:w="1154"/>
        <w:gridCol w:w="1220"/>
        <w:gridCol w:w="1387"/>
      </w:tblGrid>
      <w:tr w:rsidR="00DC1168" w14:paraId="7B15B233" w14:textId="77777777" w:rsidTr="00DC1168">
        <w:tc>
          <w:tcPr>
            <w:tcW w:w="1727" w:type="dxa"/>
          </w:tcPr>
          <w:p w14:paraId="2AD8B276" w14:textId="34BEE772" w:rsidR="00DC1168" w:rsidRDefault="00DC1168" w:rsidP="00DC1168">
            <w:pPr>
              <w:ind w:firstLine="0"/>
            </w:pPr>
            <w:r>
              <w:t>Variable</w:t>
            </w:r>
          </w:p>
        </w:tc>
        <w:tc>
          <w:tcPr>
            <w:tcW w:w="1387" w:type="dxa"/>
          </w:tcPr>
          <w:p w14:paraId="56432631" w14:textId="25A5AEB0" w:rsidR="00DC1168" w:rsidRDefault="00DC1168" w:rsidP="00DC1168">
            <w:pPr>
              <w:ind w:firstLine="0"/>
            </w:pPr>
            <w:r>
              <w:t>Mean</w:t>
            </w:r>
          </w:p>
        </w:tc>
        <w:tc>
          <w:tcPr>
            <w:tcW w:w="1237" w:type="dxa"/>
          </w:tcPr>
          <w:p w14:paraId="691D1105" w14:textId="430B076D" w:rsidR="00DC1168" w:rsidRDefault="00DC1168" w:rsidP="00DC1168">
            <w:pPr>
              <w:ind w:firstLine="0"/>
            </w:pPr>
            <w:r>
              <w:t>Median</w:t>
            </w:r>
          </w:p>
        </w:tc>
        <w:tc>
          <w:tcPr>
            <w:tcW w:w="1238" w:type="dxa"/>
          </w:tcPr>
          <w:p w14:paraId="1B22EA40" w14:textId="713F7D8E" w:rsidR="00DC1168" w:rsidRDefault="00DC1168" w:rsidP="00DC1168">
            <w:pPr>
              <w:ind w:firstLine="0"/>
            </w:pPr>
            <w:r>
              <w:t>Mode</w:t>
            </w:r>
          </w:p>
        </w:tc>
        <w:tc>
          <w:tcPr>
            <w:tcW w:w="1154" w:type="dxa"/>
          </w:tcPr>
          <w:p w14:paraId="25814F46" w14:textId="46BAEE15" w:rsidR="00DC1168" w:rsidRDefault="00DC1168" w:rsidP="00DC1168">
            <w:pPr>
              <w:ind w:firstLine="0"/>
            </w:pPr>
            <w:r>
              <w:t>Min</w:t>
            </w:r>
          </w:p>
        </w:tc>
        <w:tc>
          <w:tcPr>
            <w:tcW w:w="1220" w:type="dxa"/>
          </w:tcPr>
          <w:p w14:paraId="6CCB08D8" w14:textId="412F701B" w:rsidR="00DC1168" w:rsidRDefault="00DC1168" w:rsidP="00DC1168">
            <w:pPr>
              <w:ind w:firstLine="0"/>
            </w:pPr>
            <w:r>
              <w:t>Max</w:t>
            </w:r>
          </w:p>
        </w:tc>
        <w:tc>
          <w:tcPr>
            <w:tcW w:w="1387" w:type="dxa"/>
          </w:tcPr>
          <w:p w14:paraId="441F2D32" w14:textId="19727046" w:rsidR="00DC1168" w:rsidRDefault="00DC1168" w:rsidP="00DC1168">
            <w:pPr>
              <w:ind w:firstLine="0"/>
            </w:pPr>
            <w:r>
              <w:t>Standard Deviation</w:t>
            </w:r>
          </w:p>
        </w:tc>
      </w:tr>
      <w:tr w:rsidR="00DC1168" w14:paraId="559A79DD" w14:textId="77777777" w:rsidTr="00DC1168">
        <w:tc>
          <w:tcPr>
            <w:tcW w:w="1727" w:type="dxa"/>
          </w:tcPr>
          <w:p w14:paraId="0A6242F8" w14:textId="1FB356EE" w:rsidR="00DC1168" w:rsidRDefault="00DC1168" w:rsidP="00DC1168">
            <w:pPr>
              <w:ind w:firstLine="0"/>
            </w:pPr>
            <w:proofErr w:type="spellStart"/>
            <w:r>
              <w:t>Track_popularity</w:t>
            </w:r>
            <w:proofErr w:type="spellEnd"/>
          </w:p>
        </w:tc>
        <w:tc>
          <w:tcPr>
            <w:tcW w:w="1387" w:type="dxa"/>
          </w:tcPr>
          <w:p w14:paraId="76AFE20E" w14:textId="182A9DEA" w:rsidR="00DC1168" w:rsidRDefault="00DC1168" w:rsidP="00DC1168">
            <w:pPr>
              <w:ind w:firstLine="0"/>
            </w:pPr>
            <w:r w:rsidRPr="005156AE">
              <w:t>68.82925546</w:t>
            </w:r>
          </w:p>
        </w:tc>
        <w:tc>
          <w:tcPr>
            <w:tcW w:w="1237" w:type="dxa"/>
          </w:tcPr>
          <w:p w14:paraId="54803B9B" w14:textId="4742647B" w:rsidR="00DC1168" w:rsidRDefault="00DC1168" w:rsidP="00DC1168">
            <w:pPr>
              <w:ind w:firstLine="0"/>
            </w:pPr>
            <w:r>
              <w:t>69</w:t>
            </w:r>
          </w:p>
        </w:tc>
        <w:tc>
          <w:tcPr>
            <w:tcW w:w="1238" w:type="dxa"/>
          </w:tcPr>
          <w:p w14:paraId="567B8159" w14:textId="2B95E433" w:rsidR="00DC1168" w:rsidRDefault="00DC1168" w:rsidP="00DC1168">
            <w:pPr>
              <w:ind w:firstLine="0"/>
            </w:pPr>
            <w:r>
              <w:t>71</w:t>
            </w:r>
          </w:p>
        </w:tc>
        <w:tc>
          <w:tcPr>
            <w:tcW w:w="1154" w:type="dxa"/>
          </w:tcPr>
          <w:p w14:paraId="5B1E1D94" w14:textId="7930BE3B" w:rsidR="00DC1168" w:rsidRDefault="00DC1168" w:rsidP="00DC1168">
            <w:pPr>
              <w:ind w:firstLine="0"/>
            </w:pPr>
            <w:r>
              <w:t>50</w:t>
            </w:r>
          </w:p>
        </w:tc>
        <w:tc>
          <w:tcPr>
            <w:tcW w:w="1220" w:type="dxa"/>
          </w:tcPr>
          <w:p w14:paraId="2D61A656" w14:textId="1744340C" w:rsidR="00DC1168" w:rsidRDefault="00DC1168" w:rsidP="00DC1168">
            <w:pPr>
              <w:ind w:firstLine="0"/>
            </w:pPr>
            <w:r>
              <w:t>99</w:t>
            </w:r>
          </w:p>
        </w:tc>
        <w:tc>
          <w:tcPr>
            <w:tcW w:w="1387" w:type="dxa"/>
          </w:tcPr>
          <w:p w14:paraId="1636F67B" w14:textId="6941D275" w:rsidR="00DC1168" w:rsidRDefault="00DC1168" w:rsidP="00DC1168">
            <w:pPr>
              <w:ind w:firstLine="0"/>
            </w:pPr>
            <w:r w:rsidRPr="005156AE">
              <w:t>9.765489542</w:t>
            </w:r>
          </w:p>
        </w:tc>
      </w:tr>
      <w:tr w:rsidR="00DC1168" w14:paraId="03AA6321" w14:textId="77777777" w:rsidTr="00DC1168">
        <w:tc>
          <w:tcPr>
            <w:tcW w:w="1727" w:type="dxa"/>
          </w:tcPr>
          <w:p w14:paraId="2242016F" w14:textId="7BCFA693" w:rsidR="00DC1168" w:rsidRDefault="00DC1168" w:rsidP="00DC1168">
            <w:pPr>
              <w:ind w:firstLine="0"/>
              <w:jc w:val="center"/>
            </w:pPr>
            <w:proofErr w:type="spellStart"/>
            <w:r>
              <w:t>Artist_followers</w:t>
            </w:r>
            <w:proofErr w:type="spellEnd"/>
          </w:p>
        </w:tc>
        <w:tc>
          <w:tcPr>
            <w:tcW w:w="1387" w:type="dxa"/>
          </w:tcPr>
          <w:p w14:paraId="593DB340" w14:textId="46B16D43" w:rsidR="00DC1168" w:rsidRDefault="00DC1168" w:rsidP="00DC1168">
            <w:pPr>
              <w:ind w:firstLine="0"/>
            </w:pPr>
            <w:r w:rsidRPr="005156AE">
              <w:t>38377632.49</w:t>
            </w:r>
          </w:p>
        </w:tc>
        <w:tc>
          <w:tcPr>
            <w:tcW w:w="1237" w:type="dxa"/>
          </w:tcPr>
          <w:p w14:paraId="2F12735F" w14:textId="23D890E0" w:rsidR="00DC1168" w:rsidRDefault="00DC1168" w:rsidP="00DC1168">
            <w:pPr>
              <w:ind w:firstLine="0"/>
            </w:pPr>
            <w:r w:rsidRPr="005156AE">
              <w:t>18208465</w:t>
            </w:r>
          </w:p>
        </w:tc>
        <w:tc>
          <w:tcPr>
            <w:tcW w:w="1238" w:type="dxa"/>
          </w:tcPr>
          <w:p w14:paraId="71E0C42C" w14:textId="09706E88" w:rsidR="00DC1168" w:rsidRDefault="00DC1168" w:rsidP="00DC1168">
            <w:pPr>
              <w:ind w:firstLine="0"/>
            </w:pPr>
            <w:r w:rsidRPr="005156AE">
              <w:t>145396321</w:t>
            </w:r>
          </w:p>
        </w:tc>
        <w:tc>
          <w:tcPr>
            <w:tcW w:w="1154" w:type="dxa"/>
          </w:tcPr>
          <w:p w14:paraId="56D2C2D2" w14:textId="5C419CC9" w:rsidR="00DC1168" w:rsidRDefault="00DC1168" w:rsidP="00DC1168">
            <w:pPr>
              <w:ind w:firstLine="0"/>
            </w:pPr>
            <w:r w:rsidRPr="005156AE">
              <w:t>502300</w:t>
            </w:r>
          </w:p>
        </w:tc>
        <w:tc>
          <w:tcPr>
            <w:tcW w:w="1220" w:type="dxa"/>
          </w:tcPr>
          <w:p w14:paraId="6E88CF6C" w14:textId="5EE5F3E1" w:rsidR="00DC1168" w:rsidRDefault="00DC1168" w:rsidP="00DC1168">
            <w:pPr>
              <w:ind w:firstLine="0"/>
            </w:pPr>
            <w:r w:rsidRPr="005156AE">
              <w:t>145542136</w:t>
            </w:r>
          </w:p>
        </w:tc>
        <w:tc>
          <w:tcPr>
            <w:tcW w:w="1387" w:type="dxa"/>
          </w:tcPr>
          <w:p w14:paraId="118A59F9" w14:textId="3C386F7B" w:rsidR="00DC1168" w:rsidRDefault="00DC1168" w:rsidP="00DC1168">
            <w:pPr>
              <w:ind w:firstLine="0"/>
              <w:jc w:val="center"/>
            </w:pPr>
            <w:r w:rsidRPr="005156AE">
              <w:t>43655014.98</w:t>
            </w:r>
          </w:p>
        </w:tc>
      </w:tr>
      <w:tr w:rsidR="00DC1168" w14:paraId="44AA4F2F" w14:textId="77777777" w:rsidTr="00DC1168">
        <w:tc>
          <w:tcPr>
            <w:tcW w:w="1727" w:type="dxa"/>
          </w:tcPr>
          <w:p w14:paraId="3AA988E9" w14:textId="4254FBB6" w:rsidR="00DC1168" w:rsidRDefault="00DC1168" w:rsidP="00DC1168">
            <w:pPr>
              <w:ind w:firstLine="0"/>
              <w:jc w:val="center"/>
            </w:pPr>
            <w:proofErr w:type="spellStart"/>
            <w:r>
              <w:t>Album_total</w:t>
            </w:r>
            <w:proofErr w:type="spellEnd"/>
          </w:p>
        </w:tc>
        <w:tc>
          <w:tcPr>
            <w:tcW w:w="1387" w:type="dxa"/>
          </w:tcPr>
          <w:p w14:paraId="14F614A9" w14:textId="6108311C" w:rsidR="00DC1168" w:rsidRDefault="00DC1168" w:rsidP="00DC1168">
            <w:pPr>
              <w:ind w:firstLine="0"/>
              <w:jc w:val="center"/>
            </w:pPr>
            <w:r w:rsidRPr="005156AE">
              <w:t>15.8005788</w:t>
            </w:r>
          </w:p>
        </w:tc>
        <w:tc>
          <w:tcPr>
            <w:tcW w:w="1237" w:type="dxa"/>
          </w:tcPr>
          <w:p w14:paraId="3F834BD8" w14:textId="02B4FA21" w:rsidR="00DC1168" w:rsidRDefault="00DC1168" w:rsidP="00DC1168">
            <w:pPr>
              <w:ind w:firstLine="0"/>
            </w:pPr>
            <w:r>
              <w:t>15</w:t>
            </w:r>
          </w:p>
        </w:tc>
        <w:tc>
          <w:tcPr>
            <w:tcW w:w="1238" w:type="dxa"/>
          </w:tcPr>
          <w:p w14:paraId="2B017D01" w14:textId="23BC88C7" w:rsidR="00DC1168" w:rsidRDefault="00DC1168" w:rsidP="00DC1168">
            <w:pPr>
              <w:ind w:firstLine="0"/>
            </w:pPr>
            <w:r>
              <w:t>12</w:t>
            </w:r>
          </w:p>
        </w:tc>
        <w:tc>
          <w:tcPr>
            <w:tcW w:w="1154" w:type="dxa"/>
          </w:tcPr>
          <w:p w14:paraId="7325598A" w14:textId="1D003C47" w:rsidR="00DC1168" w:rsidRDefault="00DC1168" w:rsidP="00DC1168">
            <w:pPr>
              <w:ind w:firstLine="0"/>
            </w:pPr>
            <w:r>
              <w:t>4</w:t>
            </w:r>
          </w:p>
        </w:tc>
        <w:tc>
          <w:tcPr>
            <w:tcW w:w="1220" w:type="dxa"/>
          </w:tcPr>
          <w:p w14:paraId="7AE8FC97" w14:textId="53F299B9" w:rsidR="00DC1168" w:rsidRDefault="00DC1168" w:rsidP="00DC1168">
            <w:pPr>
              <w:ind w:firstLine="0"/>
            </w:pPr>
            <w:r>
              <w:t>137</w:t>
            </w:r>
          </w:p>
        </w:tc>
        <w:tc>
          <w:tcPr>
            <w:tcW w:w="1387" w:type="dxa"/>
          </w:tcPr>
          <w:p w14:paraId="572F17A1" w14:textId="3C05B17E" w:rsidR="00DC1168" w:rsidRDefault="00DC1168" w:rsidP="00DC1168">
            <w:pPr>
              <w:ind w:firstLine="0"/>
            </w:pPr>
            <w:r w:rsidRPr="005156AE">
              <w:t>43655014.98</w:t>
            </w:r>
          </w:p>
        </w:tc>
      </w:tr>
    </w:tbl>
    <w:p w14:paraId="65E255E9" w14:textId="77777777" w:rsidR="00C52F2F" w:rsidRPr="00C52F2F" w:rsidRDefault="00C52F2F" w:rsidP="00C52F2F"/>
    <w:p w14:paraId="3706C674" w14:textId="77777777" w:rsidR="00C52F2F" w:rsidRPr="00C52F2F" w:rsidRDefault="00C52F2F" w:rsidP="00DC1168">
      <w:pPr>
        <w:ind w:firstLine="0"/>
        <w:rPr>
          <w:b/>
        </w:rPr>
      </w:pPr>
      <w:r w:rsidRPr="00C52F2F">
        <w:rPr>
          <w:b/>
        </w:rPr>
        <w:t>Note:</w:t>
      </w:r>
    </w:p>
    <w:p w14:paraId="19F81ED1" w14:textId="77777777" w:rsidR="00C52F2F" w:rsidRPr="00C52F2F" w:rsidRDefault="00C52F2F" w:rsidP="00C52F2F">
      <w:pPr>
        <w:pStyle w:val="ListParagraph"/>
        <w:numPr>
          <w:ilvl w:val="0"/>
          <w:numId w:val="2"/>
        </w:numPr>
        <w:rPr>
          <w:bCs/>
          <w:sz w:val="22"/>
          <w:szCs w:val="22"/>
        </w:rPr>
      </w:pPr>
      <w:proofErr w:type="spellStart"/>
      <w:r w:rsidRPr="00C52F2F">
        <w:rPr>
          <w:bCs/>
          <w:sz w:val="22"/>
          <w:szCs w:val="22"/>
        </w:rPr>
        <w:t>track_popularity</w:t>
      </w:r>
      <w:proofErr w:type="spellEnd"/>
      <w:r w:rsidRPr="00C52F2F">
        <w:rPr>
          <w:bCs/>
          <w:sz w:val="22"/>
          <w:szCs w:val="22"/>
        </w:rPr>
        <w:t xml:space="preserve"> is consistent as most tracks are grouped around the 60-75 range</w:t>
      </w:r>
    </w:p>
    <w:p w14:paraId="5EC30720" w14:textId="77777777" w:rsidR="00C52F2F" w:rsidRPr="00C52F2F" w:rsidRDefault="00C52F2F" w:rsidP="00C52F2F">
      <w:pPr>
        <w:pStyle w:val="ListParagraph"/>
        <w:numPr>
          <w:ilvl w:val="0"/>
          <w:numId w:val="2"/>
        </w:numPr>
        <w:rPr>
          <w:bCs/>
          <w:sz w:val="22"/>
          <w:szCs w:val="22"/>
        </w:rPr>
      </w:pPr>
      <w:proofErr w:type="spellStart"/>
      <w:r w:rsidRPr="00C52F2F">
        <w:rPr>
          <w:bCs/>
          <w:sz w:val="22"/>
          <w:szCs w:val="22"/>
        </w:rPr>
        <w:t>artist_followers</w:t>
      </w:r>
      <w:proofErr w:type="spellEnd"/>
      <w:r w:rsidRPr="00C52F2F">
        <w:rPr>
          <w:bCs/>
          <w:sz w:val="22"/>
          <w:szCs w:val="22"/>
        </w:rPr>
        <w:t xml:space="preserve"> is highly skewed due to the dataset having very few popular artists.</w:t>
      </w:r>
    </w:p>
    <w:p w14:paraId="7C5B0AC5" w14:textId="6E30BDF9" w:rsidR="00C52F2F" w:rsidRPr="00DF18D4" w:rsidRDefault="00C52F2F" w:rsidP="00DF18D4">
      <w:pPr>
        <w:pStyle w:val="ListParagraph"/>
        <w:numPr>
          <w:ilvl w:val="0"/>
          <w:numId w:val="2"/>
        </w:numPr>
        <w:rPr>
          <w:bCs/>
          <w:sz w:val="22"/>
          <w:szCs w:val="22"/>
        </w:rPr>
      </w:pPr>
      <w:proofErr w:type="spellStart"/>
      <w:r w:rsidRPr="00C52F2F">
        <w:rPr>
          <w:bCs/>
          <w:sz w:val="22"/>
          <w:szCs w:val="22"/>
        </w:rPr>
        <w:t>album_total</w:t>
      </w:r>
      <w:proofErr w:type="spellEnd"/>
      <w:r w:rsidRPr="00C52F2F">
        <w:rPr>
          <w:bCs/>
          <w:sz w:val="22"/>
          <w:szCs w:val="22"/>
        </w:rPr>
        <w:t xml:space="preserve"> is generally focused on around to 12 – 16 tracks per artists but some outliers exist.</w:t>
      </w:r>
    </w:p>
    <w:p w14:paraId="73727001" w14:textId="77777777" w:rsidR="00DF18D4" w:rsidRDefault="00DF18D4" w:rsidP="00DC1168">
      <w:pPr>
        <w:ind w:firstLine="0"/>
        <w:rPr>
          <w:b/>
        </w:rPr>
      </w:pPr>
    </w:p>
    <w:p w14:paraId="307E169C" w14:textId="70362481" w:rsidR="00DF18D4" w:rsidRPr="00DF18D4" w:rsidRDefault="00C52F2F" w:rsidP="00DF18D4">
      <w:pPr>
        <w:ind w:firstLine="0"/>
        <w:jc w:val="center"/>
        <w:rPr>
          <w:b/>
          <w:sz w:val="24"/>
          <w:szCs w:val="24"/>
        </w:rPr>
      </w:pPr>
      <w:r w:rsidRPr="00DF18D4">
        <w:rPr>
          <w:b/>
          <w:sz w:val="24"/>
          <w:szCs w:val="24"/>
        </w:rPr>
        <w:t>Visual Analysis</w:t>
      </w:r>
      <w:r w:rsidR="00DF18D4" w:rsidRPr="00DF18D4">
        <w:rPr>
          <w:b/>
          <w:sz w:val="24"/>
          <w:szCs w:val="24"/>
        </w:rPr>
        <w:t xml:space="preserve"> with graphs</w:t>
      </w:r>
    </w:p>
    <w:p w14:paraId="46042470" w14:textId="5EF4EAAC" w:rsidR="00C52F2F" w:rsidRPr="00C52F2F" w:rsidRDefault="00C52F2F" w:rsidP="00DF18D4">
      <w:pPr>
        <w:ind w:firstLine="0"/>
        <w:jc w:val="center"/>
        <w:rPr>
          <w:b/>
        </w:rPr>
      </w:pPr>
      <w:r w:rsidRPr="00DF18D4">
        <w:rPr>
          <w:bCs/>
        </w:rPr>
        <w:lastRenderedPageBreak/>
        <w:t>Distribution of Track Popularity</w:t>
      </w:r>
      <w:r w:rsidRPr="00C52F2F">
        <w:rPr>
          <w:noProof/>
        </w:rPr>
        <mc:AlternateContent>
          <mc:Choice Requires="cx1">
            <w:drawing>
              <wp:inline distT="0" distB="0" distL="0" distR="0" wp14:anchorId="62091D9D" wp14:editId="12C20334">
                <wp:extent cx="4572000" cy="2795589"/>
                <wp:effectExtent l="0" t="0" r="0" b="5080"/>
                <wp:docPr id="330112096" name="Chart 1">
                  <a:extLst xmlns:a="http://schemas.openxmlformats.org/drawingml/2006/main">
                    <a:ext uri="{FF2B5EF4-FFF2-40B4-BE49-F238E27FC236}">
                      <a16:creationId xmlns:a16="http://schemas.microsoft.com/office/drawing/2014/main" id="{7A5C4BDE-A4A6-4254-67AA-CB0C25B2C2A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62091D9D" wp14:editId="12C20334">
                <wp:extent cx="4572000" cy="2795589"/>
                <wp:effectExtent l="0" t="0" r="0" b="5080"/>
                <wp:docPr id="330112096" name="Chart 1">
                  <a:extLst xmlns:a="http://schemas.openxmlformats.org/drawingml/2006/main">
                    <a:ext uri="{FF2B5EF4-FFF2-40B4-BE49-F238E27FC236}">
                      <a16:creationId xmlns:a16="http://schemas.microsoft.com/office/drawing/2014/main" id="{7A5C4BDE-A4A6-4254-67AA-CB0C25B2C2A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30112096" name="Chart 1">
                          <a:extLst>
                            <a:ext uri="{FF2B5EF4-FFF2-40B4-BE49-F238E27FC236}">
                              <a16:creationId xmlns:a16="http://schemas.microsoft.com/office/drawing/2014/main" id="{7A5C4BDE-A4A6-4254-67AA-CB0C25B2C2AF}"/>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4572000" cy="2795270"/>
                        </a:xfrm>
                        <a:prstGeom prst="rect">
                          <a:avLst/>
                        </a:prstGeom>
                      </pic:spPr>
                    </pic:pic>
                  </a:graphicData>
                </a:graphic>
              </wp:inline>
            </w:drawing>
          </mc:Fallback>
        </mc:AlternateContent>
      </w:r>
    </w:p>
    <w:p w14:paraId="27F6A8AB" w14:textId="77777777" w:rsidR="00C52F2F" w:rsidRPr="00C52F2F" w:rsidRDefault="00C52F2F" w:rsidP="00C52F2F">
      <w:pPr>
        <w:pStyle w:val="ListParagraph"/>
        <w:numPr>
          <w:ilvl w:val="0"/>
          <w:numId w:val="3"/>
        </w:numPr>
        <w:rPr>
          <w:b/>
          <w:sz w:val="22"/>
          <w:szCs w:val="22"/>
        </w:rPr>
      </w:pPr>
      <w:r w:rsidRPr="00C52F2F">
        <w:rPr>
          <w:bCs/>
          <w:sz w:val="22"/>
          <w:szCs w:val="22"/>
        </w:rPr>
        <w:t>Grouped around the 60-75 popularity which correlates to the mean of 68.8</w:t>
      </w:r>
    </w:p>
    <w:p w14:paraId="3CB162A4" w14:textId="77777777" w:rsidR="00C52F2F" w:rsidRPr="00C52F2F" w:rsidRDefault="00C52F2F" w:rsidP="00C52F2F">
      <w:pPr>
        <w:pStyle w:val="ListParagraph"/>
        <w:numPr>
          <w:ilvl w:val="0"/>
          <w:numId w:val="3"/>
        </w:numPr>
        <w:rPr>
          <w:b/>
          <w:sz w:val="22"/>
          <w:szCs w:val="22"/>
        </w:rPr>
      </w:pPr>
      <w:r w:rsidRPr="00C52F2F">
        <w:rPr>
          <w:bCs/>
          <w:sz w:val="22"/>
          <w:szCs w:val="22"/>
        </w:rPr>
        <w:t>Skewed to the righ8t due to only a few tracks being popular</w:t>
      </w:r>
    </w:p>
    <w:p w14:paraId="23F0E778" w14:textId="78032285" w:rsidR="00DC1168" w:rsidRPr="00DC1168" w:rsidRDefault="00C52F2F" w:rsidP="00DC1168">
      <w:pPr>
        <w:pStyle w:val="ListParagraph"/>
        <w:numPr>
          <w:ilvl w:val="0"/>
          <w:numId w:val="3"/>
        </w:numPr>
        <w:rPr>
          <w:b/>
          <w:sz w:val="22"/>
          <w:szCs w:val="22"/>
        </w:rPr>
      </w:pPr>
      <w:r w:rsidRPr="00C52F2F">
        <w:rPr>
          <w:bCs/>
          <w:sz w:val="22"/>
          <w:szCs w:val="22"/>
        </w:rPr>
        <w:t xml:space="preserve">Confirms the descriptive statistics for </w:t>
      </w:r>
      <w:proofErr w:type="spellStart"/>
      <w:r w:rsidRPr="00C52F2F">
        <w:rPr>
          <w:bCs/>
          <w:sz w:val="22"/>
          <w:szCs w:val="22"/>
        </w:rPr>
        <w:t>track_popularity</w:t>
      </w:r>
      <w:proofErr w:type="spellEnd"/>
    </w:p>
    <w:p w14:paraId="3FB74EBA" w14:textId="6BEC9DE3" w:rsidR="00C52F2F" w:rsidRPr="00C52F2F" w:rsidRDefault="00C52F2F" w:rsidP="00DF18D4">
      <w:pPr>
        <w:ind w:firstLine="0"/>
        <w:jc w:val="center"/>
        <w:rPr>
          <w:b/>
        </w:rPr>
      </w:pPr>
      <w:r w:rsidRPr="00DF18D4">
        <w:rPr>
          <w:bCs/>
        </w:rPr>
        <w:t>Album length vs Track popularity</w:t>
      </w:r>
      <w:r w:rsidRPr="00C52F2F">
        <w:rPr>
          <w:noProof/>
        </w:rPr>
        <w:drawing>
          <wp:inline distT="0" distB="0" distL="0" distR="0" wp14:anchorId="38019C56" wp14:editId="3CCA35DB">
            <wp:extent cx="4203865" cy="2541319"/>
            <wp:effectExtent l="0" t="0" r="6350" b="11430"/>
            <wp:docPr id="1984304517" name="Chart 1">
              <a:extLst xmlns:a="http://schemas.openxmlformats.org/drawingml/2006/main">
                <a:ext uri="{FF2B5EF4-FFF2-40B4-BE49-F238E27FC236}">
                  <a16:creationId xmlns:a16="http://schemas.microsoft.com/office/drawing/2014/main" id="{3466FB03-63D5-DE5E-0AA6-9D1DC2E6F7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5400B8" w14:textId="77777777" w:rsidR="00C52F2F" w:rsidRPr="00C52F2F" w:rsidRDefault="00C52F2F" w:rsidP="00C52F2F">
      <w:pPr>
        <w:pStyle w:val="ListParagraph"/>
        <w:numPr>
          <w:ilvl w:val="0"/>
          <w:numId w:val="4"/>
        </w:numPr>
        <w:rPr>
          <w:b/>
          <w:sz w:val="22"/>
          <w:szCs w:val="22"/>
        </w:rPr>
      </w:pPr>
      <w:r w:rsidRPr="00C52F2F">
        <w:rPr>
          <w:bCs/>
          <w:sz w:val="22"/>
          <w:szCs w:val="22"/>
        </w:rPr>
        <w:t>Most points are grouped at lower scores showing that most tracks aren’t guaranteed going popular</w:t>
      </w:r>
    </w:p>
    <w:p w14:paraId="0FAC9A2B" w14:textId="77777777" w:rsidR="00C52F2F" w:rsidRPr="00DF18D4" w:rsidRDefault="00C52F2F" w:rsidP="00C52F2F">
      <w:pPr>
        <w:pStyle w:val="ListParagraph"/>
        <w:numPr>
          <w:ilvl w:val="0"/>
          <w:numId w:val="4"/>
        </w:numPr>
        <w:rPr>
          <w:b/>
          <w:sz w:val="22"/>
          <w:szCs w:val="22"/>
        </w:rPr>
      </w:pPr>
      <w:r w:rsidRPr="00C52F2F">
        <w:rPr>
          <w:bCs/>
          <w:sz w:val="22"/>
          <w:szCs w:val="22"/>
        </w:rPr>
        <w:t>Few points are outliers due to having very high popularity despite the average album length</w:t>
      </w:r>
    </w:p>
    <w:p w14:paraId="06E0EBA9" w14:textId="77777777" w:rsidR="00DF18D4" w:rsidRPr="00C52F2F" w:rsidRDefault="00DF18D4" w:rsidP="00DF18D4">
      <w:pPr>
        <w:pStyle w:val="ListParagraph"/>
        <w:rPr>
          <w:b/>
          <w:sz w:val="22"/>
          <w:szCs w:val="22"/>
        </w:rPr>
      </w:pPr>
    </w:p>
    <w:p w14:paraId="6BA318E5" w14:textId="77777777" w:rsidR="00C52F2F" w:rsidRPr="00C52F2F" w:rsidRDefault="00C52F2F" w:rsidP="00DF18D4">
      <w:pPr>
        <w:ind w:firstLine="0"/>
        <w:jc w:val="center"/>
        <w:rPr>
          <w:b/>
        </w:rPr>
      </w:pPr>
      <w:r w:rsidRPr="00DF18D4">
        <w:rPr>
          <w:bCs/>
        </w:rPr>
        <w:lastRenderedPageBreak/>
        <w:t>Average Popularity by Artist</w:t>
      </w:r>
      <w:r w:rsidRPr="00C52F2F">
        <w:rPr>
          <w:noProof/>
        </w:rPr>
        <w:drawing>
          <wp:inline distT="0" distB="0" distL="0" distR="0" wp14:anchorId="510FB182" wp14:editId="6219B94B">
            <wp:extent cx="4560277" cy="2743200"/>
            <wp:effectExtent l="0" t="0" r="12065" b="0"/>
            <wp:docPr id="1699767798" name="Chart 1">
              <a:extLst xmlns:a="http://schemas.openxmlformats.org/drawingml/2006/main">
                <a:ext uri="{FF2B5EF4-FFF2-40B4-BE49-F238E27FC236}">
                  <a16:creationId xmlns:a16="http://schemas.microsoft.com/office/drawing/2014/main" id="{95F1D90B-AA54-4A4F-975A-B6FBF2BBCB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AFEE8A6" w14:textId="77777777" w:rsidR="00C52F2F" w:rsidRPr="00C52F2F" w:rsidRDefault="00C52F2F" w:rsidP="00C52F2F">
      <w:pPr>
        <w:pStyle w:val="ListParagraph"/>
        <w:numPr>
          <w:ilvl w:val="0"/>
          <w:numId w:val="5"/>
        </w:numPr>
        <w:rPr>
          <w:bCs/>
          <w:sz w:val="22"/>
          <w:szCs w:val="22"/>
        </w:rPr>
      </w:pPr>
      <w:r w:rsidRPr="00C52F2F">
        <w:rPr>
          <w:bCs/>
          <w:sz w:val="22"/>
          <w:szCs w:val="22"/>
        </w:rPr>
        <w:t>Few artists are very popular</w:t>
      </w:r>
    </w:p>
    <w:p w14:paraId="50301207" w14:textId="77777777" w:rsidR="00C52F2F" w:rsidRPr="00C52F2F" w:rsidRDefault="00C52F2F" w:rsidP="00C52F2F">
      <w:pPr>
        <w:pStyle w:val="ListParagraph"/>
        <w:numPr>
          <w:ilvl w:val="0"/>
          <w:numId w:val="5"/>
        </w:numPr>
        <w:rPr>
          <w:bCs/>
          <w:sz w:val="22"/>
          <w:szCs w:val="22"/>
        </w:rPr>
      </w:pPr>
      <w:r w:rsidRPr="00C52F2F">
        <w:rPr>
          <w:bCs/>
          <w:sz w:val="22"/>
          <w:szCs w:val="22"/>
        </w:rPr>
        <w:t xml:space="preserve"> Most artists have low average track popularity</w:t>
      </w:r>
    </w:p>
    <w:p w14:paraId="5F307BC5" w14:textId="77777777" w:rsidR="00C52F2F" w:rsidRPr="00C52F2F" w:rsidRDefault="00C52F2F" w:rsidP="00C52F2F">
      <w:pPr>
        <w:pStyle w:val="ListParagraph"/>
        <w:numPr>
          <w:ilvl w:val="0"/>
          <w:numId w:val="5"/>
        </w:numPr>
        <w:rPr>
          <w:bCs/>
          <w:sz w:val="22"/>
          <w:szCs w:val="22"/>
        </w:rPr>
      </w:pPr>
      <w:r w:rsidRPr="00C52F2F">
        <w:rPr>
          <w:bCs/>
          <w:sz w:val="22"/>
          <w:szCs w:val="22"/>
        </w:rPr>
        <w:t xml:space="preserve">Matches the skew in </w:t>
      </w:r>
      <w:proofErr w:type="spellStart"/>
      <w:r w:rsidRPr="00C52F2F">
        <w:rPr>
          <w:bCs/>
          <w:sz w:val="22"/>
          <w:szCs w:val="22"/>
        </w:rPr>
        <w:t>aritist_followers</w:t>
      </w:r>
      <w:proofErr w:type="spellEnd"/>
      <w:r w:rsidRPr="00C52F2F">
        <w:rPr>
          <w:bCs/>
          <w:sz w:val="22"/>
          <w:szCs w:val="22"/>
        </w:rPr>
        <w:t xml:space="preserve"> due to popularity being concentrated in top artists</w:t>
      </w:r>
    </w:p>
    <w:p w14:paraId="1B04450B" w14:textId="6C070654" w:rsidR="00C52F2F" w:rsidRPr="00C52F2F" w:rsidRDefault="00C52F2F" w:rsidP="00C52F2F">
      <w:pPr>
        <w:ind w:firstLine="0"/>
      </w:pPr>
    </w:p>
    <w:p w14:paraId="0DBE543F" w14:textId="2B8E49F7" w:rsidR="00C52F2F" w:rsidRPr="00DF18D4" w:rsidRDefault="00DF18D4" w:rsidP="00DF18D4">
      <w:pPr>
        <w:ind w:firstLine="0"/>
        <w:jc w:val="center"/>
        <w:rPr>
          <w:b/>
          <w:bCs/>
          <w:sz w:val="24"/>
          <w:szCs w:val="24"/>
        </w:rPr>
      </w:pPr>
      <w:r w:rsidRPr="00DF18D4">
        <w:rPr>
          <w:b/>
          <w:bCs/>
          <w:sz w:val="24"/>
          <w:szCs w:val="24"/>
        </w:rPr>
        <w:t>Machine Learning Summary</w:t>
      </w:r>
    </w:p>
    <w:p w14:paraId="14AAFAC1" w14:textId="3F0655CE" w:rsidR="00DF18D4" w:rsidRDefault="00DF18D4" w:rsidP="00C52F2F">
      <w:pPr>
        <w:ind w:firstLine="0"/>
      </w:pPr>
      <w:r>
        <w:t>Applied linear regression model to predict track popularity based on two numerical features: artist followers and total number of tracks</w:t>
      </w:r>
      <w:r w:rsidR="00EB38CA">
        <w:t xml:space="preserve"> on the album. </w:t>
      </w:r>
      <w:r w:rsidR="00695F33">
        <w:t>To</w:t>
      </w:r>
      <w:r w:rsidR="00EB38CA">
        <w:t xml:space="preserve"> start working on the machine learning we had to clean the data first, remove unnecessary columns and handle missing values. Then, the filtered data was split into training and testing sets using an 80/20 split.</w:t>
      </w:r>
    </w:p>
    <w:p w14:paraId="6A69AFEF" w14:textId="27E1D703" w:rsidR="00EB38CA" w:rsidRDefault="00EB38CA" w:rsidP="00C52F2F">
      <w:pPr>
        <w:ind w:firstLine="0"/>
      </w:pPr>
      <w:r>
        <w:t xml:space="preserve">The model was trained using the training set and evaluated using the test set using two performance metrics: R^2 </w:t>
      </w:r>
      <w:r w:rsidR="005A1A3D">
        <w:t>score and</w:t>
      </w:r>
      <w:r>
        <w:t xml:space="preserve"> </w:t>
      </w:r>
      <w:r w:rsidR="005A1A3D">
        <w:t xml:space="preserve">Root </w:t>
      </w:r>
      <w:r>
        <w:t>Mean Squared Error (</w:t>
      </w:r>
      <w:r w:rsidR="005A1A3D">
        <w:t>R</w:t>
      </w:r>
      <w:r>
        <w:t xml:space="preserve">MSE). R^2 measures how well the model explains the variation in track popularity, while </w:t>
      </w:r>
      <w:r w:rsidR="005A1A3D">
        <w:t>R</w:t>
      </w:r>
      <w:r>
        <w:t>MSE indicates the average prediction error.</w:t>
      </w:r>
    </w:p>
    <w:p w14:paraId="57984B0C" w14:textId="0DB8922D" w:rsidR="576062CF" w:rsidRDefault="00EB38CA" w:rsidP="00695F33">
      <w:pPr>
        <w:ind w:firstLine="0"/>
      </w:pPr>
      <w:r>
        <w:t xml:space="preserve">The results show that the model achieves R^s score of </w:t>
      </w:r>
      <w:r w:rsidR="005A1A3D" w:rsidRPr="005A1A3D">
        <w:t>≈</w:t>
      </w:r>
      <w:r w:rsidRPr="00EB38CA">
        <w:t>0.0156</w:t>
      </w:r>
      <w:r w:rsidR="005A1A3D">
        <w:t xml:space="preserve">, and RMSE of </w:t>
      </w:r>
      <w:r w:rsidR="005A1A3D" w:rsidRPr="005A1A3D">
        <w:t>≈ 9.75 popularity points</w:t>
      </w:r>
      <w:r w:rsidR="005A1A3D">
        <w:t>. Those results indicate that the model average as good regarding the RMSE, while the R^2 score is very low but from research this happens often in real-world ML and the</w:t>
      </w:r>
      <w:r w:rsidR="00713500">
        <w:t xml:space="preserve"> some of the</w:t>
      </w:r>
      <w:r w:rsidR="005A1A3D">
        <w:t xml:space="preserve"> common reason</w:t>
      </w:r>
      <w:r w:rsidR="00713500">
        <w:t>s</w:t>
      </w:r>
      <w:r w:rsidR="005A1A3D">
        <w:t xml:space="preserve"> is that </w:t>
      </w:r>
      <w:r w:rsidR="005A1A3D">
        <w:lastRenderedPageBreak/>
        <w:t>the target y is influenced by many hidden factors</w:t>
      </w:r>
      <w:r w:rsidR="00713500">
        <w:t>, the data is noisy, target is complex, or features are limited.</w:t>
      </w:r>
    </w:p>
    <w:p w14:paraId="56556AD9" w14:textId="77777777" w:rsidR="00716B3F" w:rsidRDefault="00716B3F" w:rsidP="00695F33">
      <w:pPr>
        <w:ind w:firstLine="0"/>
      </w:pPr>
    </w:p>
    <w:p w14:paraId="2740BD21" w14:textId="77777777" w:rsidR="00716B3F" w:rsidRDefault="00716B3F" w:rsidP="00695F33">
      <w:pPr>
        <w:ind w:firstLine="0"/>
      </w:pPr>
    </w:p>
    <w:p w14:paraId="32797957" w14:textId="77777777" w:rsidR="00716B3F" w:rsidRDefault="00716B3F" w:rsidP="00695F33">
      <w:pPr>
        <w:ind w:firstLine="0"/>
      </w:pPr>
    </w:p>
    <w:p w14:paraId="5EC1C38E" w14:textId="77777777" w:rsidR="00716B3F" w:rsidRDefault="00716B3F" w:rsidP="00695F33">
      <w:pPr>
        <w:ind w:firstLine="0"/>
      </w:pPr>
    </w:p>
    <w:p w14:paraId="79202CA5" w14:textId="77777777" w:rsidR="00716B3F" w:rsidRDefault="00716B3F" w:rsidP="00695F33">
      <w:pPr>
        <w:ind w:firstLine="0"/>
      </w:pPr>
    </w:p>
    <w:p w14:paraId="3D5E5B01" w14:textId="77777777" w:rsidR="00716B3F" w:rsidRDefault="00716B3F" w:rsidP="00695F33">
      <w:pPr>
        <w:ind w:firstLine="0"/>
      </w:pPr>
    </w:p>
    <w:p w14:paraId="17BF0A56" w14:textId="77777777" w:rsidR="00716B3F" w:rsidRDefault="00716B3F" w:rsidP="00695F33">
      <w:pPr>
        <w:ind w:firstLine="0"/>
      </w:pPr>
    </w:p>
    <w:p w14:paraId="66634DA4" w14:textId="77777777" w:rsidR="00716B3F" w:rsidRDefault="00716B3F" w:rsidP="00695F33">
      <w:pPr>
        <w:ind w:firstLine="0"/>
      </w:pPr>
    </w:p>
    <w:p w14:paraId="305A1E83" w14:textId="77777777" w:rsidR="00716B3F" w:rsidRDefault="00716B3F" w:rsidP="00695F33">
      <w:pPr>
        <w:ind w:firstLine="0"/>
      </w:pPr>
    </w:p>
    <w:p w14:paraId="2983A597" w14:textId="77777777" w:rsidR="00716B3F" w:rsidRDefault="00716B3F" w:rsidP="00695F33">
      <w:pPr>
        <w:ind w:firstLine="0"/>
      </w:pPr>
    </w:p>
    <w:p w14:paraId="739F559F" w14:textId="77777777" w:rsidR="00716B3F" w:rsidRDefault="00716B3F" w:rsidP="00695F33">
      <w:pPr>
        <w:ind w:firstLine="0"/>
      </w:pPr>
    </w:p>
    <w:p w14:paraId="4030028C" w14:textId="4C67FDAC" w:rsidR="00716B3F" w:rsidRDefault="00716B3F" w:rsidP="00695F33">
      <w:pPr>
        <w:ind w:firstLine="0"/>
      </w:pPr>
      <w:r w:rsidRPr="00716B3F">
        <w:rPr>
          <w:b/>
          <w:bCs/>
        </w:rPr>
        <w:t>Sources</w:t>
      </w:r>
      <w:r>
        <w:t>:</w:t>
      </w:r>
    </w:p>
    <w:p w14:paraId="3C681EAB" w14:textId="0CA9B5A1" w:rsidR="00716B3F" w:rsidRPr="00695F33" w:rsidRDefault="00716B3F" w:rsidP="00695F33">
      <w:pPr>
        <w:ind w:firstLine="0"/>
      </w:pPr>
      <w:r w:rsidRPr="00716B3F">
        <w:t>https://chatgpt.com/share/699d7274-db64-8010-b1de-4d06bdacd739</w:t>
      </w:r>
    </w:p>
    <w:sectPr w:rsidR="00716B3F" w:rsidRPr="00695F33">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C4F" w14:textId="77777777" w:rsidR="00B47E38" w:rsidRDefault="00B47E38">
      <w:pPr>
        <w:spacing w:line="240" w:lineRule="auto"/>
      </w:pPr>
      <w:r>
        <w:separator/>
      </w:r>
    </w:p>
  </w:endnote>
  <w:endnote w:type="continuationSeparator" w:id="0">
    <w:p w14:paraId="2A81BF64" w14:textId="77777777" w:rsidR="00B47E38" w:rsidRDefault="00B47E38">
      <w:pPr>
        <w:spacing w:line="240" w:lineRule="auto"/>
      </w:pPr>
      <w:r>
        <w:continuationSeparator/>
      </w:r>
    </w:p>
  </w:endnote>
  <w:endnote w:type="continuationNotice" w:id="1">
    <w:p w14:paraId="3EF8CDC3" w14:textId="77777777" w:rsidR="00B47E38" w:rsidRDefault="00B47E3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AD46A2D" w14:textId="77777777" w:rsidTr="733B038C">
      <w:tc>
        <w:tcPr>
          <w:tcW w:w="3120" w:type="dxa"/>
        </w:tcPr>
        <w:p w14:paraId="0B3AF8A4" w14:textId="77777777" w:rsidR="733B038C" w:rsidRDefault="733B038C" w:rsidP="733B038C">
          <w:pPr>
            <w:pStyle w:val="Header"/>
            <w:ind w:left="-115"/>
          </w:pPr>
        </w:p>
      </w:tc>
      <w:tc>
        <w:tcPr>
          <w:tcW w:w="3120" w:type="dxa"/>
        </w:tcPr>
        <w:p w14:paraId="70615F93" w14:textId="77777777" w:rsidR="733B038C" w:rsidRDefault="733B038C" w:rsidP="733B038C">
          <w:pPr>
            <w:pStyle w:val="Header"/>
            <w:jc w:val="center"/>
          </w:pPr>
        </w:p>
      </w:tc>
      <w:tc>
        <w:tcPr>
          <w:tcW w:w="3120" w:type="dxa"/>
        </w:tcPr>
        <w:p w14:paraId="629C8CDA" w14:textId="77777777" w:rsidR="733B038C" w:rsidRDefault="733B038C" w:rsidP="733B038C">
          <w:pPr>
            <w:pStyle w:val="Header"/>
            <w:ind w:right="-115"/>
            <w:jc w:val="right"/>
          </w:pPr>
        </w:p>
      </w:tc>
    </w:tr>
  </w:tbl>
  <w:p w14:paraId="31FA182A"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0F0D8B9" w14:textId="77777777" w:rsidTr="733B038C">
      <w:tc>
        <w:tcPr>
          <w:tcW w:w="3120" w:type="dxa"/>
        </w:tcPr>
        <w:p w14:paraId="3B518012" w14:textId="77777777" w:rsidR="733B038C" w:rsidRDefault="733B038C" w:rsidP="733B038C">
          <w:pPr>
            <w:pStyle w:val="Header"/>
            <w:ind w:left="-115"/>
          </w:pPr>
        </w:p>
      </w:tc>
      <w:tc>
        <w:tcPr>
          <w:tcW w:w="3120" w:type="dxa"/>
        </w:tcPr>
        <w:p w14:paraId="40AB0D47" w14:textId="77777777" w:rsidR="733B038C" w:rsidRDefault="733B038C" w:rsidP="733B038C">
          <w:pPr>
            <w:pStyle w:val="Header"/>
            <w:jc w:val="center"/>
          </w:pPr>
        </w:p>
      </w:tc>
      <w:tc>
        <w:tcPr>
          <w:tcW w:w="3120" w:type="dxa"/>
        </w:tcPr>
        <w:p w14:paraId="7D29355B" w14:textId="77777777" w:rsidR="733B038C" w:rsidRDefault="733B038C" w:rsidP="733B038C">
          <w:pPr>
            <w:pStyle w:val="Header"/>
            <w:ind w:right="-115"/>
            <w:jc w:val="right"/>
          </w:pPr>
        </w:p>
      </w:tc>
    </w:tr>
  </w:tbl>
  <w:p w14:paraId="22B70401"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FF11" w14:textId="77777777" w:rsidR="00B47E38" w:rsidRDefault="00B47E38">
      <w:pPr>
        <w:spacing w:line="240" w:lineRule="auto"/>
      </w:pPr>
      <w:r>
        <w:separator/>
      </w:r>
    </w:p>
  </w:footnote>
  <w:footnote w:type="continuationSeparator" w:id="0">
    <w:p w14:paraId="0723E744" w14:textId="77777777" w:rsidR="00B47E38" w:rsidRDefault="00B47E38">
      <w:pPr>
        <w:spacing w:line="240" w:lineRule="auto"/>
      </w:pPr>
      <w:r>
        <w:continuationSeparator/>
      </w:r>
    </w:p>
  </w:footnote>
  <w:footnote w:type="continuationNotice" w:id="1">
    <w:p w14:paraId="4B93A4EE" w14:textId="77777777" w:rsidR="00B47E38" w:rsidRDefault="00B47E3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DF18D4" w14:paraId="1D41DD1A" w14:textId="77777777" w:rsidTr="008830C9">
      <w:tc>
        <w:tcPr>
          <w:tcW w:w="3120" w:type="dxa"/>
        </w:tcPr>
        <w:p w14:paraId="493DCA83" w14:textId="77777777" w:rsidR="00DF18D4" w:rsidRDefault="00DF18D4" w:rsidP="00904DBE">
          <w:pPr>
            <w:pStyle w:val="Header"/>
            <w:jc w:val="center"/>
          </w:pPr>
        </w:p>
      </w:tc>
      <w:tc>
        <w:tcPr>
          <w:tcW w:w="3120" w:type="dxa"/>
        </w:tcPr>
        <w:p w14:paraId="628ED9AE" w14:textId="77777777" w:rsidR="00DF18D4" w:rsidRDefault="00DF18D4" w:rsidP="00904DBE">
          <w:pPr>
            <w:pStyle w:val="Header"/>
            <w:ind w:right="-115"/>
            <w:jc w:val="right"/>
          </w:pPr>
          <w:r>
            <w:fldChar w:fldCharType="begin"/>
          </w:r>
          <w:r>
            <w:instrText>PAGE</w:instrText>
          </w:r>
          <w:r>
            <w:fldChar w:fldCharType="separate"/>
          </w:r>
          <w:r>
            <w:rPr>
              <w:noProof/>
            </w:rPr>
            <w:t>2</w:t>
          </w:r>
          <w:r>
            <w:fldChar w:fldCharType="end"/>
          </w:r>
        </w:p>
      </w:tc>
    </w:tr>
  </w:tbl>
  <w:p w14:paraId="02CBEFB6"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26F864F8" w14:textId="77777777" w:rsidTr="00FD478C">
      <w:tc>
        <w:tcPr>
          <w:tcW w:w="3120" w:type="dxa"/>
        </w:tcPr>
        <w:p w14:paraId="10EB6184" w14:textId="3C0632F8" w:rsidR="733B038C" w:rsidRPr="00FD478C" w:rsidRDefault="733B038C" w:rsidP="00FD478C">
          <w:pPr>
            <w:pStyle w:val="Header"/>
          </w:pPr>
        </w:p>
      </w:tc>
      <w:tc>
        <w:tcPr>
          <w:tcW w:w="3120" w:type="dxa"/>
        </w:tcPr>
        <w:p w14:paraId="3108C910" w14:textId="77777777" w:rsidR="733B038C" w:rsidRDefault="733B038C" w:rsidP="733B038C">
          <w:pPr>
            <w:pStyle w:val="Header"/>
            <w:jc w:val="center"/>
          </w:pPr>
        </w:p>
      </w:tc>
      <w:tc>
        <w:tcPr>
          <w:tcW w:w="3120" w:type="dxa"/>
        </w:tcPr>
        <w:p w14:paraId="391648EC" w14:textId="77777777" w:rsidR="733B038C" w:rsidRDefault="733B038C" w:rsidP="733B038C">
          <w:pPr>
            <w:pStyle w:val="Header"/>
            <w:ind w:right="-115"/>
            <w:jc w:val="right"/>
          </w:pPr>
        </w:p>
      </w:tc>
    </w:tr>
  </w:tbl>
  <w:p w14:paraId="224652C4"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644E"/>
    <w:multiLevelType w:val="hybridMultilevel"/>
    <w:tmpl w:val="C2D876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37EF14CC"/>
    <w:multiLevelType w:val="hybridMultilevel"/>
    <w:tmpl w:val="1B6C6F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3C2513CC"/>
    <w:multiLevelType w:val="hybridMultilevel"/>
    <w:tmpl w:val="64F43A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6E75A6D"/>
    <w:multiLevelType w:val="hybridMultilevel"/>
    <w:tmpl w:val="B8E80A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9430824"/>
    <w:multiLevelType w:val="hybridMultilevel"/>
    <w:tmpl w:val="017C72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7EA96232"/>
    <w:multiLevelType w:val="hybridMultilevel"/>
    <w:tmpl w:val="BCE4F4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64047679">
    <w:abstractNumId w:val="3"/>
  </w:num>
  <w:num w:numId="2" w16cid:durableId="1122727552">
    <w:abstractNumId w:val="4"/>
  </w:num>
  <w:num w:numId="3" w16cid:durableId="1888955584">
    <w:abstractNumId w:val="5"/>
  </w:num>
  <w:num w:numId="4" w16cid:durableId="293223237">
    <w:abstractNumId w:val="0"/>
  </w:num>
  <w:num w:numId="5" w16cid:durableId="753169266">
    <w:abstractNumId w:val="2"/>
  </w:num>
  <w:num w:numId="6" w16cid:durableId="413861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7C6"/>
    <w:rsid w:val="00196F45"/>
    <w:rsid w:val="002C3BE4"/>
    <w:rsid w:val="002F7E04"/>
    <w:rsid w:val="00371BD9"/>
    <w:rsid w:val="00393587"/>
    <w:rsid w:val="0042207D"/>
    <w:rsid w:val="004A5684"/>
    <w:rsid w:val="004C683E"/>
    <w:rsid w:val="00500997"/>
    <w:rsid w:val="00530EF3"/>
    <w:rsid w:val="005936DA"/>
    <w:rsid w:val="005A1A3D"/>
    <w:rsid w:val="005E4DBA"/>
    <w:rsid w:val="00604652"/>
    <w:rsid w:val="0066411A"/>
    <w:rsid w:val="00695F33"/>
    <w:rsid w:val="006A5108"/>
    <w:rsid w:val="006C101C"/>
    <w:rsid w:val="006F4709"/>
    <w:rsid w:val="00702B81"/>
    <w:rsid w:val="00713500"/>
    <w:rsid w:val="00716B3F"/>
    <w:rsid w:val="00727711"/>
    <w:rsid w:val="0074264E"/>
    <w:rsid w:val="00796468"/>
    <w:rsid w:val="007D4A2B"/>
    <w:rsid w:val="007E2D6A"/>
    <w:rsid w:val="008078FA"/>
    <w:rsid w:val="00823731"/>
    <w:rsid w:val="008464ED"/>
    <w:rsid w:val="00853B13"/>
    <w:rsid w:val="008557C6"/>
    <w:rsid w:val="008814FA"/>
    <w:rsid w:val="00904DBE"/>
    <w:rsid w:val="0092454E"/>
    <w:rsid w:val="009B5739"/>
    <w:rsid w:val="00A530BF"/>
    <w:rsid w:val="00A75901"/>
    <w:rsid w:val="00B47E38"/>
    <w:rsid w:val="00B5233A"/>
    <w:rsid w:val="00BA6612"/>
    <w:rsid w:val="00C26C30"/>
    <w:rsid w:val="00C52F2F"/>
    <w:rsid w:val="00C6045A"/>
    <w:rsid w:val="00CA1E31"/>
    <w:rsid w:val="00CD2395"/>
    <w:rsid w:val="00CD7F50"/>
    <w:rsid w:val="00DA395D"/>
    <w:rsid w:val="00DC1168"/>
    <w:rsid w:val="00DD0CE2"/>
    <w:rsid w:val="00DF18D4"/>
    <w:rsid w:val="00DF1ADF"/>
    <w:rsid w:val="00DF3215"/>
    <w:rsid w:val="00E078FD"/>
    <w:rsid w:val="00E23707"/>
    <w:rsid w:val="00E879E7"/>
    <w:rsid w:val="00EB38CA"/>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712CF"/>
  <w15:chartTrackingRefBased/>
  <w15:docId w15:val="{7B870747-EA08-4D40-ABB9-3D653017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52F2F"/>
    <w:pPr>
      <w:spacing w:after="160" w:line="278" w:lineRule="auto"/>
      <w:ind w:left="720" w:firstLine="0"/>
      <w:contextualSpacing/>
    </w:pPr>
    <w:rPr>
      <w:kern w:val="2"/>
      <w:sz w:val="24"/>
      <w:szCs w:val="24"/>
      <w:lang w:val="en-I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0.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4/relationships/chartEx" Target="charts/chartEx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chart" Target="charts/chart2.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atq\AppData\Roaming\Microsoft\Templates\Professional%20APA%20Style%20paper%207th%20edition.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joshb\Downloads\filtered_data_Statistics.csv" TargetMode="External"/><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oshb\Downloads\filtered_data_Statistics.csv"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joshb\Downloads\filtered_data_Statistics.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Album</a:t>
            </a:r>
            <a:r>
              <a:rPr lang="en-IE" baseline="0"/>
              <a:t> Length vs Popularity</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scatterChart>
        <c:scatterStyle val="lineMarker"/>
        <c:varyColors val="0"/>
        <c:ser>
          <c:idx val="0"/>
          <c:order val="0"/>
          <c:tx>
            <c:strRef>
              <c:f>filtered_data_Statistics!$F$1</c:f>
              <c:strCache>
                <c:ptCount val="1"/>
                <c:pt idx="0">
                  <c:v>album_total_tracks</c:v>
                </c:pt>
              </c:strCache>
            </c:strRef>
          </c:tx>
          <c:spPr>
            <a:ln w="38100" cap="rnd">
              <a:noFill/>
              <a:round/>
            </a:ln>
            <a:effectLst/>
          </c:spPr>
          <c:marker>
            <c:symbol val="circle"/>
            <c:size val="5"/>
            <c:spPr>
              <a:solidFill>
                <a:schemeClr val="accent1"/>
              </a:solidFill>
              <a:ln w="9525">
                <a:solidFill>
                  <a:schemeClr val="accent1"/>
                </a:solidFill>
              </a:ln>
              <a:effectLst/>
            </c:spPr>
          </c:marker>
          <c:xVal>
            <c:numRef>
              <c:f>filtered_data_Statistics!$B$2:$B$3802</c:f>
              <c:numCache>
                <c:formatCode>General</c:formatCode>
                <c:ptCount val="3801"/>
                <c:pt idx="0">
                  <c:v>65</c:v>
                </c:pt>
                <c:pt idx="1">
                  <c:v>59</c:v>
                </c:pt>
                <c:pt idx="2">
                  <c:v>80</c:v>
                </c:pt>
                <c:pt idx="3">
                  <c:v>74</c:v>
                </c:pt>
                <c:pt idx="4">
                  <c:v>87</c:v>
                </c:pt>
                <c:pt idx="5">
                  <c:v>93</c:v>
                </c:pt>
                <c:pt idx="6">
                  <c:v>92</c:v>
                </c:pt>
                <c:pt idx="7">
                  <c:v>97</c:v>
                </c:pt>
                <c:pt idx="8">
                  <c:v>91</c:v>
                </c:pt>
                <c:pt idx="9">
                  <c:v>93</c:v>
                </c:pt>
                <c:pt idx="10">
                  <c:v>93</c:v>
                </c:pt>
                <c:pt idx="11">
                  <c:v>93</c:v>
                </c:pt>
                <c:pt idx="12">
                  <c:v>93</c:v>
                </c:pt>
                <c:pt idx="13">
                  <c:v>92</c:v>
                </c:pt>
                <c:pt idx="14">
                  <c:v>95</c:v>
                </c:pt>
                <c:pt idx="15">
                  <c:v>94</c:v>
                </c:pt>
                <c:pt idx="16">
                  <c:v>75</c:v>
                </c:pt>
                <c:pt idx="17">
                  <c:v>90</c:v>
                </c:pt>
                <c:pt idx="18">
                  <c:v>78</c:v>
                </c:pt>
                <c:pt idx="19">
                  <c:v>74</c:v>
                </c:pt>
                <c:pt idx="20">
                  <c:v>75</c:v>
                </c:pt>
                <c:pt idx="21">
                  <c:v>71</c:v>
                </c:pt>
                <c:pt idx="22">
                  <c:v>69</c:v>
                </c:pt>
                <c:pt idx="23">
                  <c:v>79</c:v>
                </c:pt>
                <c:pt idx="24">
                  <c:v>75</c:v>
                </c:pt>
                <c:pt idx="25">
                  <c:v>56</c:v>
                </c:pt>
                <c:pt idx="26">
                  <c:v>80</c:v>
                </c:pt>
                <c:pt idx="27">
                  <c:v>61</c:v>
                </c:pt>
                <c:pt idx="28">
                  <c:v>55</c:v>
                </c:pt>
                <c:pt idx="29">
                  <c:v>61</c:v>
                </c:pt>
                <c:pt idx="30">
                  <c:v>58</c:v>
                </c:pt>
                <c:pt idx="31">
                  <c:v>62</c:v>
                </c:pt>
                <c:pt idx="32">
                  <c:v>60</c:v>
                </c:pt>
                <c:pt idx="33">
                  <c:v>60</c:v>
                </c:pt>
                <c:pt idx="34">
                  <c:v>66</c:v>
                </c:pt>
                <c:pt idx="35">
                  <c:v>59</c:v>
                </c:pt>
                <c:pt idx="36">
                  <c:v>60</c:v>
                </c:pt>
                <c:pt idx="37">
                  <c:v>58</c:v>
                </c:pt>
                <c:pt idx="38">
                  <c:v>60</c:v>
                </c:pt>
                <c:pt idx="39">
                  <c:v>62</c:v>
                </c:pt>
                <c:pt idx="40">
                  <c:v>55</c:v>
                </c:pt>
                <c:pt idx="41">
                  <c:v>64</c:v>
                </c:pt>
                <c:pt idx="42">
                  <c:v>91</c:v>
                </c:pt>
                <c:pt idx="43">
                  <c:v>84</c:v>
                </c:pt>
                <c:pt idx="44">
                  <c:v>92</c:v>
                </c:pt>
                <c:pt idx="45">
                  <c:v>82</c:v>
                </c:pt>
                <c:pt idx="46">
                  <c:v>81</c:v>
                </c:pt>
                <c:pt idx="47">
                  <c:v>57</c:v>
                </c:pt>
                <c:pt idx="48">
                  <c:v>50</c:v>
                </c:pt>
                <c:pt idx="49">
                  <c:v>52</c:v>
                </c:pt>
                <c:pt idx="50">
                  <c:v>54</c:v>
                </c:pt>
                <c:pt idx="51">
                  <c:v>53</c:v>
                </c:pt>
                <c:pt idx="52">
                  <c:v>85</c:v>
                </c:pt>
                <c:pt idx="53">
                  <c:v>84</c:v>
                </c:pt>
                <c:pt idx="54">
                  <c:v>87</c:v>
                </c:pt>
                <c:pt idx="55">
                  <c:v>50</c:v>
                </c:pt>
                <c:pt idx="56">
                  <c:v>51</c:v>
                </c:pt>
                <c:pt idx="57">
                  <c:v>88</c:v>
                </c:pt>
                <c:pt idx="58">
                  <c:v>50</c:v>
                </c:pt>
                <c:pt idx="59">
                  <c:v>85</c:v>
                </c:pt>
                <c:pt idx="60">
                  <c:v>83</c:v>
                </c:pt>
                <c:pt idx="61">
                  <c:v>88</c:v>
                </c:pt>
                <c:pt idx="62">
                  <c:v>51</c:v>
                </c:pt>
                <c:pt idx="63">
                  <c:v>51</c:v>
                </c:pt>
                <c:pt idx="64">
                  <c:v>71</c:v>
                </c:pt>
                <c:pt idx="65">
                  <c:v>88</c:v>
                </c:pt>
                <c:pt idx="66">
                  <c:v>78</c:v>
                </c:pt>
                <c:pt idx="67">
                  <c:v>78</c:v>
                </c:pt>
                <c:pt idx="68">
                  <c:v>71</c:v>
                </c:pt>
                <c:pt idx="69">
                  <c:v>76</c:v>
                </c:pt>
                <c:pt idx="70">
                  <c:v>68</c:v>
                </c:pt>
                <c:pt idx="71">
                  <c:v>89</c:v>
                </c:pt>
                <c:pt idx="72">
                  <c:v>91</c:v>
                </c:pt>
                <c:pt idx="73">
                  <c:v>73</c:v>
                </c:pt>
                <c:pt idx="74">
                  <c:v>65</c:v>
                </c:pt>
                <c:pt idx="75">
                  <c:v>78</c:v>
                </c:pt>
                <c:pt idx="76">
                  <c:v>69</c:v>
                </c:pt>
                <c:pt idx="77">
                  <c:v>80</c:v>
                </c:pt>
                <c:pt idx="78">
                  <c:v>73</c:v>
                </c:pt>
                <c:pt idx="79">
                  <c:v>90</c:v>
                </c:pt>
                <c:pt idx="80">
                  <c:v>87</c:v>
                </c:pt>
                <c:pt idx="81">
                  <c:v>59</c:v>
                </c:pt>
                <c:pt idx="82">
                  <c:v>57</c:v>
                </c:pt>
                <c:pt idx="83">
                  <c:v>61</c:v>
                </c:pt>
                <c:pt idx="84">
                  <c:v>75</c:v>
                </c:pt>
                <c:pt idx="85">
                  <c:v>63</c:v>
                </c:pt>
                <c:pt idx="86">
                  <c:v>71</c:v>
                </c:pt>
                <c:pt idx="87">
                  <c:v>67</c:v>
                </c:pt>
                <c:pt idx="88">
                  <c:v>65</c:v>
                </c:pt>
                <c:pt idx="89">
                  <c:v>66</c:v>
                </c:pt>
                <c:pt idx="90">
                  <c:v>58</c:v>
                </c:pt>
                <c:pt idx="91">
                  <c:v>70</c:v>
                </c:pt>
                <c:pt idx="92">
                  <c:v>65</c:v>
                </c:pt>
                <c:pt idx="93">
                  <c:v>74</c:v>
                </c:pt>
                <c:pt idx="94">
                  <c:v>71</c:v>
                </c:pt>
                <c:pt idx="95">
                  <c:v>86</c:v>
                </c:pt>
                <c:pt idx="96">
                  <c:v>59</c:v>
                </c:pt>
                <c:pt idx="97">
                  <c:v>61</c:v>
                </c:pt>
                <c:pt idx="98">
                  <c:v>91</c:v>
                </c:pt>
                <c:pt idx="99">
                  <c:v>72</c:v>
                </c:pt>
                <c:pt idx="100">
                  <c:v>65</c:v>
                </c:pt>
                <c:pt idx="101">
                  <c:v>78</c:v>
                </c:pt>
                <c:pt idx="102">
                  <c:v>63</c:v>
                </c:pt>
                <c:pt idx="103">
                  <c:v>94</c:v>
                </c:pt>
                <c:pt idx="104">
                  <c:v>84</c:v>
                </c:pt>
                <c:pt idx="105">
                  <c:v>91</c:v>
                </c:pt>
                <c:pt idx="106">
                  <c:v>86</c:v>
                </c:pt>
                <c:pt idx="107">
                  <c:v>92</c:v>
                </c:pt>
                <c:pt idx="108">
                  <c:v>52</c:v>
                </c:pt>
                <c:pt idx="109">
                  <c:v>99</c:v>
                </c:pt>
                <c:pt idx="110">
                  <c:v>93</c:v>
                </c:pt>
                <c:pt idx="111">
                  <c:v>93</c:v>
                </c:pt>
                <c:pt idx="112">
                  <c:v>70</c:v>
                </c:pt>
                <c:pt idx="113">
                  <c:v>70</c:v>
                </c:pt>
                <c:pt idx="114">
                  <c:v>68</c:v>
                </c:pt>
                <c:pt idx="115">
                  <c:v>64</c:v>
                </c:pt>
                <c:pt idx="116">
                  <c:v>82</c:v>
                </c:pt>
                <c:pt idx="117">
                  <c:v>80</c:v>
                </c:pt>
                <c:pt idx="118">
                  <c:v>67</c:v>
                </c:pt>
                <c:pt idx="119">
                  <c:v>68</c:v>
                </c:pt>
                <c:pt idx="120">
                  <c:v>66</c:v>
                </c:pt>
                <c:pt idx="121">
                  <c:v>88</c:v>
                </c:pt>
                <c:pt idx="122">
                  <c:v>54</c:v>
                </c:pt>
                <c:pt idx="123">
                  <c:v>86</c:v>
                </c:pt>
                <c:pt idx="124">
                  <c:v>81</c:v>
                </c:pt>
                <c:pt idx="125">
                  <c:v>63</c:v>
                </c:pt>
                <c:pt idx="126">
                  <c:v>87</c:v>
                </c:pt>
                <c:pt idx="127">
                  <c:v>87</c:v>
                </c:pt>
                <c:pt idx="128">
                  <c:v>86</c:v>
                </c:pt>
                <c:pt idx="129">
                  <c:v>52</c:v>
                </c:pt>
                <c:pt idx="130">
                  <c:v>50</c:v>
                </c:pt>
                <c:pt idx="131">
                  <c:v>63</c:v>
                </c:pt>
                <c:pt idx="132">
                  <c:v>73</c:v>
                </c:pt>
                <c:pt idx="133">
                  <c:v>72</c:v>
                </c:pt>
                <c:pt idx="134">
                  <c:v>53</c:v>
                </c:pt>
                <c:pt idx="135">
                  <c:v>79</c:v>
                </c:pt>
                <c:pt idx="136">
                  <c:v>74</c:v>
                </c:pt>
                <c:pt idx="137">
                  <c:v>75</c:v>
                </c:pt>
                <c:pt idx="138">
                  <c:v>61</c:v>
                </c:pt>
                <c:pt idx="139">
                  <c:v>68</c:v>
                </c:pt>
                <c:pt idx="140">
                  <c:v>86</c:v>
                </c:pt>
                <c:pt idx="141">
                  <c:v>77</c:v>
                </c:pt>
                <c:pt idx="142">
                  <c:v>63</c:v>
                </c:pt>
                <c:pt idx="143">
                  <c:v>65</c:v>
                </c:pt>
                <c:pt idx="144">
                  <c:v>74</c:v>
                </c:pt>
                <c:pt idx="145">
                  <c:v>71</c:v>
                </c:pt>
                <c:pt idx="146">
                  <c:v>66</c:v>
                </c:pt>
                <c:pt idx="147">
                  <c:v>68</c:v>
                </c:pt>
                <c:pt idx="148">
                  <c:v>62</c:v>
                </c:pt>
                <c:pt idx="149">
                  <c:v>87</c:v>
                </c:pt>
                <c:pt idx="150">
                  <c:v>72</c:v>
                </c:pt>
                <c:pt idx="151">
                  <c:v>79</c:v>
                </c:pt>
                <c:pt idx="152">
                  <c:v>73</c:v>
                </c:pt>
                <c:pt idx="153">
                  <c:v>70</c:v>
                </c:pt>
                <c:pt idx="154">
                  <c:v>81</c:v>
                </c:pt>
                <c:pt idx="155">
                  <c:v>65</c:v>
                </c:pt>
                <c:pt idx="156">
                  <c:v>64</c:v>
                </c:pt>
                <c:pt idx="157">
                  <c:v>68</c:v>
                </c:pt>
                <c:pt idx="158">
                  <c:v>64</c:v>
                </c:pt>
                <c:pt idx="159">
                  <c:v>63</c:v>
                </c:pt>
                <c:pt idx="160">
                  <c:v>65</c:v>
                </c:pt>
                <c:pt idx="161">
                  <c:v>68</c:v>
                </c:pt>
                <c:pt idx="162">
                  <c:v>64</c:v>
                </c:pt>
                <c:pt idx="163">
                  <c:v>65</c:v>
                </c:pt>
                <c:pt idx="164">
                  <c:v>65</c:v>
                </c:pt>
                <c:pt idx="165">
                  <c:v>68</c:v>
                </c:pt>
                <c:pt idx="166">
                  <c:v>67</c:v>
                </c:pt>
                <c:pt idx="167">
                  <c:v>68</c:v>
                </c:pt>
                <c:pt idx="168">
                  <c:v>65</c:v>
                </c:pt>
                <c:pt idx="169">
                  <c:v>76</c:v>
                </c:pt>
                <c:pt idx="170">
                  <c:v>69</c:v>
                </c:pt>
                <c:pt idx="171">
                  <c:v>67</c:v>
                </c:pt>
                <c:pt idx="172">
                  <c:v>85</c:v>
                </c:pt>
                <c:pt idx="173">
                  <c:v>66</c:v>
                </c:pt>
                <c:pt idx="174">
                  <c:v>66</c:v>
                </c:pt>
                <c:pt idx="175">
                  <c:v>76</c:v>
                </c:pt>
                <c:pt idx="176">
                  <c:v>61</c:v>
                </c:pt>
                <c:pt idx="177">
                  <c:v>68</c:v>
                </c:pt>
                <c:pt idx="178">
                  <c:v>66</c:v>
                </c:pt>
                <c:pt idx="179">
                  <c:v>73</c:v>
                </c:pt>
                <c:pt idx="180">
                  <c:v>86</c:v>
                </c:pt>
                <c:pt idx="181">
                  <c:v>82</c:v>
                </c:pt>
                <c:pt idx="182">
                  <c:v>85</c:v>
                </c:pt>
                <c:pt idx="183">
                  <c:v>71</c:v>
                </c:pt>
                <c:pt idx="184">
                  <c:v>62</c:v>
                </c:pt>
                <c:pt idx="185">
                  <c:v>67</c:v>
                </c:pt>
                <c:pt idx="186">
                  <c:v>75</c:v>
                </c:pt>
                <c:pt idx="187">
                  <c:v>90</c:v>
                </c:pt>
                <c:pt idx="188">
                  <c:v>70</c:v>
                </c:pt>
                <c:pt idx="189">
                  <c:v>63</c:v>
                </c:pt>
                <c:pt idx="190">
                  <c:v>66</c:v>
                </c:pt>
                <c:pt idx="191">
                  <c:v>66</c:v>
                </c:pt>
                <c:pt idx="192">
                  <c:v>82</c:v>
                </c:pt>
                <c:pt idx="193">
                  <c:v>64</c:v>
                </c:pt>
                <c:pt idx="194">
                  <c:v>66</c:v>
                </c:pt>
                <c:pt idx="195">
                  <c:v>62</c:v>
                </c:pt>
                <c:pt idx="196">
                  <c:v>67</c:v>
                </c:pt>
                <c:pt idx="197">
                  <c:v>62</c:v>
                </c:pt>
                <c:pt idx="198">
                  <c:v>70</c:v>
                </c:pt>
                <c:pt idx="199">
                  <c:v>84</c:v>
                </c:pt>
                <c:pt idx="200">
                  <c:v>71</c:v>
                </c:pt>
                <c:pt idx="201">
                  <c:v>73</c:v>
                </c:pt>
                <c:pt idx="202">
                  <c:v>64</c:v>
                </c:pt>
                <c:pt idx="203">
                  <c:v>63</c:v>
                </c:pt>
                <c:pt idx="204">
                  <c:v>80</c:v>
                </c:pt>
                <c:pt idx="205">
                  <c:v>54</c:v>
                </c:pt>
                <c:pt idx="206">
                  <c:v>56</c:v>
                </c:pt>
                <c:pt idx="207">
                  <c:v>91</c:v>
                </c:pt>
                <c:pt idx="208">
                  <c:v>88</c:v>
                </c:pt>
                <c:pt idx="209">
                  <c:v>90</c:v>
                </c:pt>
                <c:pt idx="210">
                  <c:v>89</c:v>
                </c:pt>
                <c:pt idx="211">
                  <c:v>78</c:v>
                </c:pt>
                <c:pt idx="212">
                  <c:v>83</c:v>
                </c:pt>
                <c:pt idx="213">
                  <c:v>79</c:v>
                </c:pt>
                <c:pt idx="214">
                  <c:v>68</c:v>
                </c:pt>
                <c:pt idx="215">
                  <c:v>67</c:v>
                </c:pt>
                <c:pt idx="216">
                  <c:v>68</c:v>
                </c:pt>
                <c:pt idx="217">
                  <c:v>75</c:v>
                </c:pt>
                <c:pt idx="218">
                  <c:v>83</c:v>
                </c:pt>
                <c:pt idx="219">
                  <c:v>74</c:v>
                </c:pt>
                <c:pt idx="220">
                  <c:v>80</c:v>
                </c:pt>
                <c:pt idx="221">
                  <c:v>84</c:v>
                </c:pt>
                <c:pt idx="222">
                  <c:v>58</c:v>
                </c:pt>
                <c:pt idx="223">
                  <c:v>74</c:v>
                </c:pt>
                <c:pt idx="224">
                  <c:v>60</c:v>
                </c:pt>
                <c:pt idx="225">
                  <c:v>75</c:v>
                </c:pt>
                <c:pt idx="226">
                  <c:v>76</c:v>
                </c:pt>
                <c:pt idx="227">
                  <c:v>85</c:v>
                </c:pt>
                <c:pt idx="228">
                  <c:v>66</c:v>
                </c:pt>
                <c:pt idx="229">
                  <c:v>65</c:v>
                </c:pt>
                <c:pt idx="230">
                  <c:v>89</c:v>
                </c:pt>
                <c:pt idx="231">
                  <c:v>80</c:v>
                </c:pt>
                <c:pt idx="232">
                  <c:v>78</c:v>
                </c:pt>
                <c:pt idx="233">
                  <c:v>80</c:v>
                </c:pt>
                <c:pt idx="234">
                  <c:v>63</c:v>
                </c:pt>
                <c:pt idx="235">
                  <c:v>62</c:v>
                </c:pt>
                <c:pt idx="236">
                  <c:v>65</c:v>
                </c:pt>
                <c:pt idx="237">
                  <c:v>59</c:v>
                </c:pt>
                <c:pt idx="238">
                  <c:v>91</c:v>
                </c:pt>
                <c:pt idx="239">
                  <c:v>74</c:v>
                </c:pt>
                <c:pt idx="240">
                  <c:v>56</c:v>
                </c:pt>
                <c:pt idx="241">
                  <c:v>62</c:v>
                </c:pt>
                <c:pt idx="242">
                  <c:v>63</c:v>
                </c:pt>
                <c:pt idx="243">
                  <c:v>67</c:v>
                </c:pt>
                <c:pt idx="244">
                  <c:v>60</c:v>
                </c:pt>
                <c:pt idx="245">
                  <c:v>55</c:v>
                </c:pt>
                <c:pt idx="246">
                  <c:v>63</c:v>
                </c:pt>
                <c:pt idx="247">
                  <c:v>65</c:v>
                </c:pt>
                <c:pt idx="248">
                  <c:v>60</c:v>
                </c:pt>
                <c:pt idx="249">
                  <c:v>67</c:v>
                </c:pt>
                <c:pt idx="250">
                  <c:v>69</c:v>
                </c:pt>
                <c:pt idx="251">
                  <c:v>73</c:v>
                </c:pt>
                <c:pt idx="252">
                  <c:v>77</c:v>
                </c:pt>
                <c:pt idx="253">
                  <c:v>68</c:v>
                </c:pt>
                <c:pt idx="254">
                  <c:v>85</c:v>
                </c:pt>
                <c:pt idx="255">
                  <c:v>77</c:v>
                </c:pt>
                <c:pt idx="256">
                  <c:v>83</c:v>
                </c:pt>
                <c:pt idx="257">
                  <c:v>82</c:v>
                </c:pt>
                <c:pt idx="258">
                  <c:v>83</c:v>
                </c:pt>
                <c:pt idx="259">
                  <c:v>72</c:v>
                </c:pt>
                <c:pt idx="260">
                  <c:v>70</c:v>
                </c:pt>
                <c:pt idx="261">
                  <c:v>81</c:v>
                </c:pt>
                <c:pt idx="262">
                  <c:v>58</c:v>
                </c:pt>
                <c:pt idx="263">
                  <c:v>59</c:v>
                </c:pt>
                <c:pt idx="264">
                  <c:v>59</c:v>
                </c:pt>
                <c:pt idx="265">
                  <c:v>76</c:v>
                </c:pt>
                <c:pt idx="266">
                  <c:v>56</c:v>
                </c:pt>
                <c:pt idx="267">
                  <c:v>61</c:v>
                </c:pt>
                <c:pt idx="268">
                  <c:v>82</c:v>
                </c:pt>
                <c:pt idx="269">
                  <c:v>66</c:v>
                </c:pt>
                <c:pt idx="270">
                  <c:v>63</c:v>
                </c:pt>
                <c:pt idx="271">
                  <c:v>66</c:v>
                </c:pt>
                <c:pt idx="272">
                  <c:v>70</c:v>
                </c:pt>
                <c:pt idx="273">
                  <c:v>54</c:v>
                </c:pt>
                <c:pt idx="274">
                  <c:v>70</c:v>
                </c:pt>
                <c:pt idx="275">
                  <c:v>57</c:v>
                </c:pt>
                <c:pt idx="276">
                  <c:v>62</c:v>
                </c:pt>
                <c:pt idx="277">
                  <c:v>56</c:v>
                </c:pt>
                <c:pt idx="278">
                  <c:v>65</c:v>
                </c:pt>
                <c:pt idx="279">
                  <c:v>57</c:v>
                </c:pt>
                <c:pt idx="280">
                  <c:v>74</c:v>
                </c:pt>
                <c:pt idx="281">
                  <c:v>67</c:v>
                </c:pt>
                <c:pt idx="282">
                  <c:v>89</c:v>
                </c:pt>
                <c:pt idx="283">
                  <c:v>70</c:v>
                </c:pt>
                <c:pt idx="284">
                  <c:v>86</c:v>
                </c:pt>
                <c:pt idx="285">
                  <c:v>71</c:v>
                </c:pt>
                <c:pt idx="286">
                  <c:v>71</c:v>
                </c:pt>
                <c:pt idx="287">
                  <c:v>61</c:v>
                </c:pt>
                <c:pt idx="288">
                  <c:v>65</c:v>
                </c:pt>
                <c:pt idx="289">
                  <c:v>62</c:v>
                </c:pt>
                <c:pt idx="290">
                  <c:v>57</c:v>
                </c:pt>
                <c:pt idx="291">
                  <c:v>51</c:v>
                </c:pt>
                <c:pt idx="292">
                  <c:v>58</c:v>
                </c:pt>
                <c:pt idx="293">
                  <c:v>50</c:v>
                </c:pt>
                <c:pt idx="294">
                  <c:v>72</c:v>
                </c:pt>
                <c:pt idx="295">
                  <c:v>61</c:v>
                </c:pt>
                <c:pt idx="296">
                  <c:v>57</c:v>
                </c:pt>
                <c:pt idx="297">
                  <c:v>86</c:v>
                </c:pt>
                <c:pt idx="298">
                  <c:v>75</c:v>
                </c:pt>
                <c:pt idx="299">
                  <c:v>83</c:v>
                </c:pt>
                <c:pt idx="300">
                  <c:v>70</c:v>
                </c:pt>
                <c:pt idx="301">
                  <c:v>78</c:v>
                </c:pt>
                <c:pt idx="302">
                  <c:v>81</c:v>
                </c:pt>
                <c:pt idx="303">
                  <c:v>65</c:v>
                </c:pt>
                <c:pt idx="304">
                  <c:v>70</c:v>
                </c:pt>
                <c:pt idx="305">
                  <c:v>75</c:v>
                </c:pt>
                <c:pt idx="306">
                  <c:v>67</c:v>
                </c:pt>
                <c:pt idx="307">
                  <c:v>74</c:v>
                </c:pt>
                <c:pt idx="308">
                  <c:v>68</c:v>
                </c:pt>
                <c:pt idx="309">
                  <c:v>79</c:v>
                </c:pt>
                <c:pt idx="310">
                  <c:v>76</c:v>
                </c:pt>
                <c:pt idx="311">
                  <c:v>75</c:v>
                </c:pt>
                <c:pt idx="312">
                  <c:v>76</c:v>
                </c:pt>
                <c:pt idx="313">
                  <c:v>75</c:v>
                </c:pt>
                <c:pt idx="314">
                  <c:v>63</c:v>
                </c:pt>
                <c:pt idx="315">
                  <c:v>62</c:v>
                </c:pt>
                <c:pt idx="316">
                  <c:v>62</c:v>
                </c:pt>
                <c:pt idx="317">
                  <c:v>59</c:v>
                </c:pt>
                <c:pt idx="318">
                  <c:v>89</c:v>
                </c:pt>
                <c:pt idx="319">
                  <c:v>87</c:v>
                </c:pt>
                <c:pt idx="320">
                  <c:v>77</c:v>
                </c:pt>
                <c:pt idx="321">
                  <c:v>76</c:v>
                </c:pt>
                <c:pt idx="322">
                  <c:v>81</c:v>
                </c:pt>
                <c:pt idx="323">
                  <c:v>94</c:v>
                </c:pt>
                <c:pt idx="324">
                  <c:v>76</c:v>
                </c:pt>
                <c:pt idx="325">
                  <c:v>80</c:v>
                </c:pt>
                <c:pt idx="326">
                  <c:v>86</c:v>
                </c:pt>
                <c:pt idx="327">
                  <c:v>92</c:v>
                </c:pt>
                <c:pt idx="328">
                  <c:v>79</c:v>
                </c:pt>
                <c:pt idx="329">
                  <c:v>81</c:v>
                </c:pt>
                <c:pt idx="330">
                  <c:v>80</c:v>
                </c:pt>
                <c:pt idx="331">
                  <c:v>58</c:v>
                </c:pt>
                <c:pt idx="332">
                  <c:v>74</c:v>
                </c:pt>
                <c:pt idx="333">
                  <c:v>79</c:v>
                </c:pt>
                <c:pt idx="334">
                  <c:v>73</c:v>
                </c:pt>
                <c:pt idx="335">
                  <c:v>70</c:v>
                </c:pt>
                <c:pt idx="336">
                  <c:v>66</c:v>
                </c:pt>
                <c:pt idx="337">
                  <c:v>75</c:v>
                </c:pt>
                <c:pt idx="338">
                  <c:v>71</c:v>
                </c:pt>
                <c:pt idx="339">
                  <c:v>69</c:v>
                </c:pt>
                <c:pt idx="340">
                  <c:v>65</c:v>
                </c:pt>
                <c:pt idx="341">
                  <c:v>70</c:v>
                </c:pt>
                <c:pt idx="342">
                  <c:v>74</c:v>
                </c:pt>
                <c:pt idx="343">
                  <c:v>72</c:v>
                </c:pt>
                <c:pt idx="344">
                  <c:v>71</c:v>
                </c:pt>
                <c:pt idx="345">
                  <c:v>66</c:v>
                </c:pt>
                <c:pt idx="346">
                  <c:v>70</c:v>
                </c:pt>
                <c:pt idx="347">
                  <c:v>67</c:v>
                </c:pt>
                <c:pt idx="348">
                  <c:v>72</c:v>
                </c:pt>
                <c:pt idx="349">
                  <c:v>65</c:v>
                </c:pt>
                <c:pt idx="350">
                  <c:v>67</c:v>
                </c:pt>
                <c:pt idx="351">
                  <c:v>69</c:v>
                </c:pt>
                <c:pt idx="352">
                  <c:v>71</c:v>
                </c:pt>
                <c:pt idx="353">
                  <c:v>69</c:v>
                </c:pt>
                <c:pt idx="354">
                  <c:v>66</c:v>
                </c:pt>
                <c:pt idx="355">
                  <c:v>74</c:v>
                </c:pt>
                <c:pt idx="356">
                  <c:v>71</c:v>
                </c:pt>
                <c:pt idx="357">
                  <c:v>70</c:v>
                </c:pt>
                <c:pt idx="358">
                  <c:v>74</c:v>
                </c:pt>
                <c:pt idx="359">
                  <c:v>71</c:v>
                </c:pt>
                <c:pt idx="360">
                  <c:v>70</c:v>
                </c:pt>
                <c:pt idx="361">
                  <c:v>66</c:v>
                </c:pt>
                <c:pt idx="362">
                  <c:v>71</c:v>
                </c:pt>
                <c:pt idx="363">
                  <c:v>69</c:v>
                </c:pt>
                <c:pt idx="364">
                  <c:v>72</c:v>
                </c:pt>
                <c:pt idx="365">
                  <c:v>69</c:v>
                </c:pt>
                <c:pt idx="366">
                  <c:v>57</c:v>
                </c:pt>
                <c:pt idx="367">
                  <c:v>73</c:v>
                </c:pt>
                <c:pt idx="368">
                  <c:v>81</c:v>
                </c:pt>
                <c:pt idx="369">
                  <c:v>73</c:v>
                </c:pt>
                <c:pt idx="370">
                  <c:v>80</c:v>
                </c:pt>
                <c:pt idx="371">
                  <c:v>57</c:v>
                </c:pt>
                <c:pt idx="372">
                  <c:v>68</c:v>
                </c:pt>
                <c:pt idx="373">
                  <c:v>65</c:v>
                </c:pt>
                <c:pt idx="374">
                  <c:v>71</c:v>
                </c:pt>
                <c:pt idx="375">
                  <c:v>67</c:v>
                </c:pt>
                <c:pt idx="376">
                  <c:v>55</c:v>
                </c:pt>
                <c:pt idx="377">
                  <c:v>62</c:v>
                </c:pt>
                <c:pt idx="378">
                  <c:v>83</c:v>
                </c:pt>
                <c:pt idx="379">
                  <c:v>54</c:v>
                </c:pt>
                <c:pt idx="380">
                  <c:v>88</c:v>
                </c:pt>
                <c:pt idx="381">
                  <c:v>62</c:v>
                </c:pt>
                <c:pt idx="382">
                  <c:v>53</c:v>
                </c:pt>
                <c:pt idx="383">
                  <c:v>82</c:v>
                </c:pt>
                <c:pt idx="384">
                  <c:v>59</c:v>
                </c:pt>
                <c:pt idx="385">
                  <c:v>60</c:v>
                </c:pt>
                <c:pt idx="386">
                  <c:v>58</c:v>
                </c:pt>
                <c:pt idx="387">
                  <c:v>61</c:v>
                </c:pt>
                <c:pt idx="388">
                  <c:v>54</c:v>
                </c:pt>
                <c:pt idx="389">
                  <c:v>74</c:v>
                </c:pt>
                <c:pt idx="390">
                  <c:v>64</c:v>
                </c:pt>
                <c:pt idx="391">
                  <c:v>62</c:v>
                </c:pt>
                <c:pt idx="392">
                  <c:v>61</c:v>
                </c:pt>
                <c:pt idx="393">
                  <c:v>53</c:v>
                </c:pt>
                <c:pt idx="394">
                  <c:v>56</c:v>
                </c:pt>
                <c:pt idx="395">
                  <c:v>68</c:v>
                </c:pt>
                <c:pt idx="396">
                  <c:v>61</c:v>
                </c:pt>
                <c:pt idx="397">
                  <c:v>57</c:v>
                </c:pt>
                <c:pt idx="398">
                  <c:v>69</c:v>
                </c:pt>
                <c:pt idx="399">
                  <c:v>53</c:v>
                </c:pt>
                <c:pt idx="400">
                  <c:v>57</c:v>
                </c:pt>
                <c:pt idx="401">
                  <c:v>73</c:v>
                </c:pt>
                <c:pt idx="402">
                  <c:v>71</c:v>
                </c:pt>
                <c:pt idx="403">
                  <c:v>55</c:v>
                </c:pt>
                <c:pt idx="404">
                  <c:v>62</c:v>
                </c:pt>
                <c:pt idx="405">
                  <c:v>61</c:v>
                </c:pt>
                <c:pt idx="406">
                  <c:v>61</c:v>
                </c:pt>
                <c:pt idx="407">
                  <c:v>72</c:v>
                </c:pt>
                <c:pt idx="408">
                  <c:v>59</c:v>
                </c:pt>
                <c:pt idx="409">
                  <c:v>60</c:v>
                </c:pt>
                <c:pt idx="410">
                  <c:v>80</c:v>
                </c:pt>
                <c:pt idx="411">
                  <c:v>60</c:v>
                </c:pt>
                <c:pt idx="412">
                  <c:v>67</c:v>
                </c:pt>
                <c:pt idx="413">
                  <c:v>56</c:v>
                </c:pt>
                <c:pt idx="414">
                  <c:v>68</c:v>
                </c:pt>
                <c:pt idx="415">
                  <c:v>65</c:v>
                </c:pt>
                <c:pt idx="416">
                  <c:v>61</c:v>
                </c:pt>
                <c:pt idx="417">
                  <c:v>65</c:v>
                </c:pt>
                <c:pt idx="418">
                  <c:v>71</c:v>
                </c:pt>
                <c:pt idx="419">
                  <c:v>70</c:v>
                </c:pt>
                <c:pt idx="420">
                  <c:v>73</c:v>
                </c:pt>
                <c:pt idx="421">
                  <c:v>59</c:v>
                </c:pt>
                <c:pt idx="422">
                  <c:v>71</c:v>
                </c:pt>
                <c:pt idx="423">
                  <c:v>68</c:v>
                </c:pt>
                <c:pt idx="424">
                  <c:v>77</c:v>
                </c:pt>
                <c:pt idx="425">
                  <c:v>72</c:v>
                </c:pt>
                <c:pt idx="426">
                  <c:v>82</c:v>
                </c:pt>
                <c:pt idx="427">
                  <c:v>79</c:v>
                </c:pt>
                <c:pt idx="428">
                  <c:v>66</c:v>
                </c:pt>
                <c:pt idx="429">
                  <c:v>79</c:v>
                </c:pt>
                <c:pt idx="430">
                  <c:v>73</c:v>
                </c:pt>
                <c:pt idx="431">
                  <c:v>62</c:v>
                </c:pt>
                <c:pt idx="432">
                  <c:v>50</c:v>
                </c:pt>
                <c:pt idx="433">
                  <c:v>60</c:v>
                </c:pt>
                <c:pt idx="434">
                  <c:v>62</c:v>
                </c:pt>
                <c:pt idx="435">
                  <c:v>75</c:v>
                </c:pt>
                <c:pt idx="436">
                  <c:v>76</c:v>
                </c:pt>
                <c:pt idx="437">
                  <c:v>65</c:v>
                </c:pt>
                <c:pt idx="438">
                  <c:v>78</c:v>
                </c:pt>
                <c:pt idx="439">
                  <c:v>83</c:v>
                </c:pt>
                <c:pt idx="440">
                  <c:v>63</c:v>
                </c:pt>
                <c:pt idx="441">
                  <c:v>83</c:v>
                </c:pt>
                <c:pt idx="442">
                  <c:v>83</c:v>
                </c:pt>
                <c:pt idx="443">
                  <c:v>68</c:v>
                </c:pt>
                <c:pt idx="444">
                  <c:v>84</c:v>
                </c:pt>
                <c:pt idx="445">
                  <c:v>73</c:v>
                </c:pt>
                <c:pt idx="446">
                  <c:v>74</c:v>
                </c:pt>
                <c:pt idx="447">
                  <c:v>65</c:v>
                </c:pt>
                <c:pt idx="448">
                  <c:v>51</c:v>
                </c:pt>
                <c:pt idx="449">
                  <c:v>60</c:v>
                </c:pt>
                <c:pt idx="450">
                  <c:v>64</c:v>
                </c:pt>
                <c:pt idx="451">
                  <c:v>77</c:v>
                </c:pt>
                <c:pt idx="452">
                  <c:v>50</c:v>
                </c:pt>
                <c:pt idx="453">
                  <c:v>51</c:v>
                </c:pt>
                <c:pt idx="454">
                  <c:v>63</c:v>
                </c:pt>
                <c:pt idx="455">
                  <c:v>86</c:v>
                </c:pt>
                <c:pt idx="456">
                  <c:v>65</c:v>
                </c:pt>
                <c:pt idx="457">
                  <c:v>51</c:v>
                </c:pt>
                <c:pt idx="458">
                  <c:v>83</c:v>
                </c:pt>
                <c:pt idx="459">
                  <c:v>82</c:v>
                </c:pt>
                <c:pt idx="460">
                  <c:v>68</c:v>
                </c:pt>
                <c:pt idx="461">
                  <c:v>75</c:v>
                </c:pt>
                <c:pt idx="462">
                  <c:v>69</c:v>
                </c:pt>
                <c:pt idx="463">
                  <c:v>73</c:v>
                </c:pt>
                <c:pt idx="464">
                  <c:v>73</c:v>
                </c:pt>
                <c:pt idx="465">
                  <c:v>69</c:v>
                </c:pt>
                <c:pt idx="466">
                  <c:v>68</c:v>
                </c:pt>
                <c:pt idx="467">
                  <c:v>72</c:v>
                </c:pt>
                <c:pt idx="468">
                  <c:v>72</c:v>
                </c:pt>
                <c:pt idx="469">
                  <c:v>70</c:v>
                </c:pt>
                <c:pt idx="470">
                  <c:v>67</c:v>
                </c:pt>
                <c:pt idx="471">
                  <c:v>66</c:v>
                </c:pt>
                <c:pt idx="472">
                  <c:v>69</c:v>
                </c:pt>
                <c:pt idx="473">
                  <c:v>71</c:v>
                </c:pt>
                <c:pt idx="474">
                  <c:v>74</c:v>
                </c:pt>
                <c:pt idx="475">
                  <c:v>70</c:v>
                </c:pt>
                <c:pt idx="476">
                  <c:v>70</c:v>
                </c:pt>
                <c:pt idx="477">
                  <c:v>71</c:v>
                </c:pt>
                <c:pt idx="478">
                  <c:v>67</c:v>
                </c:pt>
                <c:pt idx="479">
                  <c:v>68</c:v>
                </c:pt>
                <c:pt idx="480">
                  <c:v>66</c:v>
                </c:pt>
                <c:pt idx="481">
                  <c:v>72</c:v>
                </c:pt>
                <c:pt idx="482">
                  <c:v>69</c:v>
                </c:pt>
                <c:pt idx="483">
                  <c:v>71</c:v>
                </c:pt>
                <c:pt idx="484">
                  <c:v>80</c:v>
                </c:pt>
                <c:pt idx="485">
                  <c:v>72</c:v>
                </c:pt>
                <c:pt idx="486">
                  <c:v>71</c:v>
                </c:pt>
                <c:pt idx="487">
                  <c:v>79</c:v>
                </c:pt>
                <c:pt idx="488">
                  <c:v>60</c:v>
                </c:pt>
                <c:pt idx="489">
                  <c:v>82</c:v>
                </c:pt>
                <c:pt idx="490">
                  <c:v>70</c:v>
                </c:pt>
                <c:pt idx="491">
                  <c:v>78</c:v>
                </c:pt>
                <c:pt idx="492">
                  <c:v>72</c:v>
                </c:pt>
                <c:pt idx="493">
                  <c:v>75</c:v>
                </c:pt>
                <c:pt idx="494">
                  <c:v>68</c:v>
                </c:pt>
                <c:pt idx="495">
                  <c:v>78</c:v>
                </c:pt>
                <c:pt idx="496">
                  <c:v>68</c:v>
                </c:pt>
                <c:pt idx="497">
                  <c:v>75</c:v>
                </c:pt>
                <c:pt idx="498">
                  <c:v>62</c:v>
                </c:pt>
                <c:pt idx="499">
                  <c:v>80</c:v>
                </c:pt>
                <c:pt idx="500">
                  <c:v>68</c:v>
                </c:pt>
                <c:pt idx="501">
                  <c:v>84</c:v>
                </c:pt>
                <c:pt idx="502">
                  <c:v>79</c:v>
                </c:pt>
                <c:pt idx="503">
                  <c:v>69</c:v>
                </c:pt>
                <c:pt idx="504">
                  <c:v>72</c:v>
                </c:pt>
                <c:pt idx="505">
                  <c:v>62</c:v>
                </c:pt>
                <c:pt idx="506">
                  <c:v>76</c:v>
                </c:pt>
                <c:pt idx="507">
                  <c:v>64</c:v>
                </c:pt>
                <c:pt idx="508">
                  <c:v>65</c:v>
                </c:pt>
                <c:pt idx="509">
                  <c:v>76</c:v>
                </c:pt>
                <c:pt idx="510">
                  <c:v>83</c:v>
                </c:pt>
                <c:pt idx="511">
                  <c:v>76</c:v>
                </c:pt>
                <c:pt idx="512">
                  <c:v>77</c:v>
                </c:pt>
                <c:pt idx="513">
                  <c:v>54</c:v>
                </c:pt>
                <c:pt idx="514">
                  <c:v>86</c:v>
                </c:pt>
                <c:pt idx="515">
                  <c:v>72</c:v>
                </c:pt>
                <c:pt idx="516">
                  <c:v>89</c:v>
                </c:pt>
                <c:pt idx="517">
                  <c:v>86</c:v>
                </c:pt>
                <c:pt idx="518">
                  <c:v>73</c:v>
                </c:pt>
                <c:pt idx="519">
                  <c:v>76</c:v>
                </c:pt>
                <c:pt idx="520">
                  <c:v>69</c:v>
                </c:pt>
                <c:pt idx="521">
                  <c:v>70</c:v>
                </c:pt>
                <c:pt idx="522">
                  <c:v>73</c:v>
                </c:pt>
                <c:pt idx="523">
                  <c:v>78</c:v>
                </c:pt>
                <c:pt idx="524">
                  <c:v>86</c:v>
                </c:pt>
                <c:pt idx="525">
                  <c:v>75</c:v>
                </c:pt>
                <c:pt idx="526">
                  <c:v>77</c:v>
                </c:pt>
                <c:pt idx="527">
                  <c:v>71</c:v>
                </c:pt>
                <c:pt idx="528">
                  <c:v>75</c:v>
                </c:pt>
                <c:pt idx="529">
                  <c:v>84</c:v>
                </c:pt>
                <c:pt idx="530">
                  <c:v>81</c:v>
                </c:pt>
                <c:pt idx="531">
                  <c:v>63</c:v>
                </c:pt>
                <c:pt idx="532">
                  <c:v>52</c:v>
                </c:pt>
                <c:pt idx="533">
                  <c:v>52</c:v>
                </c:pt>
                <c:pt idx="534">
                  <c:v>85</c:v>
                </c:pt>
                <c:pt idx="535">
                  <c:v>84</c:v>
                </c:pt>
                <c:pt idx="536">
                  <c:v>51</c:v>
                </c:pt>
                <c:pt idx="537">
                  <c:v>54</c:v>
                </c:pt>
                <c:pt idx="538">
                  <c:v>65</c:v>
                </c:pt>
                <c:pt idx="539">
                  <c:v>59</c:v>
                </c:pt>
                <c:pt idx="540">
                  <c:v>57</c:v>
                </c:pt>
                <c:pt idx="541">
                  <c:v>50</c:v>
                </c:pt>
                <c:pt idx="542">
                  <c:v>52</c:v>
                </c:pt>
                <c:pt idx="543">
                  <c:v>57</c:v>
                </c:pt>
                <c:pt idx="544">
                  <c:v>68</c:v>
                </c:pt>
                <c:pt idx="545">
                  <c:v>50</c:v>
                </c:pt>
                <c:pt idx="546">
                  <c:v>70</c:v>
                </c:pt>
                <c:pt idx="547">
                  <c:v>79</c:v>
                </c:pt>
                <c:pt idx="548">
                  <c:v>55</c:v>
                </c:pt>
                <c:pt idx="549">
                  <c:v>59</c:v>
                </c:pt>
                <c:pt idx="550">
                  <c:v>51</c:v>
                </c:pt>
                <c:pt idx="551">
                  <c:v>51</c:v>
                </c:pt>
                <c:pt idx="552">
                  <c:v>58</c:v>
                </c:pt>
                <c:pt idx="553">
                  <c:v>65</c:v>
                </c:pt>
                <c:pt idx="554">
                  <c:v>83</c:v>
                </c:pt>
                <c:pt idx="555">
                  <c:v>79</c:v>
                </c:pt>
                <c:pt idx="556">
                  <c:v>56</c:v>
                </c:pt>
                <c:pt idx="557">
                  <c:v>76</c:v>
                </c:pt>
                <c:pt idx="558">
                  <c:v>61</c:v>
                </c:pt>
                <c:pt idx="559">
                  <c:v>73</c:v>
                </c:pt>
                <c:pt idx="560">
                  <c:v>56</c:v>
                </c:pt>
                <c:pt idx="561">
                  <c:v>54</c:v>
                </c:pt>
                <c:pt idx="562">
                  <c:v>66</c:v>
                </c:pt>
                <c:pt idx="563">
                  <c:v>57</c:v>
                </c:pt>
                <c:pt idx="564">
                  <c:v>75</c:v>
                </c:pt>
                <c:pt idx="565">
                  <c:v>78</c:v>
                </c:pt>
                <c:pt idx="566">
                  <c:v>75</c:v>
                </c:pt>
                <c:pt idx="567">
                  <c:v>72</c:v>
                </c:pt>
                <c:pt idx="568">
                  <c:v>66</c:v>
                </c:pt>
                <c:pt idx="569">
                  <c:v>72</c:v>
                </c:pt>
                <c:pt idx="570">
                  <c:v>71</c:v>
                </c:pt>
                <c:pt idx="571">
                  <c:v>65</c:v>
                </c:pt>
                <c:pt idx="572">
                  <c:v>51</c:v>
                </c:pt>
                <c:pt idx="573">
                  <c:v>70</c:v>
                </c:pt>
                <c:pt idx="574">
                  <c:v>79</c:v>
                </c:pt>
                <c:pt idx="575">
                  <c:v>53</c:v>
                </c:pt>
                <c:pt idx="576">
                  <c:v>63</c:v>
                </c:pt>
                <c:pt idx="577">
                  <c:v>67</c:v>
                </c:pt>
                <c:pt idx="578">
                  <c:v>77</c:v>
                </c:pt>
                <c:pt idx="579">
                  <c:v>80</c:v>
                </c:pt>
                <c:pt idx="580">
                  <c:v>67</c:v>
                </c:pt>
                <c:pt idx="581">
                  <c:v>82</c:v>
                </c:pt>
                <c:pt idx="582">
                  <c:v>58</c:v>
                </c:pt>
                <c:pt idx="583">
                  <c:v>78</c:v>
                </c:pt>
                <c:pt idx="584">
                  <c:v>81</c:v>
                </c:pt>
                <c:pt idx="585">
                  <c:v>74</c:v>
                </c:pt>
                <c:pt idx="586">
                  <c:v>80</c:v>
                </c:pt>
                <c:pt idx="587">
                  <c:v>79</c:v>
                </c:pt>
                <c:pt idx="588">
                  <c:v>80</c:v>
                </c:pt>
                <c:pt idx="589">
                  <c:v>77</c:v>
                </c:pt>
                <c:pt idx="590">
                  <c:v>62</c:v>
                </c:pt>
                <c:pt idx="591">
                  <c:v>57</c:v>
                </c:pt>
                <c:pt idx="592">
                  <c:v>82</c:v>
                </c:pt>
                <c:pt idx="593">
                  <c:v>63</c:v>
                </c:pt>
                <c:pt idx="594">
                  <c:v>67</c:v>
                </c:pt>
                <c:pt idx="595">
                  <c:v>70</c:v>
                </c:pt>
                <c:pt idx="596">
                  <c:v>55</c:v>
                </c:pt>
                <c:pt idx="597">
                  <c:v>74</c:v>
                </c:pt>
                <c:pt idx="598">
                  <c:v>68</c:v>
                </c:pt>
                <c:pt idx="599">
                  <c:v>53</c:v>
                </c:pt>
                <c:pt idx="600">
                  <c:v>51</c:v>
                </c:pt>
                <c:pt idx="601">
                  <c:v>71</c:v>
                </c:pt>
                <c:pt idx="602">
                  <c:v>62</c:v>
                </c:pt>
                <c:pt idx="603">
                  <c:v>58</c:v>
                </c:pt>
                <c:pt idx="604">
                  <c:v>70</c:v>
                </c:pt>
                <c:pt idx="605">
                  <c:v>77</c:v>
                </c:pt>
                <c:pt idx="606">
                  <c:v>83</c:v>
                </c:pt>
                <c:pt idx="607">
                  <c:v>68</c:v>
                </c:pt>
                <c:pt idx="608">
                  <c:v>85</c:v>
                </c:pt>
                <c:pt idx="609">
                  <c:v>67</c:v>
                </c:pt>
                <c:pt idx="610">
                  <c:v>81</c:v>
                </c:pt>
                <c:pt idx="611">
                  <c:v>81</c:v>
                </c:pt>
                <c:pt idx="612">
                  <c:v>72</c:v>
                </c:pt>
                <c:pt idx="613">
                  <c:v>79</c:v>
                </c:pt>
                <c:pt idx="614">
                  <c:v>83</c:v>
                </c:pt>
                <c:pt idx="615">
                  <c:v>82</c:v>
                </c:pt>
                <c:pt idx="616">
                  <c:v>69</c:v>
                </c:pt>
                <c:pt idx="617">
                  <c:v>56</c:v>
                </c:pt>
                <c:pt idx="618">
                  <c:v>75</c:v>
                </c:pt>
                <c:pt idx="619">
                  <c:v>78</c:v>
                </c:pt>
                <c:pt idx="620">
                  <c:v>69</c:v>
                </c:pt>
                <c:pt idx="621">
                  <c:v>77</c:v>
                </c:pt>
                <c:pt idx="622">
                  <c:v>63</c:v>
                </c:pt>
                <c:pt idx="623">
                  <c:v>78</c:v>
                </c:pt>
                <c:pt idx="624">
                  <c:v>58</c:v>
                </c:pt>
                <c:pt idx="625">
                  <c:v>60</c:v>
                </c:pt>
                <c:pt idx="626">
                  <c:v>59</c:v>
                </c:pt>
                <c:pt idx="627">
                  <c:v>65</c:v>
                </c:pt>
                <c:pt idx="628">
                  <c:v>59</c:v>
                </c:pt>
                <c:pt idx="629">
                  <c:v>60</c:v>
                </c:pt>
                <c:pt idx="630">
                  <c:v>60</c:v>
                </c:pt>
                <c:pt idx="631">
                  <c:v>59</c:v>
                </c:pt>
                <c:pt idx="632">
                  <c:v>73</c:v>
                </c:pt>
                <c:pt idx="633">
                  <c:v>75</c:v>
                </c:pt>
                <c:pt idx="634">
                  <c:v>69</c:v>
                </c:pt>
                <c:pt idx="635">
                  <c:v>73</c:v>
                </c:pt>
                <c:pt idx="636">
                  <c:v>68</c:v>
                </c:pt>
                <c:pt idx="637">
                  <c:v>67</c:v>
                </c:pt>
                <c:pt idx="638">
                  <c:v>75</c:v>
                </c:pt>
                <c:pt idx="639">
                  <c:v>72</c:v>
                </c:pt>
                <c:pt idx="640">
                  <c:v>79</c:v>
                </c:pt>
                <c:pt idx="641">
                  <c:v>64</c:v>
                </c:pt>
                <c:pt idx="642">
                  <c:v>79</c:v>
                </c:pt>
                <c:pt idx="643">
                  <c:v>86</c:v>
                </c:pt>
                <c:pt idx="644">
                  <c:v>84</c:v>
                </c:pt>
                <c:pt idx="645">
                  <c:v>52</c:v>
                </c:pt>
                <c:pt idx="646">
                  <c:v>59</c:v>
                </c:pt>
                <c:pt idx="647">
                  <c:v>50</c:v>
                </c:pt>
                <c:pt idx="648">
                  <c:v>53</c:v>
                </c:pt>
                <c:pt idx="649">
                  <c:v>62</c:v>
                </c:pt>
                <c:pt idx="650">
                  <c:v>67</c:v>
                </c:pt>
                <c:pt idx="651">
                  <c:v>79</c:v>
                </c:pt>
                <c:pt idx="652">
                  <c:v>55</c:v>
                </c:pt>
                <c:pt idx="653">
                  <c:v>50</c:v>
                </c:pt>
                <c:pt idx="654">
                  <c:v>59</c:v>
                </c:pt>
                <c:pt idx="655">
                  <c:v>58</c:v>
                </c:pt>
                <c:pt idx="656">
                  <c:v>89</c:v>
                </c:pt>
                <c:pt idx="657">
                  <c:v>72</c:v>
                </c:pt>
                <c:pt idx="658">
                  <c:v>72</c:v>
                </c:pt>
                <c:pt idx="659">
                  <c:v>78</c:v>
                </c:pt>
                <c:pt idx="660">
                  <c:v>66</c:v>
                </c:pt>
                <c:pt idx="661">
                  <c:v>65</c:v>
                </c:pt>
                <c:pt idx="662">
                  <c:v>60</c:v>
                </c:pt>
                <c:pt idx="663">
                  <c:v>60</c:v>
                </c:pt>
                <c:pt idx="664">
                  <c:v>62</c:v>
                </c:pt>
                <c:pt idx="665">
                  <c:v>60</c:v>
                </c:pt>
                <c:pt idx="666">
                  <c:v>64</c:v>
                </c:pt>
                <c:pt idx="667">
                  <c:v>67</c:v>
                </c:pt>
                <c:pt idx="668">
                  <c:v>58</c:v>
                </c:pt>
                <c:pt idx="669">
                  <c:v>65</c:v>
                </c:pt>
                <c:pt idx="670">
                  <c:v>66</c:v>
                </c:pt>
                <c:pt idx="671">
                  <c:v>60</c:v>
                </c:pt>
                <c:pt idx="672">
                  <c:v>64</c:v>
                </c:pt>
                <c:pt idx="673">
                  <c:v>73</c:v>
                </c:pt>
                <c:pt idx="674">
                  <c:v>64</c:v>
                </c:pt>
                <c:pt idx="675">
                  <c:v>60</c:v>
                </c:pt>
                <c:pt idx="676">
                  <c:v>70</c:v>
                </c:pt>
                <c:pt idx="677">
                  <c:v>62</c:v>
                </c:pt>
                <c:pt idx="678">
                  <c:v>75</c:v>
                </c:pt>
                <c:pt idx="679">
                  <c:v>82</c:v>
                </c:pt>
                <c:pt idx="680">
                  <c:v>82</c:v>
                </c:pt>
                <c:pt idx="681">
                  <c:v>83</c:v>
                </c:pt>
                <c:pt idx="682">
                  <c:v>64</c:v>
                </c:pt>
                <c:pt idx="683">
                  <c:v>83</c:v>
                </c:pt>
                <c:pt idx="684">
                  <c:v>78</c:v>
                </c:pt>
                <c:pt idx="685">
                  <c:v>71</c:v>
                </c:pt>
                <c:pt idx="686">
                  <c:v>68</c:v>
                </c:pt>
                <c:pt idx="687">
                  <c:v>81</c:v>
                </c:pt>
                <c:pt idx="688">
                  <c:v>80</c:v>
                </c:pt>
                <c:pt idx="689">
                  <c:v>70</c:v>
                </c:pt>
                <c:pt idx="690">
                  <c:v>71</c:v>
                </c:pt>
                <c:pt idx="691">
                  <c:v>51</c:v>
                </c:pt>
                <c:pt idx="692">
                  <c:v>75</c:v>
                </c:pt>
                <c:pt idx="693">
                  <c:v>52</c:v>
                </c:pt>
                <c:pt idx="694">
                  <c:v>71</c:v>
                </c:pt>
                <c:pt idx="695">
                  <c:v>65</c:v>
                </c:pt>
                <c:pt idx="696">
                  <c:v>68</c:v>
                </c:pt>
                <c:pt idx="697">
                  <c:v>75</c:v>
                </c:pt>
                <c:pt idx="698">
                  <c:v>87</c:v>
                </c:pt>
                <c:pt idx="699">
                  <c:v>62</c:v>
                </c:pt>
                <c:pt idx="700">
                  <c:v>71</c:v>
                </c:pt>
                <c:pt idx="701">
                  <c:v>68</c:v>
                </c:pt>
                <c:pt idx="702">
                  <c:v>77</c:v>
                </c:pt>
                <c:pt idx="703">
                  <c:v>69</c:v>
                </c:pt>
                <c:pt idx="704">
                  <c:v>66</c:v>
                </c:pt>
                <c:pt idx="705">
                  <c:v>65</c:v>
                </c:pt>
                <c:pt idx="706">
                  <c:v>68</c:v>
                </c:pt>
                <c:pt idx="707">
                  <c:v>72</c:v>
                </c:pt>
                <c:pt idx="708">
                  <c:v>55</c:v>
                </c:pt>
                <c:pt idx="709">
                  <c:v>72</c:v>
                </c:pt>
                <c:pt idx="710">
                  <c:v>74</c:v>
                </c:pt>
                <c:pt idx="711">
                  <c:v>82</c:v>
                </c:pt>
                <c:pt idx="712">
                  <c:v>83</c:v>
                </c:pt>
                <c:pt idx="713">
                  <c:v>52</c:v>
                </c:pt>
                <c:pt idx="714">
                  <c:v>78</c:v>
                </c:pt>
                <c:pt idx="715">
                  <c:v>82</c:v>
                </c:pt>
                <c:pt idx="716">
                  <c:v>80</c:v>
                </c:pt>
                <c:pt idx="717">
                  <c:v>75</c:v>
                </c:pt>
                <c:pt idx="718">
                  <c:v>78</c:v>
                </c:pt>
                <c:pt idx="719">
                  <c:v>83</c:v>
                </c:pt>
                <c:pt idx="720">
                  <c:v>78</c:v>
                </c:pt>
                <c:pt idx="721">
                  <c:v>75</c:v>
                </c:pt>
                <c:pt idx="722">
                  <c:v>76</c:v>
                </c:pt>
                <c:pt idx="723">
                  <c:v>74</c:v>
                </c:pt>
                <c:pt idx="724">
                  <c:v>75</c:v>
                </c:pt>
                <c:pt idx="725">
                  <c:v>77</c:v>
                </c:pt>
                <c:pt idx="726">
                  <c:v>77</c:v>
                </c:pt>
                <c:pt idx="727">
                  <c:v>74</c:v>
                </c:pt>
                <c:pt idx="728">
                  <c:v>76</c:v>
                </c:pt>
                <c:pt idx="729">
                  <c:v>61</c:v>
                </c:pt>
                <c:pt idx="730">
                  <c:v>81</c:v>
                </c:pt>
                <c:pt idx="731">
                  <c:v>71</c:v>
                </c:pt>
                <c:pt idx="732">
                  <c:v>76</c:v>
                </c:pt>
                <c:pt idx="733">
                  <c:v>76</c:v>
                </c:pt>
                <c:pt idx="734">
                  <c:v>74</c:v>
                </c:pt>
                <c:pt idx="735">
                  <c:v>82</c:v>
                </c:pt>
                <c:pt idx="736">
                  <c:v>59</c:v>
                </c:pt>
                <c:pt idx="737">
                  <c:v>66</c:v>
                </c:pt>
                <c:pt idx="738">
                  <c:v>80</c:v>
                </c:pt>
                <c:pt idx="739">
                  <c:v>66</c:v>
                </c:pt>
                <c:pt idx="740">
                  <c:v>68</c:v>
                </c:pt>
                <c:pt idx="741">
                  <c:v>63</c:v>
                </c:pt>
                <c:pt idx="742">
                  <c:v>69</c:v>
                </c:pt>
                <c:pt idx="743">
                  <c:v>54</c:v>
                </c:pt>
                <c:pt idx="744">
                  <c:v>64</c:v>
                </c:pt>
                <c:pt idx="745">
                  <c:v>69</c:v>
                </c:pt>
                <c:pt idx="746">
                  <c:v>74</c:v>
                </c:pt>
                <c:pt idx="747">
                  <c:v>64</c:v>
                </c:pt>
                <c:pt idx="748">
                  <c:v>53</c:v>
                </c:pt>
                <c:pt idx="749">
                  <c:v>66</c:v>
                </c:pt>
                <c:pt idx="750">
                  <c:v>57</c:v>
                </c:pt>
                <c:pt idx="751">
                  <c:v>72</c:v>
                </c:pt>
                <c:pt idx="752">
                  <c:v>52</c:v>
                </c:pt>
                <c:pt idx="753">
                  <c:v>70</c:v>
                </c:pt>
                <c:pt idx="754">
                  <c:v>81</c:v>
                </c:pt>
                <c:pt idx="755">
                  <c:v>72</c:v>
                </c:pt>
                <c:pt idx="756">
                  <c:v>76</c:v>
                </c:pt>
                <c:pt idx="757">
                  <c:v>84</c:v>
                </c:pt>
                <c:pt idx="758">
                  <c:v>78</c:v>
                </c:pt>
                <c:pt idx="759">
                  <c:v>73</c:v>
                </c:pt>
                <c:pt idx="760">
                  <c:v>60</c:v>
                </c:pt>
                <c:pt idx="761">
                  <c:v>71</c:v>
                </c:pt>
                <c:pt idx="762">
                  <c:v>60</c:v>
                </c:pt>
                <c:pt idx="763">
                  <c:v>81</c:v>
                </c:pt>
                <c:pt idx="764">
                  <c:v>61</c:v>
                </c:pt>
                <c:pt idx="765">
                  <c:v>71</c:v>
                </c:pt>
                <c:pt idx="766">
                  <c:v>64</c:v>
                </c:pt>
                <c:pt idx="767">
                  <c:v>61</c:v>
                </c:pt>
                <c:pt idx="768">
                  <c:v>63</c:v>
                </c:pt>
                <c:pt idx="769">
                  <c:v>72</c:v>
                </c:pt>
                <c:pt idx="770">
                  <c:v>59</c:v>
                </c:pt>
                <c:pt idx="771">
                  <c:v>59</c:v>
                </c:pt>
                <c:pt idx="772">
                  <c:v>61</c:v>
                </c:pt>
                <c:pt idx="773">
                  <c:v>65</c:v>
                </c:pt>
                <c:pt idx="774">
                  <c:v>53</c:v>
                </c:pt>
                <c:pt idx="775">
                  <c:v>63</c:v>
                </c:pt>
                <c:pt idx="776">
                  <c:v>54</c:v>
                </c:pt>
                <c:pt idx="777">
                  <c:v>80</c:v>
                </c:pt>
                <c:pt idx="778">
                  <c:v>72</c:v>
                </c:pt>
                <c:pt idx="779">
                  <c:v>68</c:v>
                </c:pt>
                <c:pt idx="780">
                  <c:v>62</c:v>
                </c:pt>
                <c:pt idx="781">
                  <c:v>69</c:v>
                </c:pt>
                <c:pt idx="782">
                  <c:v>64</c:v>
                </c:pt>
                <c:pt idx="783">
                  <c:v>71</c:v>
                </c:pt>
                <c:pt idx="784">
                  <c:v>69</c:v>
                </c:pt>
                <c:pt idx="785">
                  <c:v>72</c:v>
                </c:pt>
                <c:pt idx="786">
                  <c:v>66</c:v>
                </c:pt>
                <c:pt idx="787">
                  <c:v>82</c:v>
                </c:pt>
                <c:pt idx="788">
                  <c:v>81</c:v>
                </c:pt>
                <c:pt idx="789">
                  <c:v>68</c:v>
                </c:pt>
                <c:pt idx="790">
                  <c:v>71</c:v>
                </c:pt>
                <c:pt idx="791">
                  <c:v>68</c:v>
                </c:pt>
                <c:pt idx="792">
                  <c:v>56</c:v>
                </c:pt>
                <c:pt idx="793">
                  <c:v>65</c:v>
                </c:pt>
                <c:pt idx="794">
                  <c:v>62</c:v>
                </c:pt>
                <c:pt idx="795">
                  <c:v>56</c:v>
                </c:pt>
                <c:pt idx="796">
                  <c:v>64</c:v>
                </c:pt>
                <c:pt idx="797">
                  <c:v>81</c:v>
                </c:pt>
                <c:pt idx="798">
                  <c:v>75</c:v>
                </c:pt>
                <c:pt idx="799">
                  <c:v>55</c:v>
                </c:pt>
                <c:pt idx="800">
                  <c:v>72</c:v>
                </c:pt>
                <c:pt idx="801">
                  <c:v>74</c:v>
                </c:pt>
                <c:pt idx="802">
                  <c:v>74</c:v>
                </c:pt>
                <c:pt idx="803">
                  <c:v>73</c:v>
                </c:pt>
                <c:pt idx="804">
                  <c:v>67</c:v>
                </c:pt>
                <c:pt idx="805">
                  <c:v>77</c:v>
                </c:pt>
                <c:pt idx="806">
                  <c:v>72</c:v>
                </c:pt>
                <c:pt idx="807">
                  <c:v>74</c:v>
                </c:pt>
                <c:pt idx="808">
                  <c:v>79</c:v>
                </c:pt>
                <c:pt idx="809">
                  <c:v>71</c:v>
                </c:pt>
                <c:pt idx="810">
                  <c:v>66</c:v>
                </c:pt>
                <c:pt idx="811">
                  <c:v>54</c:v>
                </c:pt>
                <c:pt idx="812">
                  <c:v>57</c:v>
                </c:pt>
                <c:pt idx="813">
                  <c:v>73</c:v>
                </c:pt>
                <c:pt idx="814">
                  <c:v>68</c:v>
                </c:pt>
                <c:pt idx="815">
                  <c:v>72</c:v>
                </c:pt>
                <c:pt idx="816">
                  <c:v>69</c:v>
                </c:pt>
                <c:pt idx="817">
                  <c:v>75</c:v>
                </c:pt>
                <c:pt idx="818">
                  <c:v>72</c:v>
                </c:pt>
                <c:pt idx="819">
                  <c:v>68</c:v>
                </c:pt>
                <c:pt idx="820">
                  <c:v>72</c:v>
                </c:pt>
                <c:pt idx="821">
                  <c:v>73</c:v>
                </c:pt>
                <c:pt idx="822">
                  <c:v>66</c:v>
                </c:pt>
                <c:pt idx="823">
                  <c:v>67</c:v>
                </c:pt>
                <c:pt idx="824">
                  <c:v>78</c:v>
                </c:pt>
                <c:pt idx="825">
                  <c:v>84</c:v>
                </c:pt>
                <c:pt idx="826">
                  <c:v>72</c:v>
                </c:pt>
                <c:pt idx="827">
                  <c:v>55</c:v>
                </c:pt>
                <c:pt idx="828">
                  <c:v>70</c:v>
                </c:pt>
                <c:pt idx="829">
                  <c:v>70</c:v>
                </c:pt>
                <c:pt idx="830">
                  <c:v>64</c:v>
                </c:pt>
                <c:pt idx="831">
                  <c:v>62</c:v>
                </c:pt>
                <c:pt idx="832">
                  <c:v>52</c:v>
                </c:pt>
                <c:pt idx="833">
                  <c:v>84</c:v>
                </c:pt>
                <c:pt idx="834">
                  <c:v>71</c:v>
                </c:pt>
                <c:pt idx="835">
                  <c:v>75</c:v>
                </c:pt>
                <c:pt idx="836">
                  <c:v>56</c:v>
                </c:pt>
                <c:pt idx="837">
                  <c:v>78</c:v>
                </c:pt>
                <c:pt idx="838">
                  <c:v>83</c:v>
                </c:pt>
                <c:pt idx="839">
                  <c:v>80</c:v>
                </c:pt>
                <c:pt idx="840">
                  <c:v>58</c:v>
                </c:pt>
                <c:pt idx="841">
                  <c:v>60</c:v>
                </c:pt>
                <c:pt idx="842">
                  <c:v>79</c:v>
                </c:pt>
                <c:pt idx="843">
                  <c:v>59</c:v>
                </c:pt>
                <c:pt idx="844">
                  <c:v>54</c:v>
                </c:pt>
                <c:pt idx="845">
                  <c:v>63</c:v>
                </c:pt>
                <c:pt idx="846">
                  <c:v>67</c:v>
                </c:pt>
                <c:pt idx="847">
                  <c:v>54</c:v>
                </c:pt>
                <c:pt idx="848">
                  <c:v>62</c:v>
                </c:pt>
                <c:pt idx="849">
                  <c:v>75</c:v>
                </c:pt>
                <c:pt idx="850">
                  <c:v>82</c:v>
                </c:pt>
                <c:pt idx="851">
                  <c:v>54</c:v>
                </c:pt>
                <c:pt idx="852">
                  <c:v>63</c:v>
                </c:pt>
                <c:pt idx="853">
                  <c:v>85</c:v>
                </c:pt>
                <c:pt idx="854">
                  <c:v>85</c:v>
                </c:pt>
                <c:pt idx="855">
                  <c:v>75</c:v>
                </c:pt>
                <c:pt idx="856">
                  <c:v>81</c:v>
                </c:pt>
                <c:pt idx="857">
                  <c:v>81</c:v>
                </c:pt>
                <c:pt idx="858">
                  <c:v>83</c:v>
                </c:pt>
                <c:pt idx="859">
                  <c:v>71</c:v>
                </c:pt>
                <c:pt idx="860">
                  <c:v>80</c:v>
                </c:pt>
                <c:pt idx="861">
                  <c:v>86</c:v>
                </c:pt>
                <c:pt idx="862">
                  <c:v>77</c:v>
                </c:pt>
                <c:pt idx="863">
                  <c:v>75</c:v>
                </c:pt>
                <c:pt idx="864">
                  <c:v>67</c:v>
                </c:pt>
                <c:pt idx="865">
                  <c:v>59</c:v>
                </c:pt>
                <c:pt idx="866">
                  <c:v>70</c:v>
                </c:pt>
                <c:pt idx="867">
                  <c:v>71</c:v>
                </c:pt>
                <c:pt idx="868">
                  <c:v>63</c:v>
                </c:pt>
                <c:pt idx="869">
                  <c:v>67</c:v>
                </c:pt>
                <c:pt idx="870">
                  <c:v>62</c:v>
                </c:pt>
                <c:pt idx="871">
                  <c:v>54</c:v>
                </c:pt>
                <c:pt idx="872">
                  <c:v>62</c:v>
                </c:pt>
                <c:pt idx="873">
                  <c:v>53</c:v>
                </c:pt>
                <c:pt idx="874">
                  <c:v>62</c:v>
                </c:pt>
                <c:pt idx="875">
                  <c:v>68</c:v>
                </c:pt>
                <c:pt idx="876">
                  <c:v>56</c:v>
                </c:pt>
                <c:pt idx="877">
                  <c:v>82</c:v>
                </c:pt>
                <c:pt idx="878">
                  <c:v>61</c:v>
                </c:pt>
                <c:pt idx="879">
                  <c:v>62</c:v>
                </c:pt>
                <c:pt idx="880">
                  <c:v>59</c:v>
                </c:pt>
                <c:pt idx="881">
                  <c:v>55</c:v>
                </c:pt>
                <c:pt idx="882">
                  <c:v>57</c:v>
                </c:pt>
                <c:pt idx="883">
                  <c:v>59</c:v>
                </c:pt>
                <c:pt idx="884">
                  <c:v>58</c:v>
                </c:pt>
                <c:pt idx="885">
                  <c:v>60</c:v>
                </c:pt>
                <c:pt idx="886">
                  <c:v>76</c:v>
                </c:pt>
                <c:pt idx="887">
                  <c:v>59</c:v>
                </c:pt>
                <c:pt idx="888">
                  <c:v>63</c:v>
                </c:pt>
                <c:pt idx="889">
                  <c:v>56</c:v>
                </c:pt>
                <c:pt idx="890">
                  <c:v>59</c:v>
                </c:pt>
                <c:pt idx="891">
                  <c:v>55</c:v>
                </c:pt>
                <c:pt idx="892">
                  <c:v>56</c:v>
                </c:pt>
                <c:pt idx="893">
                  <c:v>75</c:v>
                </c:pt>
                <c:pt idx="894">
                  <c:v>67</c:v>
                </c:pt>
                <c:pt idx="895">
                  <c:v>56</c:v>
                </c:pt>
                <c:pt idx="896">
                  <c:v>59</c:v>
                </c:pt>
                <c:pt idx="897">
                  <c:v>73</c:v>
                </c:pt>
                <c:pt idx="898">
                  <c:v>62</c:v>
                </c:pt>
                <c:pt idx="899">
                  <c:v>58</c:v>
                </c:pt>
                <c:pt idx="900">
                  <c:v>63</c:v>
                </c:pt>
                <c:pt idx="901">
                  <c:v>75</c:v>
                </c:pt>
                <c:pt idx="902">
                  <c:v>54</c:v>
                </c:pt>
                <c:pt idx="903">
                  <c:v>77</c:v>
                </c:pt>
                <c:pt idx="904">
                  <c:v>67</c:v>
                </c:pt>
                <c:pt idx="905">
                  <c:v>69</c:v>
                </c:pt>
                <c:pt idx="906">
                  <c:v>62</c:v>
                </c:pt>
                <c:pt idx="907">
                  <c:v>56</c:v>
                </c:pt>
                <c:pt idx="908">
                  <c:v>70</c:v>
                </c:pt>
                <c:pt idx="909">
                  <c:v>66</c:v>
                </c:pt>
                <c:pt idx="910">
                  <c:v>70</c:v>
                </c:pt>
                <c:pt idx="911">
                  <c:v>57</c:v>
                </c:pt>
                <c:pt idx="912">
                  <c:v>64</c:v>
                </c:pt>
                <c:pt idx="913">
                  <c:v>71</c:v>
                </c:pt>
                <c:pt idx="914">
                  <c:v>66</c:v>
                </c:pt>
                <c:pt idx="915">
                  <c:v>70</c:v>
                </c:pt>
                <c:pt idx="916">
                  <c:v>61</c:v>
                </c:pt>
                <c:pt idx="917">
                  <c:v>80</c:v>
                </c:pt>
                <c:pt idx="918">
                  <c:v>59</c:v>
                </c:pt>
                <c:pt idx="919">
                  <c:v>73</c:v>
                </c:pt>
                <c:pt idx="920">
                  <c:v>52</c:v>
                </c:pt>
                <c:pt idx="921">
                  <c:v>58</c:v>
                </c:pt>
                <c:pt idx="922">
                  <c:v>62</c:v>
                </c:pt>
                <c:pt idx="923">
                  <c:v>58</c:v>
                </c:pt>
                <c:pt idx="924">
                  <c:v>71</c:v>
                </c:pt>
                <c:pt idx="925">
                  <c:v>70</c:v>
                </c:pt>
                <c:pt idx="926">
                  <c:v>74</c:v>
                </c:pt>
                <c:pt idx="927">
                  <c:v>62</c:v>
                </c:pt>
                <c:pt idx="928">
                  <c:v>66</c:v>
                </c:pt>
                <c:pt idx="929">
                  <c:v>57</c:v>
                </c:pt>
                <c:pt idx="930">
                  <c:v>67</c:v>
                </c:pt>
                <c:pt idx="931">
                  <c:v>73</c:v>
                </c:pt>
                <c:pt idx="932">
                  <c:v>55</c:v>
                </c:pt>
                <c:pt idx="933">
                  <c:v>57</c:v>
                </c:pt>
                <c:pt idx="934">
                  <c:v>67</c:v>
                </c:pt>
                <c:pt idx="935">
                  <c:v>71</c:v>
                </c:pt>
                <c:pt idx="936">
                  <c:v>65</c:v>
                </c:pt>
                <c:pt idx="937">
                  <c:v>66</c:v>
                </c:pt>
                <c:pt idx="938">
                  <c:v>64</c:v>
                </c:pt>
                <c:pt idx="939">
                  <c:v>63</c:v>
                </c:pt>
                <c:pt idx="940">
                  <c:v>65</c:v>
                </c:pt>
                <c:pt idx="941">
                  <c:v>64</c:v>
                </c:pt>
                <c:pt idx="942">
                  <c:v>65</c:v>
                </c:pt>
                <c:pt idx="943">
                  <c:v>62</c:v>
                </c:pt>
                <c:pt idx="944">
                  <c:v>62</c:v>
                </c:pt>
                <c:pt idx="945">
                  <c:v>63</c:v>
                </c:pt>
                <c:pt idx="946">
                  <c:v>60</c:v>
                </c:pt>
                <c:pt idx="947">
                  <c:v>63</c:v>
                </c:pt>
                <c:pt idx="948">
                  <c:v>64</c:v>
                </c:pt>
                <c:pt idx="949">
                  <c:v>62</c:v>
                </c:pt>
                <c:pt idx="950">
                  <c:v>64</c:v>
                </c:pt>
                <c:pt idx="951">
                  <c:v>76</c:v>
                </c:pt>
                <c:pt idx="952">
                  <c:v>66</c:v>
                </c:pt>
                <c:pt idx="953">
                  <c:v>59</c:v>
                </c:pt>
                <c:pt idx="954">
                  <c:v>63</c:v>
                </c:pt>
                <c:pt idx="955">
                  <c:v>64</c:v>
                </c:pt>
                <c:pt idx="956">
                  <c:v>67</c:v>
                </c:pt>
                <c:pt idx="957">
                  <c:v>56</c:v>
                </c:pt>
                <c:pt idx="958">
                  <c:v>60</c:v>
                </c:pt>
                <c:pt idx="959">
                  <c:v>64</c:v>
                </c:pt>
                <c:pt idx="960">
                  <c:v>57</c:v>
                </c:pt>
                <c:pt idx="961">
                  <c:v>69</c:v>
                </c:pt>
                <c:pt idx="962">
                  <c:v>63</c:v>
                </c:pt>
                <c:pt idx="963">
                  <c:v>75</c:v>
                </c:pt>
                <c:pt idx="964">
                  <c:v>59</c:v>
                </c:pt>
                <c:pt idx="965">
                  <c:v>59</c:v>
                </c:pt>
                <c:pt idx="966">
                  <c:v>59</c:v>
                </c:pt>
                <c:pt idx="967">
                  <c:v>69</c:v>
                </c:pt>
                <c:pt idx="968">
                  <c:v>65</c:v>
                </c:pt>
                <c:pt idx="969">
                  <c:v>59</c:v>
                </c:pt>
                <c:pt idx="970">
                  <c:v>66</c:v>
                </c:pt>
                <c:pt idx="971">
                  <c:v>79</c:v>
                </c:pt>
                <c:pt idx="972">
                  <c:v>61</c:v>
                </c:pt>
                <c:pt idx="973">
                  <c:v>68</c:v>
                </c:pt>
                <c:pt idx="974">
                  <c:v>62</c:v>
                </c:pt>
                <c:pt idx="975">
                  <c:v>59</c:v>
                </c:pt>
                <c:pt idx="976">
                  <c:v>57</c:v>
                </c:pt>
                <c:pt idx="977">
                  <c:v>64</c:v>
                </c:pt>
                <c:pt idx="978">
                  <c:v>64</c:v>
                </c:pt>
                <c:pt idx="979">
                  <c:v>63</c:v>
                </c:pt>
                <c:pt idx="980">
                  <c:v>55</c:v>
                </c:pt>
                <c:pt idx="981">
                  <c:v>70</c:v>
                </c:pt>
                <c:pt idx="982">
                  <c:v>63</c:v>
                </c:pt>
                <c:pt idx="983">
                  <c:v>73</c:v>
                </c:pt>
                <c:pt idx="984">
                  <c:v>69</c:v>
                </c:pt>
                <c:pt idx="985">
                  <c:v>58</c:v>
                </c:pt>
                <c:pt idx="986">
                  <c:v>74</c:v>
                </c:pt>
                <c:pt idx="987">
                  <c:v>58</c:v>
                </c:pt>
                <c:pt idx="988">
                  <c:v>61</c:v>
                </c:pt>
                <c:pt idx="989">
                  <c:v>67</c:v>
                </c:pt>
                <c:pt idx="990">
                  <c:v>57</c:v>
                </c:pt>
                <c:pt idx="991">
                  <c:v>68</c:v>
                </c:pt>
                <c:pt idx="992">
                  <c:v>80</c:v>
                </c:pt>
                <c:pt idx="993">
                  <c:v>69</c:v>
                </c:pt>
                <c:pt idx="994">
                  <c:v>82</c:v>
                </c:pt>
                <c:pt idx="995">
                  <c:v>69</c:v>
                </c:pt>
                <c:pt idx="996">
                  <c:v>81</c:v>
                </c:pt>
                <c:pt idx="997">
                  <c:v>54</c:v>
                </c:pt>
                <c:pt idx="998">
                  <c:v>77</c:v>
                </c:pt>
                <c:pt idx="999">
                  <c:v>62</c:v>
                </c:pt>
                <c:pt idx="1000">
                  <c:v>54</c:v>
                </c:pt>
                <c:pt idx="1001">
                  <c:v>61</c:v>
                </c:pt>
                <c:pt idx="1002">
                  <c:v>70</c:v>
                </c:pt>
                <c:pt idx="1003">
                  <c:v>65</c:v>
                </c:pt>
                <c:pt idx="1004">
                  <c:v>51</c:v>
                </c:pt>
                <c:pt idx="1005">
                  <c:v>75</c:v>
                </c:pt>
                <c:pt idx="1006">
                  <c:v>69</c:v>
                </c:pt>
                <c:pt idx="1007">
                  <c:v>56</c:v>
                </c:pt>
                <c:pt idx="1008">
                  <c:v>55</c:v>
                </c:pt>
                <c:pt idx="1009">
                  <c:v>53</c:v>
                </c:pt>
                <c:pt idx="1010">
                  <c:v>57</c:v>
                </c:pt>
                <c:pt idx="1011">
                  <c:v>51</c:v>
                </c:pt>
                <c:pt idx="1012">
                  <c:v>79</c:v>
                </c:pt>
                <c:pt idx="1013">
                  <c:v>59</c:v>
                </c:pt>
                <c:pt idx="1014">
                  <c:v>75</c:v>
                </c:pt>
                <c:pt idx="1015">
                  <c:v>54</c:v>
                </c:pt>
                <c:pt idx="1016">
                  <c:v>76</c:v>
                </c:pt>
                <c:pt idx="1017">
                  <c:v>79</c:v>
                </c:pt>
                <c:pt idx="1018">
                  <c:v>75</c:v>
                </c:pt>
                <c:pt idx="1019">
                  <c:v>69</c:v>
                </c:pt>
                <c:pt idx="1020">
                  <c:v>58</c:v>
                </c:pt>
                <c:pt idx="1021">
                  <c:v>58</c:v>
                </c:pt>
                <c:pt idx="1022">
                  <c:v>66</c:v>
                </c:pt>
                <c:pt idx="1023">
                  <c:v>78</c:v>
                </c:pt>
                <c:pt idx="1024">
                  <c:v>65</c:v>
                </c:pt>
                <c:pt idx="1025">
                  <c:v>73</c:v>
                </c:pt>
                <c:pt idx="1026">
                  <c:v>62</c:v>
                </c:pt>
                <c:pt idx="1027">
                  <c:v>59</c:v>
                </c:pt>
                <c:pt idx="1028">
                  <c:v>73</c:v>
                </c:pt>
                <c:pt idx="1029">
                  <c:v>62</c:v>
                </c:pt>
                <c:pt idx="1030">
                  <c:v>67</c:v>
                </c:pt>
                <c:pt idx="1031">
                  <c:v>61</c:v>
                </c:pt>
                <c:pt idx="1032">
                  <c:v>65</c:v>
                </c:pt>
                <c:pt idx="1033">
                  <c:v>56</c:v>
                </c:pt>
                <c:pt idx="1034">
                  <c:v>80</c:v>
                </c:pt>
                <c:pt idx="1035">
                  <c:v>79</c:v>
                </c:pt>
                <c:pt idx="1036">
                  <c:v>74</c:v>
                </c:pt>
                <c:pt idx="1037">
                  <c:v>57</c:v>
                </c:pt>
                <c:pt idx="1038">
                  <c:v>76</c:v>
                </c:pt>
                <c:pt idx="1039">
                  <c:v>57</c:v>
                </c:pt>
                <c:pt idx="1040">
                  <c:v>56</c:v>
                </c:pt>
                <c:pt idx="1041">
                  <c:v>63</c:v>
                </c:pt>
                <c:pt idx="1042">
                  <c:v>73</c:v>
                </c:pt>
                <c:pt idx="1043">
                  <c:v>55</c:v>
                </c:pt>
                <c:pt idx="1044">
                  <c:v>57</c:v>
                </c:pt>
                <c:pt idx="1045">
                  <c:v>59</c:v>
                </c:pt>
                <c:pt idx="1046">
                  <c:v>55</c:v>
                </c:pt>
                <c:pt idx="1047">
                  <c:v>65</c:v>
                </c:pt>
                <c:pt idx="1048">
                  <c:v>65</c:v>
                </c:pt>
                <c:pt idx="1049">
                  <c:v>63</c:v>
                </c:pt>
                <c:pt idx="1050">
                  <c:v>68</c:v>
                </c:pt>
                <c:pt idx="1051">
                  <c:v>54</c:v>
                </c:pt>
                <c:pt idx="1052">
                  <c:v>56</c:v>
                </c:pt>
                <c:pt idx="1053">
                  <c:v>68</c:v>
                </c:pt>
                <c:pt idx="1054">
                  <c:v>65</c:v>
                </c:pt>
                <c:pt idx="1055">
                  <c:v>56</c:v>
                </c:pt>
                <c:pt idx="1056">
                  <c:v>76</c:v>
                </c:pt>
                <c:pt idx="1057">
                  <c:v>53</c:v>
                </c:pt>
                <c:pt idx="1058">
                  <c:v>50</c:v>
                </c:pt>
                <c:pt idx="1059">
                  <c:v>82</c:v>
                </c:pt>
                <c:pt idx="1060">
                  <c:v>73</c:v>
                </c:pt>
                <c:pt idx="1061">
                  <c:v>82</c:v>
                </c:pt>
                <c:pt idx="1062">
                  <c:v>62</c:v>
                </c:pt>
                <c:pt idx="1063">
                  <c:v>76</c:v>
                </c:pt>
                <c:pt idx="1064">
                  <c:v>58</c:v>
                </c:pt>
                <c:pt idx="1065">
                  <c:v>78</c:v>
                </c:pt>
                <c:pt idx="1066">
                  <c:v>73</c:v>
                </c:pt>
                <c:pt idx="1067">
                  <c:v>61</c:v>
                </c:pt>
                <c:pt idx="1068">
                  <c:v>68</c:v>
                </c:pt>
                <c:pt idx="1069">
                  <c:v>61</c:v>
                </c:pt>
                <c:pt idx="1070">
                  <c:v>64</c:v>
                </c:pt>
                <c:pt idx="1071">
                  <c:v>65</c:v>
                </c:pt>
                <c:pt idx="1072">
                  <c:v>65</c:v>
                </c:pt>
                <c:pt idx="1073">
                  <c:v>62</c:v>
                </c:pt>
                <c:pt idx="1074">
                  <c:v>68</c:v>
                </c:pt>
                <c:pt idx="1075">
                  <c:v>61</c:v>
                </c:pt>
                <c:pt idx="1076">
                  <c:v>64</c:v>
                </c:pt>
                <c:pt idx="1077">
                  <c:v>63</c:v>
                </c:pt>
                <c:pt idx="1078">
                  <c:v>61</c:v>
                </c:pt>
                <c:pt idx="1079">
                  <c:v>63</c:v>
                </c:pt>
                <c:pt idx="1080">
                  <c:v>66</c:v>
                </c:pt>
                <c:pt idx="1081">
                  <c:v>65</c:v>
                </c:pt>
                <c:pt idx="1082">
                  <c:v>64</c:v>
                </c:pt>
                <c:pt idx="1083">
                  <c:v>64</c:v>
                </c:pt>
                <c:pt idx="1084">
                  <c:v>69</c:v>
                </c:pt>
                <c:pt idx="1085">
                  <c:v>85</c:v>
                </c:pt>
                <c:pt idx="1086">
                  <c:v>67</c:v>
                </c:pt>
                <c:pt idx="1087">
                  <c:v>75</c:v>
                </c:pt>
                <c:pt idx="1088">
                  <c:v>80</c:v>
                </c:pt>
                <c:pt idx="1089">
                  <c:v>80</c:v>
                </c:pt>
                <c:pt idx="1090">
                  <c:v>85</c:v>
                </c:pt>
                <c:pt idx="1091">
                  <c:v>86</c:v>
                </c:pt>
                <c:pt idx="1092">
                  <c:v>74</c:v>
                </c:pt>
                <c:pt idx="1093">
                  <c:v>64</c:v>
                </c:pt>
                <c:pt idx="1094">
                  <c:v>61</c:v>
                </c:pt>
                <c:pt idx="1095">
                  <c:v>78</c:v>
                </c:pt>
                <c:pt idx="1096">
                  <c:v>76</c:v>
                </c:pt>
                <c:pt idx="1097">
                  <c:v>75</c:v>
                </c:pt>
                <c:pt idx="1098">
                  <c:v>67</c:v>
                </c:pt>
                <c:pt idx="1099">
                  <c:v>74</c:v>
                </c:pt>
                <c:pt idx="1100">
                  <c:v>69</c:v>
                </c:pt>
                <c:pt idx="1101">
                  <c:v>77</c:v>
                </c:pt>
                <c:pt idx="1102">
                  <c:v>73</c:v>
                </c:pt>
                <c:pt idx="1103">
                  <c:v>65</c:v>
                </c:pt>
                <c:pt idx="1104">
                  <c:v>69</c:v>
                </c:pt>
                <c:pt idx="1105">
                  <c:v>71</c:v>
                </c:pt>
                <c:pt idx="1106">
                  <c:v>64</c:v>
                </c:pt>
                <c:pt idx="1107">
                  <c:v>63</c:v>
                </c:pt>
                <c:pt idx="1108">
                  <c:v>65</c:v>
                </c:pt>
                <c:pt idx="1109">
                  <c:v>73</c:v>
                </c:pt>
                <c:pt idx="1110">
                  <c:v>71</c:v>
                </c:pt>
                <c:pt idx="1111">
                  <c:v>85</c:v>
                </c:pt>
                <c:pt idx="1112">
                  <c:v>79</c:v>
                </c:pt>
                <c:pt idx="1113">
                  <c:v>61</c:v>
                </c:pt>
                <c:pt idx="1114">
                  <c:v>77</c:v>
                </c:pt>
                <c:pt idx="1115">
                  <c:v>66</c:v>
                </c:pt>
                <c:pt idx="1116">
                  <c:v>70</c:v>
                </c:pt>
                <c:pt idx="1117">
                  <c:v>83</c:v>
                </c:pt>
                <c:pt idx="1118">
                  <c:v>77</c:v>
                </c:pt>
                <c:pt idx="1119">
                  <c:v>78</c:v>
                </c:pt>
                <c:pt idx="1120">
                  <c:v>73</c:v>
                </c:pt>
                <c:pt idx="1121">
                  <c:v>70</c:v>
                </c:pt>
                <c:pt idx="1122">
                  <c:v>76</c:v>
                </c:pt>
                <c:pt idx="1123">
                  <c:v>80</c:v>
                </c:pt>
                <c:pt idx="1124">
                  <c:v>76</c:v>
                </c:pt>
                <c:pt idx="1125">
                  <c:v>71</c:v>
                </c:pt>
                <c:pt idx="1126">
                  <c:v>50</c:v>
                </c:pt>
                <c:pt idx="1127">
                  <c:v>77</c:v>
                </c:pt>
                <c:pt idx="1128">
                  <c:v>79</c:v>
                </c:pt>
                <c:pt idx="1129">
                  <c:v>81</c:v>
                </c:pt>
                <c:pt idx="1130">
                  <c:v>57</c:v>
                </c:pt>
                <c:pt idx="1131">
                  <c:v>53</c:v>
                </c:pt>
                <c:pt idx="1132">
                  <c:v>50</c:v>
                </c:pt>
                <c:pt idx="1133">
                  <c:v>53</c:v>
                </c:pt>
                <c:pt idx="1134">
                  <c:v>52</c:v>
                </c:pt>
                <c:pt idx="1135">
                  <c:v>66</c:v>
                </c:pt>
                <c:pt idx="1136">
                  <c:v>65</c:v>
                </c:pt>
                <c:pt idx="1137">
                  <c:v>86</c:v>
                </c:pt>
                <c:pt idx="1138">
                  <c:v>83</c:v>
                </c:pt>
                <c:pt idx="1139">
                  <c:v>78</c:v>
                </c:pt>
                <c:pt idx="1140">
                  <c:v>84</c:v>
                </c:pt>
                <c:pt idx="1141">
                  <c:v>76</c:v>
                </c:pt>
                <c:pt idx="1142">
                  <c:v>75</c:v>
                </c:pt>
                <c:pt idx="1143">
                  <c:v>81</c:v>
                </c:pt>
                <c:pt idx="1144">
                  <c:v>89</c:v>
                </c:pt>
                <c:pt idx="1145">
                  <c:v>84</c:v>
                </c:pt>
                <c:pt idx="1146">
                  <c:v>52</c:v>
                </c:pt>
                <c:pt idx="1147">
                  <c:v>72</c:v>
                </c:pt>
                <c:pt idx="1148">
                  <c:v>58</c:v>
                </c:pt>
                <c:pt idx="1149">
                  <c:v>59</c:v>
                </c:pt>
                <c:pt idx="1150">
                  <c:v>71</c:v>
                </c:pt>
                <c:pt idx="1151">
                  <c:v>77</c:v>
                </c:pt>
                <c:pt idx="1152">
                  <c:v>54</c:v>
                </c:pt>
                <c:pt idx="1153">
                  <c:v>50</c:v>
                </c:pt>
                <c:pt idx="1154">
                  <c:v>83</c:v>
                </c:pt>
                <c:pt idx="1155">
                  <c:v>73</c:v>
                </c:pt>
                <c:pt idx="1156">
                  <c:v>75</c:v>
                </c:pt>
                <c:pt idx="1157">
                  <c:v>63</c:v>
                </c:pt>
                <c:pt idx="1158">
                  <c:v>72</c:v>
                </c:pt>
                <c:pt idx="1159">
                  <c:v>70</c:v>
                </c:pt>
                <c:pt idx="1160">
                  <c:v>83</c:v>
                </c:pt>
                <c:pt idx="1161">
                  <c:v>68</c:v>
                </c:pt>
                <c:pt idx="1162">
                  <c:v>56</c:v>
                </c:pt>
                <c:pt idx="1163">
                  <c:v>80</c:v>
                </c:pt>
                <c:pt idx="1164">
                  <c:v>69</c:v>
                </c:pt>
                <c:pt idx="1165">
                  <c:v>58</c:v>
                </c:pt>
                <c:pt idx="1166">
                  <c:v>77</c:v>
                </c:pt>
                <c:pt idx="1167">
                  <c:v>75</c:v>
                </c:pt>
                <c:pt idx="1168">
                  <c:v>73</c:v>
                </c:pt>
                <c:pt idx="1169">
                  <c:v>78</c:v>
                </c:pt>
                <c:pt idx="1170">
                  <c:v>76</c:v>
                </c:pt>
                <c:pt idx="1171">
                  <c:v>67</c:v>
                </c:pt>
                <c:pt idx="1172">
                  <c:v>66</c:v>
                </c:pt>
                <c:pt idx="1173">
                  <c:v>78</c:v>
                </c:pt>
                <c:pt idx="1174">
                  <c:v>62</c:v>
                </c:pt>
                <c:pt idx="1175">
                  <c:v>71</c:v>
                </c:pt>
                <c:pt idx="1176">
                  <c:v>66</c:v>
                </c:pt>
                <c:pt idx="1177">
                  <c:v>73</c:v>
                </c:pt>
                <c:pt idx="1178">
                  <c:v>65</c:v>
                </c:pt>
                <c:pt idx="1179">
                  <c:v>63</c:v>
                </c:pt>
                <c:pt idx="1180">
                  <c:v>60</c:v>
                </c:pt>
                <c:pt idx="1181">
                  <c:v>82</c:v>
                </c:pt>
                <c:pt idx="1182">
                  <c:v>66</c:v>
                </c:pt>
                <c:pt idx="1183">
                  <c:v>70</c:v>
                </c:pt>
                <c:pt idx="1184">
                  <c:v>63</c:v>
                </c:pt>
                <c:pt idx="1185">
                  <c:v>75</c:v>
                </c:pt>
                <c:pt idx="1186">
                  <c:v>60</c:v>
                </c:pt>
                <c:pt idx="1187">
                  <c:v>68</c:v>
                </c:pt>
                <c:pt idx="1188">
                  <c:v>68</c:v>
                </c:pt>
                <c:pt idx="1189">
                  <c:v>81</c:v>
                </c:pt>
                <c:pt idx="1190">
                  <c:v>66</c:v>
                </c:pt>
                <c:pt idx="1191">
                  <c:v>83</c:v>
                </c:pt>
                <c:pt idx="1192">
                  <c:v>65</c:v>
                </c:pt>
                <c:pt idx="1193">
                  <c:v>64</c:v>
                </c:pt>
                <c:pt idx="1194">
                  <c:v>77</c:v>
                </c:pt>
                <c:pt idx="1195">
                  <c:v>50</c:v>
                </c:pt>
                <c:pt idx="1196">
                  <c:v>52</c:v>
                </c:pt>
                <c:pt idx="1197">
                  <c:v>55</c:v>
                </c:pt>
                <c:pt idx="1198">
                  <c:v>75</c:v>
                </c:pt>
                <c:pt idx="1199">
                  <c:v>68</c:v>
                </c:pt>
                <c:pt idx="1200">
                  <c:v>70</c:v>
                </c:pt>
                <c:pt idx="1201">
                  <c:v>77</c:v>
                </c:pt>
                <c:pt idx="1202">
                  <c:v>83</c:v>
                </c:pt>
                <c:pt idx="1203">
                  <c:v>66</c:v>
                </c:pt>
                <c:pt idx="1204">
                  <c:v>75</c:v>
                </c:pt>
                <c:pt idx="1205">
                  <c:v>61</c:v>
                </c:pt>
                <c:pt idx="1206">
                  <c:v>71</c:v>
                </c:pt>
                <c:pt idx="1207">
                  <c:v>71</c:v>
                </c:pt>
                <c:pt idx="1208">
                  <c:v>71</c:v>
                </c:pt>
                <c:pt idx="1209">
                  <c:v>66</c:v>
                </c:pt>
                <c:pt idx="1210">
                  <c:v>62</c:v>
                </c:pt>
                <c:pt idx="1211">
                  <c:v>83</c:v>
                </c:pt>
                <c:pt idx="1212">
                  <c:v>80</c:v>
                </c:pt>
                <c:pt idx="1213">
                  <c:v>65</c:v>
                </c:pt>
                <c:pt idx="1214">
                  <c:v>75</c:v>
                </c:pt>
                <c:pt idx="1215">
                  <c:v>72</c:v>
                </c:pt>
                <c:pt idx="1216">
                  <c:v>66</c:v>
                </c:pt>
                <c:pt idx="1217">
                  <c:v>55</c:v>
                </c:pt>
                <c:pt idx="1218">
                  <c:v>64</c:v>
                </c:pt>
                <c:pt idx="1219">
                  <c:v>73</c:v>
                </c:pt>
                <c:pt idx="1220">
                  <c:v>64</c:v>
                </c:pt>
                <c:pt idx="1221">
                  <c:v>50</c:v>
                </c:pt>
                <c:pt idx="1222">
                  <c:v>83</c:v>
                </c:pt>
                <c:pt idx="1223">
                  <c:v>67</c:v>
                </c:pt>
                <c:pt idx="1224">
                  <c:v>75</c:v>
                </c:pt>
                <c:pt idx="1225">
                  <c:v>64</c:v>
                </c:pt>
                <c:pt idx="1226">
                  <c:v>61</c:v>
                </c:pt>
                <c:pt idx="1227">
                  <c:v>73</c:v>
                </c:pt>
                <c:pt idx="1228">
                  <c:v>76</c:v>
                </c:pt>
                <c:pt idx="1229">
                  <c:v>70</c:v>
                </c:pt>
                <c:pt idx="1230">
                  <c:v>55</c:v>
                </c:pt>
                <c:pt idx="1231">
                  <c:v>65</c:v>
                </c:pt>
                <c:pt idx="1232">
                  <c:v>85</c:v>
                </c:pt>
                <c:pt idx="1233">
                  <c:v>69</c:v>
                </c:pt>
                <c:pt idx="1234">
                  <c:v>59</c:v>
                </c:pt>
                <c:pt idx="1235">
                  <c:v>64</c:v>
                </c:pt>
                <c:pt idx="1236">
                  <c:v>64</c:v>
                </c:pt>
                <c:pt idx="1237">
                  <c:v>58</c:v>
                </c:pt>
                <c:pt idx="1238">
                  <c:v>76</c:v>
                </c:pt>
                <c:pt idx="1239">
                  <c:v>73</c:v>
                </c:pt>
                <c:pt idx="1240">
                  <c:v>60</c:v>
                </c:pt>
                <c:pt idx="1241">
                  <c:v>64</c:v>
                </c:pt>
                <c:pt idx="1242">
                  <c:v>54</c:v>
                </c:pt>
                <c:pt idx="1243">
                  <c:v>81</c:v>
                </c:pt>
                <c:pt idx="1244">
                  <c:v>79</c:v>
                </c:pt>
                <c:pt idx="1245">
                  <c:v>77</c:v>
                </c:pt>
                <c:pt idx="1246">
                  <c:v>65</c:v>
                </c:pt>
                <c:pt idx="1247">
                  <c:v>63</c:v>
                </c:pt>
                <c:pt idx="1248">
                  <c:v>58</c:v>
                </c:pt>
                <c:pt idx="1249">
                  <c:v>67</c:v>
                </c:pt>
                <c:pt idx="1250">
                  <c:v>58</c:v>
                </c:pt>
                <c:pt idx="1251">
                  <c:v>64</c:v>
                </c:pt>
                <c:pt idx="1252">
                  <c:v>75</c:v>
                </c:pt>
                <c:pt idx="1253">
                  <c:v>86</c:v>
                </c:pt>
                <c:pt idx="1254">
                  <c:v>76</c:v>
                </c:pt>
                <c:pt idx="1255">
                  <c:v>73</c:v>
                </c:pt>
                <c:pt idx="1256">
                  <c:v>62</c:v>
                </c:pt>
                <c:pt idx="1257">
                  <c:v>82</c:v>
                </c:pt>
                <c:pt idx="1258">
                  <c:v>58</c:v>
                </c:pt>
                <c:pt idx="1259">
                  <c:v>64</c:v>
                </c:pt>
                <c:pt idx="1260">
                  <c:v>76</c:v>
                </c:pt>
                <c:pt idx="1261">
                  <c:v>64</c:v>
                </c:pt>
                <c:pt idx="1262">
                  <c:v>71</c:v>
                </c:pt>
                <c:pt idx="1263">
                  <c:v>84</c:v>
                </c:pt>
                <c:pt idx="1264">
                  <c:v>72</c:v>
                </c:pt>
                <c:pt idx="1265">
                  <c:v>77</c:v>
                </c:pt>
                <c:pt idx="1266">
                  <c:v>73</c:v>
                </c:pt>
                <c:pt idx="1267">
                  <c:v>72</c:v>
                </c:pt>
                <c:pt idx="1268">
                  <c:v>87</c:v>
                </c:pt>
                <c:pt idx="1269">
                  <c:v>80</c:v>
                </c:pt>
                <c:pt idx="1270">
                  <c:v>71</c:v>
                </c:pt>
                <c:pt idx="1271">
                  <c:v>77</c:v>
                </c:pt>
                <c:pt idx="1272">
                  <c:v>74</c:v>
                </c:pt>
                <c:pt idx="1273">
                  <c:v>75</c:v>
                </c:pt>
                <c:pt idx="1274">
                  <c:v>72</c:v>
                </c:pt>
                <c:pt idx="1275">
                  <c:v>69</c:v>
                </c:pt>
                <c:pt idx="1276">
                  <c:v>62</c:v>
                </c:pt>
                <c:pt idx="1277">
                  <c:v>75</c:v>
                </c:pt>
                <c:pt idx="1278">
                  <c:v>77</c:v>
                </c:pt>
                <c:pt idx="1279">
                  <c:v>70</c:v>
                </c:pt>
                <c:pt idx="1280">
                  <c:v>66</c:v>
                </c:pt>
                <c:pt idx="1281">
                  <c:v>68</c:v>
                </c:pt>
                <c:pt idx="1282">
                  <c:v>65</c:v>
                </c:pt>
                <c:pt idx="1283">
                  <c:v>76</c:v>
                </c:pt>
                <c:pt idx="1284">
                  <c:v>75</c:v>
                </c:pt>
                <c:pt idx="1285">
                  <c:v>73</c:v>
                </c:pt>
                <c:pt idx="1286">
                  <c:v>59</c:v>
                </c:pt>
                <c:pt idx="1287">
                  <c:v>75</c:v>
                </c:pt>
                <c:pt idx="1288">
                  <c:v>60</c:v>
                </c:pt>
                <c:pt idx="1289">
                  <c:v>69</c:v>
                </c:pt>
                <c:pt idx="1290">
                  <c:v>74</c:v>
                </c:pt>
                <c:pt idx="1291">
                  <c:v>58</c:v>
                </c:pt>
                <c:pt idx="1292">
                  <c:v>57</c:v>
                </c:pt>
                <c:pt idx="1293">
                  <c:v>51</c:v>
                </c:pt>
                <c:pt idx="1294">
                  <c:v>67</c:v>
                </c:pt>
                <c:pt idx="1295">
                  <c:v>53</c:v>
                </c:pt>
                <c:pt idx="1296">
                  <c:v>72</c:v>
                </c:pt>
                <c:pt idx="1297">
                  <c:v>55</c:v>
                </c:pt>
                <c:pt idx="1298">
                  <c:v>62</c:v>
                </c:pt>
                <c:pt idx="1299">
                  <c:v>72</c:v>
                </c:pt>
                <c:pt idx="1300">
                  <c:v>80</c:v>
                </c:pt>
                <c:pt idx="1301">
                  <c:v>68</c:v>
                </c:pt>
                <c:pt idx="1302">
                  <c:v>74</c:v>
                </c:pt>
                <c:pt idx="1303">
                  <c:v>72</c:v>
                </c:pt>
                <c:pt idx="1304">
                  <c:v>76</c:v>
                </c:pt>
                <c:pt idx="1305">
                  <c:v>63</c:v>
                </c:pt>
                <c:pt idx="1306">
                  <c:v>80</c:v>
                </c:pt>
                <c:pt idx="1307">
                  <c:v>74</c:v>
                </c:pt>
                <c:pt idx="1308">
                  <c:v>72</c:v>
                </c:pt>
                <c:pt idx="1309">
                  <c:v>79</c:v>
                </c:pt>
                <c:pt idx="1310">
                  <c:v>72</c:v>
                </c:pt>
                <c:pt idx="1311">
                  <c:v>60</c:v>
                </c:pt>
                <c:pt idx="1312">
                  <c:v>73</c:v>
                </c:pt>
                <c:pt idx="1313">
                  <c:v>68</c:v>
                </c:pt>
                <c:pt idx="1314">
                  <c:v>62</c:v>
                </c:pt>
                <c:pt idx="1315">
                  <c:v>54</c:v>
                </c:pt>
                <c:pt idx="1316">
                  <c:v>86</c:v>
                </c:pt>
                <c:pt idx="1317">
                  <c:v>78</c:v>
                </c:pt>
                <c:pt idx="1318">
                  <c:v>77</c:v>
                </c:pt>
                <c:pt idx="1319">
                  <c:v>71</c:v>
                </c:pt>
                <c:pt idx="1320">
                  <c:v>67</c:v>
                </c:pt>
                <c:pt idx="1321">
                  <c:v>76</c:v>
                </c:pt>
                <c:pt idx="1322">
                  <c:v>82</c:v>
                </c:pt>
                <c:pt idx="1323">
                  <c:v>66</c:v>
                </c:pt>
                <c:pt idx="1324">
                  <c:v>69</c:v>
                </c:pt>
                <c:pt idx="1325">
                  <c:v>80</c:v>
                </c:pt>
                <c:pt idx="1326">
                  <c:v>55</c:v>
                </c:pt>
                <c:pt idx="1327">
                  <c:v>67</c:v>
                </c:pt>
                <c:pt idx="1328">
                  <c:v>70</c:v>
                </c:pt>
                <c:pt idx="1329">
                  <c:v>62</c:v>
                </c:pt>
                <c:pt idx="1330">
                  <c:v>66</c:v>
                </c:pt>
                <c:pt idx="1331">
                  <c:v>68</c:v>
                </c:pt>
                <c:pt idx="1332">
                  <c:v>60</c:v>
                </c:pt>
                <c:pt idx="1333">
                  <c:v>76</c:v>
                </c:pt>
                <c:pt idx="1334">
                  <c:v>67</c:v>
                </c:pt>
                <c:pt idx="1335">
                  <c:v>51</c:v>
                </c:pt>
                <c:pt idx="1336">
                  <c:v>65</c:v>
                </c:pt>
                <c:pt idx="1337">
                  <c:v>54</c:v>
                </c:pt>
                <c:pt idx="1338">
                  <c:v>71</c:v>
                </c:pt>
                <c:pt idx="1339">
                  <c:v>75</c:v>
                </c:pt>
                <c:pt idx="1340">
                  <c:v>74</c:v>
                </c:pt>
                <c:pt idx="1341">
                  <c:v>66</c:v>
                </c:pt>
                <c:pt idx="1342">
                  <c:v>72</c:v>
                </c:pt>
                <c:pt idx="1343">
                  <c:v>82</c:v>
                </c:pt>
                <c:pt idx="1344">
                  <c:v>75</c:v>
                </c:pt>
                <c:pt idx="1345">
                  <c:v>67</c:v>
                </c:pt>
                <c:pt idx="1346">
                  <c:v>82</c:v>
                </c:pt>
                <c:pt idx="1347">
                  <c:v>74</c:v>
                </c:pt>
                <c:pt idx="1348">
                  <c:v>85</c:v>
                </c:pt>
                <c:pt idx="1349">
                  <c:v>73</c:v>
                </c:pt>
                <c:pt idx="1350">
                  <c:v>70</c:v>
                </c:pt>
                <c:pt idx="1351">
                  <c:v>75</c:v>
                </c:pt>
                <c:pt idx="1352">
                  <c:v>76</c:v>
                </c:pt>
                <c:pt idx="1353">
                  <c:v>77</c:v>
                </c:pt>
                <c:pt idx="1354">
                  <c:v>75</c:v>
                </c:pt>
                <c:pt idx="1355">
                  <c:v>76</c:v>
                </c:pt>
                <c:pt idx="1356">
                  <c:v>69</c:v>
                </c:pt>
                <c:pt idx="1357">
                  <c:v>66</c:v>
                </c:pt>
                <c:pt idx="1358">
                  <c:v>80</c:v>
                </c:pt>
                <c:pt idx="1359">
                  <c:v>66</c:v>
                </c:pt>
                <c:pt idx="1360">
                  <c:v>67</c:v>
                </c:pt>
                <c:pt idx="1361">
                  <c:v>61</c:v>
                </c:pt>
                <c:pt idx="1362">
                  <c:v>75</c:v>
                </c:pt>
                <c:pt idx="1363">
                  <c:v>59</c:v>
                </c:pt>
                <c:pt idx="1364">
                  <c:v>61</c:v>
                </c:pt>
                <c:pt idx="1365">
                  <c:v>66</c:v>
                </c:pt>
                <c:pt idx="1366">
                  <c:v>61</c:v>
                </c:pt>
                <c:pt idx="1367">
                  <c:v>64</c:v>
                </c:pt>
                <c:pt idx="1368">
                  <c:v>77</c:v>
                </c:pt>
                <c:pt idx="1369">
                  <c:v>81</c:v>
                </c:pt>
                <c:pt idx="1370">
                  <c:v>69</c:v>
                </c:pt>
                <c:pt idx="1371">
                  <c:v>68</c:v>
                </c:pt>
                <c:pt idx="1372">
                  <c:v>63</c:v>
                </c:pt>
                <c:pt idx="1373">
                  <c:v>70</c:v>
                </c:pt>
                <c:pt idx="1374">
                  <c:v>84</c:v>
                </c:pt>
                <c:pt idx="1375">
                  <c:v>66</c:v>
                </c:pt>
                <c:pt idx="1376">
                  <c:v>78</c:v>
                </c:pt>
                <c:pt idx="1377">
                  <c:v>74</c:v>
                </c:pt>
                <c:pt idx="1378">
                  <c:v>80</c:v>
                </c:pt>
                <c:pt idx="1379">
                  <c:v>73</c:v>
                </c:pt>
                <c:pt idx="1380">
                  <c:v>71</c:v>
                </c:pt>
                <c:pt idx="1381">
                  <c:v>53</c:v>
                </c:pt>
                <c:pt idx="1382">
                  <c:v>51</c:v>
                </c:pt>
                <c:pt idx="1383">
                  <c:v>75</c:v>
                </c:pt>
                <c:pt idx="1384">
                  <c:v>51</c:v>
                </c:pt>
                <c:pt idx="1385">
                  <c:v>78</c:v>
                </c:pt>
                <c:pt idx="1386">
                  <c:v>76</c:v>
                </c:pt>
                <c:pt idx="1387">
                  <c:v>67</c:v>
                </c:pt>
                <c:pt idx="1388">
                  <c:v>77</c:v>
                </c:pt>
                <c:pt idx="1389">
                  <c:v>52</c:v>
                </c:pt>
                <c:pt idx="1390">
                  <c:v>73</c:v>
                </c:pt>
                <c:pt idx="1391">
                  <c:v>81</c:v>
                </c:pt>
                <c:pt idx="1392">
                  <c:v>79</c:v>
                </c:pt>
                <c:pt idx="1393">
                  <c:v>82</c:v>
                </c:pt>
                <c:pt idx="1394">
                  <c:v>76</c:v>
                </c:pt>
                <c:pt idx="1395">
                  <c:v>75</c:v>
                </c:pt>
                <c:pt idx="1396">
                  <c:v>67</c:v>
                </c:pt>
                <c:pt idx="1397">
                  <c:v>78</c:v>
                </c:pt>
                <c:pt idx="1398">
                  <c:v>78</c:v>
                </c:pt>
                <c:pt idx="1399">
                  <c:v>78</c:v>
                </c:pt>
                <c:pt idx="1400">
                  <c:v>70</c:v>
                </c:pt>
                <c:pt idx="1401">
                  <c:v>73</c:v>
                </c:pt>
                <c:pt idx="1402">
                  <c:v>66</c:v>
                </c:pt>
                <c:pt idx="1403">
                  <c:v>69</c:v>
                </c:pt>
                <c:pt idx="1404">
                  <c:v>64</c:v>
                </c:pt>
                <c:pt idx="1405">
                  <c:v>50</c:v>
                </c:pt>
                <c:pt idx="1406">
                  <c:v>63</c:v>
                </c:pt>
                <c:pt idx="1407">
                  <c:v>71</c:v>
                </c:pt>
                <c:pt idx="1408">
                  <c:v>81</c:v>
                </c:pt>
                <c:pt idx="1409">
                  <c:v>75</c:v>
                </c:pt>
                <c:pt idx="1410">
                  <c:v>57</c:v>
                </c:pt>
                <c:pt idx="1411">
                  <c:v>76</c:v>
                </c:pt>
                <c:pt idx="1412">
                  <c:v>69</c:v>
                </c:pt>
                <c:pt idx="1413">
                  <c:v>68</c:v>
                </c:pt>
                <c:pt idx="1414">
                  <c:v>62</c:v>
                </c:pt>
                <c:pt idx="1415">
                  <c:v>73</c:v>
                </c:pt>
                <c:pt idx="1416">
                  <c:v>67</c:v>
                </c:pt>
                <c:pt idx="1417">
                  <c:v>80</c:v>
                </c:pt>
                <c:pt idx="1418">
                  <c:v>71</c:v>
                </c:pt>
                <c:pt idx="1419">
                  <c:v>80</c:v>
                </c:pt>
                <c:pt idx="1420">
                  <c:v>59</c:v>
                </c:pt>
                <c:pt idx="1421">
                  <c:v>76</c:v>
                </c:pt>
                <c:pt idx="1422">
                  <c:v>62</c:v>
                </c:pt>
                <c:pt idx="1423">
                  <c:v>71</c:v>
                </c:pt>
                <c:pt idx="1424">
                  <c:v>60</c:v>
                </c:pt>
                <c:pt idx="1425">
                  <c:v>69</c:v>
                </c:pt>
                <c:pt idx="1426">
                  <c:v>75</c:v>
                </c:pt>
                <c:pt idx="1427">
                  <c:v>51</c:v>
                </c:pt>
                <c:pt idx="1428">
                  <c:v>53</c:v>
                </c:pt>
                <c:pt idx="1429">
                  <c:v>55</c:v>
                </c:pt>
                <c:pt idx="1430">
                  <c:v>83</c:v>
                </c:pt>
                <c:pt idx="1431">
                  <c:v>50</c:v>
                </c:pt>
                <c:pt idx="1432">
                  <c:v>63</c:v>
                </c:pt>
                <c:pt idx="1433">
                  <c:v>85</c:v>
                </c:pt>
                <c:pt idx="1434">
                  <c:v>56</c:v>
                </c:pt>
                <c:pt idx="1435">
                  <c:v>80</c:v>
                </c:pt>
                <c:pt idx="1436">
                  <c:v>66</c:v>
                </c:pt>
                <c:pt idx="1437">
                  <c:v>74</c:v>
                </c:pt>
                <c:pt idx="1438">
                  <c:v>77</c:v>
                </c:pt>
                <c:pt idx="1439">
                  <c:v>50</c:v>
                </c:pt>
                <c:pt idx="1440">
                  <c:v>86</c:v>
                </c:pt>
                <c:pt idx="1441">
                  <c:v>56</c:v>
                </c:pt>
                <c:pt idx="1442">
                  <c:v>52</c:v>
                </c:pt>
                <c:pt idx="1443">
                  <c:v>78</c:v>
                </c:pt>
                <c:pt idx="1444">
                  <c:v>70</c:v>
                </c:pt>
                <c:pt idx="1445">
                  <c:v>73</c:v>
                </c:pt>
                <c:pt idx="1446">
                  <c:v>65</c:v>
                </c:pt>
                <c:pt idx="1447">
                  <c:v>73</c:v>
                </c:pt>
                <c:pt idx="1448">
                  <c:v>73</c:v>
                </c:pt>
                <c:pt idx="1449">
                  <c:v>50</c:v>
                </c:pt>
                <c:pt idx="1450">
                  <c:v>79</c:v>
                </c:pt>
                <c:pt idx="1451">
                  <c:v>51</c:v>
                </c:pt>
                <c:pt idx="1452">
                  <c:v>60</c:v>
                </c:pt>
                <c:pt idx="1453">
                  <c:v>76</c:v>
                </c:pt>
                <c:pt idx="1454">
                  <c:v>70</c:v>
                </c:pt>
                <c:pt idx="1455">
                  <c:v>68</c:v>
                </c:pt>
                <c:pt idx="1456">
                  <c:v>84</c:v>
                </c:pt>
                <c:pt idx="1457">
                  <c:v>54</c:v>
                </c:pt>
                <c:pt idx="1458">
                  <c:v>61</c:v>
                </c:pt>
                <c:pt idx="1459">
                  <c:v>76</c:v>
                </c:pt>
                <c:pt idx="1460">
                  <c:v>73</c:v>
                </c:pt>
                <c:pt idx="1461">
                  <c:v>72</c:v>
                </c:pt>
                <c:pt idx="1462">
                  <c:v>57</c:v>
                </c:pt>
                <c:pt idx="1463">
                  <c:v>84</c:v>
                </c:pt>
                <c:pt idx="1464">
                  <c:v>62</c:v>
                </c:pt>
                <c:pt idx="1465">
                  <c:v>60</c:v>
                </c:pt>
                <c:pt idx="1466">
                  <c:v>58</c:v>
                </c:pt>
                <c:pt idx="1467">
                  <c:v>71</c:v>
                </c:pt>
                <c:pt idx="1468">
                  <c:v>53</c:v>
                </c:pt>
                <c:pt idx="1469">
                  <c:v>66</c:v>
                </c:pt>
                <c:pt idx="1470">
                  <c:v>74</c:v>
                </c:pt>
                <c:pt idx="1471">
                  <c:v>54</c:v>
                </c:pt>
                <c:pt idx="1472">
                  <c:v>63</c:v>
                </c:pt>
                <c:pt idx="1473">
                  <c:v>64</c:v>
                </c:pt>
                <c:pt idx="1474">
                  <c:v>61</c:v>
                </c:pt>
                <c:pt idx="1475">
                  <c:v>57</c:v>
                </c:pt>
                <c:pt idx="1476">
                  <c:v>69</c:v>
                </c:pt>
                <c:pt idx="1477">
                  <c:v>57</c:v>
                </c:pt>
                <c:pt idx="1478">
                  <c:v>59</c:v>
                </c:pt>
                <c:pt idx="1479">
                  <c:v>63</c:v>
                </c:pt>
                <c:pt idx="1480">
                  <c:v>57</c:v>
                </c:pt>
                <c:pt idx="1481">
                  <c:v>51</c:v>
                </c:pt>
                <c:pt idx="1482">
                  <c:v>59</c:v>
                </c:pt>
                <c:pt idx="1483">
                  <c:v>57</c:v>
                </c:pt>
                <c:pt idx="1484">
                  <c:v>60</c:v>
                </c:pt>
                <c:pt idx="1485">
                  <c:v>64</c:v>
                </c:pt>
                <c:pt idx="1486">
                  <c:v>61</c:v>
                </c:pt>
                <c:pt idx="1487">
                  <c:v>68</c:v>
                </c:pt>
                <c:pt idx="1488">
                  <c:v>67</c:v>
                </c:pt>
                <c:pt idx="1489">
                  <c:v>72</c:v>
                </c:pt>
                <c:pt idx="1490">
                  <c:v>60</c:v>
                </c:pt>
                <c:pt idx="1491">
                  <c:v>52</c:v>
                </c:pt>
                <c:pt idx="1492">
                  <c:v>66</c:v>
                </c:pt>
                <c:pt idx="1493">
                  <c:v>60</c:v>
                </c:pt>
                <c:pt idx="1494">
                  <c:v>58</c:v>
                </c:pt>
                <c:pt idx="1495">
                  <c:v>52</c:v>
                </c:pt>
                <c:pt idx="1496">
                  <c:v>64</c:v>
                </c:pt>
                <c:pt idx="1497">
                  <c:v>57</c:v>
                </c:pt>
                <c:pt idx="1498">
                  <c:v>77</c:v>
                </c:pt>
                <c:pt idx="1499">
                  <c:v>65</c:v>
                </c:pt>
                <c:pt idx="1500">
                  <c:v>59</c:v>
                </c:pt>
                <c:pt idx="1501">
                  <c:v>71</c:v>
                </c:pt>
                <c:pt idx="1502">
                  <c:v>79</c:v>
                </c:pt>
                <c:pt idx="1503">
                  <c:v>58</c:v>
                </c:pt>
                <c:pt idx="1504">
                  <c:v>82</c:v>
                </c:pt>
                <c:pt idx="1505">
                  <c:v>74</c:v>
                </c:pt>
                <c:pt idx="1506">
                  <c:v>65</c:v>
                </c:pt>
                <c:pt idx="1507">
                  <c:v>61</c:v>
                </c:pt>
                <c:pt idx="1508">
                  <c:v>82</c:v>
                </c:pt>
                <c:pt idx="1509">
                  <c:v>64</c:v>
                </c:pt>
                <c:pt idx="1510">
                  <c:v>74</c:v>
                </c:pt>
                <c:pt idx="1511">
                  <c:v>77</c:v>
                </c:pt>
                <c:pt idx="1512">
                  <c:v>81</c:v>
                </c:pt>
                <c:pt idx="1513">
                  <c:v>77</c:v>
                </c:pt>
                <c:pt idx="1514">
                  <c:v>63</c:v>
                </c:pt>
                <c:pt idx="1515">
                  <c:v>76</c:v>
                </c:pt>
                <c:pt idx="1516">
                  <c:v>62</c:v>
                </c:pt>
                <c:pt idx="1517">
                  <c:v>70</c:v>
                </c:pt>
                <c:pt idx="1518">
                  <c:v>67</c:v>
                </c:pt>
                <c:pt idx="1519">
                  <c:v>67</c:v>
                </c:pt>
                <c:pt idx="1520">
                  <c:v>67</c:v>
                </c:pt>
                <c:pt idx="1521">
                  <c:v>77</c:v>
                </c:pt>
                <c:pt idx="1522">
                  <c:v>64</c:v>
                </c:pt>
                <c:pt idx="1523">
                  <c:v>74</c:v>
                </c:pt>
                <c:pt idx="1524">
                  <c:v>82</c:v>
                </c:pt>
                <c:pt idx="1525">
                  <c:v>76</c:v>
                </c:pt>
                <c:pt idx="1526">
                  <c:v>73</c:v>
                </c:pt>
                <c:pt idx="1527">
                  <c:v>66</c:v>
                </c:pt>
                <c:pt idx="1528">
                  <c:v>64</c:v>
                </c:pt>
                <c:pt idx="1529">
                  <c:v>58</c:v>
                </c:pt>
                <c:pt idx="1530">
                  <c:v>55</c:v>
                </c:pt>
                <c:pt idx="1531">
                  <c:v>65</c:v>
                </c:pt>
                <c:pt idx="1532">
                  <c:v>71</c:v>
                </c:pt>
                <c:pt idx="1533">
                  <c:v>59</c:v>
                </c:pt>
                <c:pt idx="1534">
                  <c:v>66</c:v>
                </c:pt>
                <c:pt idx="1535">
                  <c:v>54</c:v>
                </c:pt>
                <c:pt idx="1536">
                  <c:v>74</c:v>
                </c:pt>
                <c:pt idx="1537">
                  <c:v>52</c:v>
                </c:pt>
                <c:pt idx="1538">
                  <c:v>66</c:v>
                </c:pt>
                <c:pt idx="1539">
                  <c:v>77</c:v>
                </c:pt>
                <c:pt idx="1540">
                  <c:v>83</c:v>
                </c:pt>
                <c:pt idx="1541">
                  <c:v>76</c:v>
                </c:pt>
                <c:pt idx="1542">
                  <c:v>63</c:v>
                </c:pt>
                <c:pt idx="1543">
                  <c:v>57</c:v>
                </c:pt>
                <c:pt idx="1544">
                  <c:v>59</c:v>
                </c:pt>
                <c:pt idx="1545">
                  <c:v>65</c:v>
                </c:pt>
                <c:pt idx="1546">
                  <c:v>62</c:v>
                </c:pt>
                <c:pt idx="1547">
                  <c:v>50</c:v>
                </c:pt>
                <c:pt idx="1548">
                  <c:v>66</c:v>
                </c:pt>
                <c:pt idx="1549">
                  <c:v>83</c:v>
                </c:pt>
                <c:pt idx="1550">
                  <c:v>63</c:v>
                </c:pt>
                <c:pt idx="1551">
                  <c:v>73</c:v>
                </c:pt>
                <c:pt idx="1552">
                  <c:v>55</c:v>
                </c:pt>
                <c:pt idx="1553">
                  <c:v>72</c:v>
                </c:pt>
                <c:pt idx="1554">
                  <c:v>70</c:v>
                </c:pt>
                <c:pt idx="1555">
                  <c:v>79</c:v>
                </c:pt>
                <c:pt idx="1556">
                  <c:v>70</c:v>
                </c:pt>
                <c:pt idx="1557">
                  <c:v>67</c:v>
                </c:pt>
                <c:pt idx="1558">
                  <c:v>67</c:v>
                </c:pt>
                <c:pt idx="1559">
                  <c:v>63</c:v>
                </c:pt>
                <c:pt idx="1560">
                  <c:v>72</c:v>
                </c:pt>
                <c:pt idx="1561">
                  <c:v>74</c:v>
                </c:pt>
                <c:pt idx="1562">
                  <c:v>70</c:v>
                </c:pt>
                <c:pt idx="1563">
                  <c:v>70</c:v>
                </c:pt>
                <c:pt idx="1564">
                  <c:v>65</c:v>
                </c:pt>
                <c:pt idx="1565">
                  <c:v>80</c:v>
                </c:pt>
                <c:pt idx="1566">
                  <c:v>65</c:v>
                </c:pt>
                <c:pt idx="1567">
                  <c:v>64</c:v>
                </c:pt>
                <c:pt idx="1568">
                  <c:v>79</c:v>
                </c:pt>
                <c:pt idx="1569">
                  <c:v>68</c:v>
                </c:pt>
                <c:pt idx="1570">
                  <c:v>70</c:v>
                </c:pt>
                <c:pt idx="1571">
                  <c:v>76</c:v>
                </c:pt>
                <c:pt idx="1572">
                  <c:v>79</c:v>
                </c:pt>
                <c:pt idx="1573">
                  <c:v>66</c:v>
                </c:pt>
                <c:pt idx="1574">
                  <c:v>62</c:v>
                </c:pt>
                <c:pt idx="1575">
                  <c:v>74</c:v>
                </c:pt>
                <c:pt idx="1576">
                  <c:v>75</c:v>
                </c:pt>
                <c:pt idx="1577">
                  <c:v>70</c:v>
                </c:pt>
                <c:pt idx="1578">
                  <c:v>63</c:v>
                </c:pt>
                <c:pt idx="1579">
                  <c:v>87</c:v>
                </c:pt>
                <c:pt idx="1580">
                  <c:v>62</c:v>
                </c:pt>
                <c:pt idx="1581">
                  <c:v>58</c:v>
                </c:pt>
                <c:pt idx="1582">
                  <c:v>70</c:v>
                </c:pt>
                <c:pt idx="1583">
                  <c:v>74</c:v>
                </c:pt>
                <c:pt idx="1584">
                  <c:v>66</c:v>
                </c:pt>
                <c:pt idx="1585">
                  <c:v>68</c:v>
                </c:pt>
                <c:pt idx="1586">
                  <c:v>62</c:v>
                </c:pt>
                <c:pt idx="1587">
                  <c:v>77</c:v>
                </c:pt>
                <c:pt idx="1588">
                  <c:v>65</c:v>
                </c:pt>
                <c:pt idx="1589">
                  <c:v>60</c:v>
                </c:pt>
                <c:pt idx="1590">
                  <c:v>58</c:v>
                </c:pt>
                <c:pt idx="1591">
                  <c:v>71</c:v>
                </c:pt>
                <c:pt idx="1592">
                  <c:v>63</c:v>
                </c:pt>
                <c:pt idx="1593">
                  <c:v>64</c:v>
                </c:pt>
                <c:pt idx="1594">
                  <c:v>76</c:v>
                </c:pt>
                <c:pt idx="1595">
                  <c:v>75</c:v>
                </c:pt>
                <c:pt idx="1596">
                  <c:v>65</c:v>
                </c:pt>
                <c:pt idx="1597">
                  <c:v>62</c:v>
                </c:pt>
                <c:pt idx="1598">
                  <c:v>63</c:v>
                </c:pt>
                <c:pt idx="1599">
                  <c:v>64</c:v>
                </c:pt>
                <c:pt idx="1600">
                  <c:v>61</c:v>
                </c:pt>
                <c:pt idx="1601">
                  <c:v>82</c:v>
                </c:pt>
                <c:pt idx="1602">
                  <c:v>63</c:v>
                </c:pt>
                <c:pt idx="1603">
                  <c:v>61</c:v>
                </c:pt>
                <c:pt idx="1604">
                  <c:v>73</c:v>
                </c:pt>
                <c:pt idx="1605">
                  <c:v>66</c:v>
                </c:pt>
                <c:pt idx="1606">
                  <c:v>55</c:v>
                </c:pt>
                <c:pt idx="1607">
                  <c:v>74</c:v>
                </c:pt>
                <c:pt idx="1608">
                  <c:v>81</c:v>
                </c:pt>
                <c:pt idx="1609">
                  <c:v>61</c:v>
                </c:pt>
                <c:pt idx="1610">
                  <c:v>61</c:v>
                </c:pt>
                <c:pt idx="1611">
                  <c:v>78</c:v>
                </c:pt>
                <c:pt idx="1612">
                  <c:v>65</c:v>
                </c:pt>
                <c:pt idx="1613">
                  <c:v>80</c:v>
                </c:pt>
                <c:pt idx="1614">
                  <c:v>59</c:v>
                </c:pt>
                <c:pt idx="1615">
                  <c:v>75</c:v>
                </c:pt>
                <c:pt idx="1616">
                  <c:v>76</c:v>
                </c:pt>
                <c:pt idx="1617">
                  <c:v>71</c:v>
                </c:pt>
                <c:pt idx="1618">
                  <c:v>80</c:v>
                </c:pt>
                <c:pt idx="1619">
                  <c:v>61</c:v>
                </c:pt>
                <c:pt idx="1620">
                  <c:v>69</c:v>
                </c:pt>
                <c:pt idx="1621">
                  <c:v>50</c:v>
                </c:pt>
                <c:pt idx="1622">
                  <c:v>51</c:v>
                </c:pt>
                <c:pt idx="1623">
                  <c:v>72</c:v>
                </c:pt>
                <c:pt idx="1624">
                  <c:v>53</c:v>
                </c:pt>
                <c:pt idx="1625">
                  <c:v>74</c:v>
                </c:pt>
                <c:pt idx="1626">
                  <c:v>55</c:v>
                </c:pt>
                <c:pt idx="1627">
                  <c:v>57</c:v>
                </c:pt>
                <c:pt idx="1628">
                  <c:v>62</c:v>
                </c:pt>
                <c:pt idx="1629">
                  <c:v>79</c:v>
                </c:pt>
                <c:pt idx="1630">
                  <c:v>79</c:v>
                </c:pt>
                <c:pt idx="1631">
                  <c:v>67</c:v>
                </c:pt>
                <c:pt idx="1632">
                  <c:v>55</c:v>
                </c:pt>
                <c:pt idx="1633">
                  <c:v>71</c:v>
                </c:pt>
                <c:pt idx="1634">
                  <c:v>70</c:v>
                </c:pt>
                <c:pt idx="1635">
                  <c:v>82</c:v>
                </c:pt>
                <c:pt idx="1636">
                  <c:v>58</c:v>
                </c:pt>
                <c:pt idx="1637">
                  <c:v>85</c:v>
                </c:pt>
                <c:pt idx="1638">
                  <c:v>79</c:v>
                </c:pt>
                <c:pt idx="1639">
                  <c:v>66</c:v>
                </c:pt>
                <c:pt idx="1640">
                  <c:v>70</c:v>
                </c:pt>
                <c:pt idx="1641">
                  <c:v>74</c:v>
                </c:pt>
                <c:pt idx="1642">
                  <c:v>73</c:v>
                </c:pt>
                <c:pt idx="1643">
                  <c:v>81</c:v>
                </c:pt>
                <c:pt idx="1644">
                  <c:v>79</c:v>
                </c:pt>
                <c:pt idx="1645">
                  <c:v>82</c:v>
                </c:pt>
                <c:pt idx="1646">
                  <c:v>79</c:v>
                </c:pt>
                <c:pt idx="1647">
                  <c:v>80</c:v>
                </c:pt>
                <c:pt idx="1648">
                  <c:v>68</c:v>
                </c:pt>
                <c:pt idx="1649">
                  <c:v>51</c:v>
                </c:pt>
                <c:pt idx="1650">
                  <c:v>73</c:v>
                </c:pt>
                <c:pt idx="1651">
                  <c:v>78</c:v>
                </c:pt>
                <c:pt idx="1652">
                  <c:v>89</c:v>
                </c:pt>
                <c:pt idx="1653">
                  <c:v>59</c:v>
                </c:pt>
                <c:pt idx="1654">
                  <c:v>67</c:v>
                </c:pt>
                <c:pt idx="1655">
                  <c:v>58</c:v>
                </c:pt>
                <c:pt idx="1656">
                  <c:v>68</c:v>
                </c:pt>
                <c:pt idx="1657">
                  <c:v>62</c:v>
                </c:pt>
                <c:pt idx="1658">
                  <c:v>71</c:v>
                </c:pt>
                <c:pt idx="1659">
                  <c:v>66</c:v>
                </c:pt>
                <c:pt idx="1660">
                  <c:v>57</c:v>
                </c:pt>
                <c:pt idx="1661">
                  <c:v>51</c:v>
                </c:pt>
                <c:pt idx="1662">
                  <c:v>77</c:v>
                </c:pt>
                <c:pt idx="1663">
                  <c:v>79</c:v>
                </c:pt>
                <c:pt idx="1664">
                  <c:v>53</c:v>
                </c:pt>
                <c:pt idx="1665">
                  <c:v>54</c:v>
                </c:pt>
                <c:pt idx="1666">
                  <c:v>54</c:v>
                </c:pt>
                <c:pt idx="1667">
                  <c:v>55</c:v>
                </c:pt>
                <c:pt idx="1668">
                  <c:v>59</c:v>
                </c:pt>
                <c:pt idx="1669">
                  <c:v>67</c:v>
                </c:pt>
                <c:pt idx="1670">
                  <c:v>71</c:v>
                </c:pt>
                <c:pt idx="1671">
                  <c:v>80</c:v>
                </c:pt>
                <c:pt idx="1672">
                  <c:v>63</c:v>
                </c:pt>
                <c:pt idx="1673">
                  <c:v>60</c:v>
                </c:pt>
                <c:pt idx="1674">
                  <c:v>84</c:v>
                </c:pt>
                <c:pt idx="1675">
                  <c:v>75</c:v>
                </c:pt>
                <c:pt idx="1676">
                  <c:v>57</c:v>
                </c:pt>
                <c:pt idx="1677">
                  <c:v>74</c:v>
                </c:pt>
                <c:pt idx="1678">
                  <c:v>69</c:v>
                </c:pt>
                <c:pt idx="1679">
                  <c:v>73</c:v>
                </c:pt>
                <c:pt idx="1680">
                  <c:v>73</c:v>
                </c:pt>
                <c:pt idx="1681">
                  <c:v>72</c:v>
                </c:pt>
                <c:pt idx="1682">
                  <c:v>81</c:v>
                </c:pt>
                <c:pt idx="1683">
                  <c:v>82</c:v>
                </c:pt>
                <c:pt idx="1684">
                  <c:v>83</c:v>
                </c:pt>
                <c:pt idx="1685">
                  <c:v>73</c:v>
                </c:pt>
                <c:pt idx="1686">
                  <c:v>80</c:v>
                </c:pt>
                <c:pt idx="1687">
                  <c:v>67</c:v>
                </c:pt>
                <c:pt idx="1688">
                  <c:v>78</c:v>
                </c:pt>
                <c:pt idx="1689">
                  <c:v>69</c:v>
                </c:pt>
                <c:pt idx="1690">
                  <c:v>79</c:v>
                </c:pt>
                <c:pt idx="1691">
                  <c:v>77</c:v>
                </c:pt>
                <c:pt idx="1692">
                  <c:v>67</c:v>
                </c:pt>
                <c:pt idx="1693">
                  <c:v>54</c:v>
                </c:pt>
                <c:pt idx="1694">
                  <c:v>81</c:v>
                </c:pt>
                <c:pt idx="1695">
                  <c:v>64</c:v>
                </c:pt>
                <c:pt idx="1696">
                  <c:v>81</c:v>
                </c:pt>
                <c:pt idx="1697">
                  <c:v>66</c:v>
                </c:pt>
                <c:pt idx="1698">
                  <c:v>77</c:v>
                </c:pt>
                <c:pt idx="1699">
                  <c:v>64</c:v>
                </c:pt>
                <c:pt idx="1700">
                  <c:v>71</c:v>
                </c:pt>
                <c:pt idx="1701">
                  <c:v>70</c:v>
                </c:pt>
                <c:pt idx="1702">
                  <c:v>78</c:v>
                </c:pt>
                <c:pt idx="1703">
                  <c:v>51</c:v>
                </c:pt>
                <c:pt idx="1704">
                  <c:v>77</c:v>
                </c:pt>
                <c:pt idx="1705">
                  <c:v>59</c:v>
                </c:pt>
                <c:pt idx="1706">
                  <c:v>68</c:v>
                </c:pt>
                <c:pt idx="1707">
                  <c:v>58</c:v>
                </c:pt>
                <c:pt idx="1708">
                  <c:v>66</c:v>
                </c:pt>
                <c:pt idx="1709">
                  <c:v>67</c:v>
                </c:pt>
                <c:pt idx="1710">
                  <c:v>84</c:v>
                </c:pt>
                <c:pt idx="1711">
                  <c:v>80</c:v>
                </c:pt>
                <c:pt idx="1712">
                  <c:v>77</c:v>
                </c:pt>
                <c:pt idx="1713">
                  <c:v>68</c:v>
                </c:pt>
                <c:pt idx="1714">
                  <c:v>70</c:v>
                </c:pt>
                <c:pt idx="1715">
                  <c:v>71</c:v>
                </c:pt>
                <c:pt idx="1716">
                  <c:v>70</c:v>
                </c:pt>
                <c:pt idx="1717">
                  <c:v>75</c:v>
                </c:pt>
                <c:pt idx="1718">
                  <c:v>68</c:v>
                </c:pt>
                <c:pt idx="1719">
                  <c:v>56</c:v>
                </c:pt>
                <c:pt idx="1720">
                  <c:v>81</c:v>
                </c:pt>
                <c:pt idx="1721">
                  <c:v>82</c:v>
                </c:pt>
                <c:pt idx="1722">
                  <c:v>80</c:v>
                </c:pt>
                <c:pt idx="1723">
                  <c:v>51</c:v>
                </c:pt>
                <c:pt idx="1724">
                  <c:v>68</c:v>
                </c:pt>
                <c:pt idx="1725">
                  <c:v>71</c:v>
                </c:pt>
                <c:pt idx="1726">
                  <c:v>78</c:v>
                </c:pt>
                <c:pt idx="1727">
                  <c:v>68</c:v>
                </c:pt>
                <c:pt idx="1728">
                  <c:v>73</c:v>
                </c:pt>
                <c:pt idx="1729">
                  <c:v>62</c:v>
                </c:pt>
                <c:pt idx="1730">
                  <c:v>59</c:v>
                </c:pt>
                <c:pt idx="1731">
                  <c:v>66</c:v>
                </c:pt>
                <c:pt idx="1732">
                  <c:v>67</c:v>
                </c:pt>
                <c:pt idx="1733">
                  <c:v>71</c:v>
                </c:pt>
                <c:pt idx="1734">
                  <c:v>60</c:v>
                </c:pt>
                <c:pt idx="1735">
                  <c:v>59</c:v>
                </c:pt>
                <c:pt idx="1736">
                  <c:v>72</c:v>
                </c:pt>
                <c:pt idx="1737">
                  <c:v>76</c:v>
                </c:pt>
                <c:pt idx="1738">
                  <c:v>88</c:v>
                </c:pt>
                <c:pt idx="1739">
                  <c:v>71</c:v>
                </c:pt>
                <c:pt idx="1740">
                  <c:v>85</c:v>
                </c:pt>
                <c:pt idx="1741">
                  <c:v>66</c:v>
                </c:pt>
                <c:pt idx="1742">
                  <c:v>59</c:v>
                </c:pt>
                <c:pt idx="1743">
                  <c:v>62</c:v>
                </c:pt>
                <c:pt idx="1744">
                  <c:v>75</c:v>
                </c:pt>
                <c:pt idx="1745">
                  <c:v>77</c:v>
                </c:pt>
                <c:pt idx="1746">
                  <c:v>80</c:v>
                </c:pt>
                <c:pt idx="1747">
                  <c:v>61</c:v>
                </c:pt>
                <c:pt idx="1748">
                  <c:v>84</c:v>
                </c:pt>
                <c:pt idx="1749">
                  <c:v>78</c:v>
                </c:pt>
                <c:pt idx="1750">
                  <c:v>82</c:v>
                </c:pt>
                <c:pt idx="1751">
                  <c:v>67</c:v>
                </c:pt>
                <c:pt idx="1752">
                  <c:v>63</c:v>
                </c:pt>
                <c:pt idx="1753">
                  <c:v>83</c:v>
                </c:pt>
                <c:pt idx="1754">
                  <c:v>58</c:v>
                </c:pt>
                <c:pt idx="1755">
                  <c:v>78</c:v>
                </c:pt>
                <c:pt idx="1756">
                  <c:v>75</c:v>
                </c:pt>
                <c:pt idx="1757">
                  <c:v>70</c:v>
                </c:pt>
                <c:pt idx="1758">
                  <c:v>67</c:v>
                </c:pt>
                <c:pt idx="1759">
                  <c:v>65</c:v>
                </c:pt>
                <c:pt idx="1760">
                  <c:v>69</c:v>
                </c:pt>
                <c:pt idx="1761">
                  <c:v>63</c:v>
                </c:pt>
                <c:pt idx="1762">
                  <c:v>59</c:v>
                </c:pt>
                <c:pt idx="1763">
                  <c:v>64</c:v>
                </c:pt>
                <c:pt idx="1764">
                  <c:v>78</c:v>
                </c:pt>
                <c:pt idx="1765">
                  <c:v>56</c:v>
                </c:pt>
                <c:pt idx="1766">
                  <c:v>55</c:v>
                </c:pt>
                <c:pt idx="1767">
                  <c:v>69</c:v>
                </c:pt>
                <c:pt idx="1768">
                  <c:v>55</c:v>
                </c:pt>
                <c:pt idx="1769">
                  <c:v>80</c:v>
                </c:pt>
                <c:pt idx="1770">
                  <c:v>55</c:v>
                </c:pt>
                <c:pt idx="1771">
                  <c:v>76</c:v>
                </c:pt>
                <c:pt idx="1772">
                  <c:v>80</c:v>
                </c:pt>
                <c:pt idx="1773">
                  <c:v>74</c:v>
                </c:pt>
                <c:pt idx="1774">
                  <c:v>51</c:v>
                </c:pt>
                <c:pt idx="1775">
                  <c:v>65</c:v>
                </c:pt>
                <c:pt idx="1776">
                  <c:v>60</c:v>
                </c:pt>
                <c:pt idx="1777">
                  <c:v>81</c:v>
                </c:pt>
                <c:pt idx="1778">
                  <c:v>60</c:v>
                </c:pt>
                <c:pt idx="1779">
                  <c:v>64</c:v>
                </c:pt>
                <c:pt idx="1780">
                  <c:v>71</c:v>
                </c:pt>
                <c:pt idx="1781">
                  <c:v>72</c:v>
                </c:pt>
                <c:pt idx="1782">
                  <c:v>53</c:v>
                </c:pt>
                <c:pt idx="1783">
                  <c:v>59</c:v>
                </c:pt>
                <c:pt idx="1784">
                  <c:v>60</c:v>
                </c:pt>
                <c:pt idx="1785">
                  <c:v>58</c:v>
                </c:pt>
                <c:pt idx="1786">
                  <c:v>69</c:v>
                </c:pt>
                <c:pt idx="1787">
                  <c:v>78</c:v>
                </c:pt>
                <c:pt idx="1788">
                  <c:v>77</c:v>
                </c:pt>
                <c:pt idx="1789">
                  <c:v>68</c:v>
                </c:pt>
                <c:pt idx="1790">
                  <c:v>64</c:v>
                </c:pt>
                <c:pt idx="1791">
                  <c:v>85</c:v>
                </c:pt>
                <c:pt idx="1792">
                  <c:v>64</c:v>
                </c:pt>
                <c:pt idx="1793">
                  <c:v>78</c:v>
                </c:pt>
                <c:pt idx="1794">
                  <c:v>73</c:v>
                </c:pt>
                <c:pt idx="1795">
                  <c:v>69</c:v>
                </c:pt>
                <c:pt idx="1796">
                  <c:v>84</c:v>
                </c:pt>
                <c:pt idx="1797">
                  <c:v>82</c:v>
                </c:pt>
                <c:pt idx="1798">
                  <c:v>76</c:v>
                </c:pt>
                <c:pt idx="1799">
                  <c:v>60</c:v>
                </c:pt>
                <c:pt idx="1800">
                  <c:v>60</c:v>
                </c:pt>
                <c:pt idx="1801">
                  <c:v>59</c:v>
                </c:pt>
                <c:pt idx="1802">
                  <c:v>73</c:v>
                </c:pt>
                <c:pt idx="1803">
                  <c:v>70</c:v>
                </c:pt>
                <c:pt idx="1804">
                  <c:v>77</c:v>
                </c:pt>
                <c:pt idx="1805">
                  <c:v>67</c:v>
                </c:pt>
                <c:pt idx="1806">
                  <c:v>81</c:v>
                </c:pt>
                <c:pt idx="1807">
                  <c:v>77</c:v>
                </c:pt>
                <c:pt idx="1808">
                  <c:v>53</c:v>
                </c:pt>
                <c:pt idx="1809">
                  <c:v>86</c:v>
                </c:pt>
                <c:pt idx="1810">
                  <c:v>85</c:v>
                </c:pt>
                <c:pt idx="1811">
                  <c:v>56</c:v>
                </c:pt>
                <c:pt idx="1812">
                  <c:v>80</c:v>
                </c:pt>
                <c:pt idx="1813">
                  <c:v>58</c:v>
                </c:pt>
                <c:pt idx="1814">
                  <c:v>77</c:v>
                </c:pt>
                <c:pt idx="1815">
                  <c:v>83</c:v>
                </c:pt>
                <c:pt idx="1816">
                  <c:v>82</c:v>
                </c:pt>
                <c:pt idx="1817">
                  <c:v>77</c:v>
                </c:pt>
                <c:pt idx="1818">
                  <c:v>79</c:v>
                </c:pt>
                <c:pt idx="1819">
                  <c:v>86</c:v>
                </c:pt>
                <c:pt idx="1820">
                  <c:v>63</c:v>
                </c:pt>
                <c:pt idx="1821">
                  <c:v>54</c:v>
                </c:pt>
                <c:pt idx="1822">
                  <c:v>56</c:v>
                </c:pt>
                <c:pt idx="1823">
                  <c:v>59</c:v>
                </c:pt>
                <c:pt idx="1824">
                  <c:v>50</c:v>
                </c:pt>
                <c:pt idx="1825">
                  <c:v>54</c:v>
                </c:pt>
                <c:pt idx="1826">
                  <c:v>60</c:v>
                </c:pt>
                <c:pt idx="1827">
                  <c:v>54</c:v>
                </c:pt>
                <c:pt idx="1828">
                  <c:v>54</c:v>
                </c:pt>
                <c:pt idx="1829">
                  <c:v>74</c:v>
                </c:pt>
                <c:pt idx="1830">
                  <c:v>69</c:v>
                </c:pt>
                <c:pt idx="1831">
                  <c:v>85</c:v>
                </c:pt>
                <c:pt idx="1832">
                  <c:v>67</c:v>
                </c:pt>
                <c:pt idx="1833">
                  <c:v>82</c:v>
                </c:pt>
                <c:pt idx="1834">
                  <c:v>77</c:v>
                </c:pt>
                <c:pt idx="1835">
                  <c:v>78</c:v>
                </c:pt>
                <c:pt idx="1836">
                  <c:v>56</c:v>
                </c:pt>
                <c:pt idx="1837">
                  <c:v>79</c:v>
                </c:pt>
                <c:pt idx="1838">
                  <c:v>61</c:v>
                </c:pt>
                <c:pt idx="1839">
                  <c:v>57</c:v>
                </c:pt>
                <c:pt idx="1840">
                  <c:v>78</c:v>
                </c:pt>
                <c:pt idx="1841">
                  <c:v>88</c:v>
                </c:pt>
                <c:pt idx="1842">
                  <c:v>57</c:v>
                </c:pt>
                <c:pt idx="1843">
                  <c:v>88</c:v>
                </c:pt>
                <c:pt idx="1844">
                  <c:v>73</c:v>
                </c:pt>
                <c:pt idx="1845">
                  <c:v>64</c:v>
                </c:pt>
                <c:pt idx="1846">
                  <c:v>65</c:v>
                </c:pt>
                <c:pt idx="1847">
                  <c:v>60</c:v>
                </c:pt>
                <c:pt idx="1848">
                  <c:v>75</c:v>
                </c:pt>
                <c:pt idx="1849">
                  <c:v>59</c:v>
                </c:pt>
                <c:pt idx="1850">
                  <c:v>62</c:v>
                </c:pt>
                <c:pt idx="1851">
                  <c:v>62</c:v>
                </c:pt>
                <c:pt idx="1852">
                  <c:v>59</c:v>
                </c:pt>
                <c:pt idx="1853">
                  <c:v>77</c:v>
                </c:pt>
                <c:pt idx="1854">
                  <c:v>63</c:v>
                </c:pt>
                <c:pt idx="1855">
                  <c:v>53</c:v>
                </c:pt>
                <c:pt idx="1856">
                  <c:v>66</c:v>
                </c:pt>
                <c:pt idx="1857">
                  <c:v>61</c:v>
                </c:pt>
                <c:pt idx="1858">
                  <c:v>60</c:v>
                </c:pt>
                <c:pt idx="1859">
                  <c:v>73</c:v>
                </c:pt>
                <c:pt idx="1860">
                  <c:v>53</c:v>
                </c:pt>
                <c:pt idx="1861">
                  <c:v>75</c:v>
                </c:pt>
                <c:pt idx="1862">
                  <c:v>56</c:v>
                </c:pt>
                <c:pt idx="1863">
                  <c:v>76</c:v>
                </c:pt>
                <c:pt idx="1864">
                  <c:v>55</c:v>
                </c:pt>
                <c:pt idx="1865">
                  <c:v>52</c:v>
                </c:pt>
                <c:pt idx="1866">
                  <c:v>79</c:v>
                </c:pt>
                <c:pt idx="1867">
                  <c:v>67</c:v>
                </c:pt>
                <c:pt idx="1868">
                  <c:v>65</c:v>
                </c:pt>
                <c:pt idx="1869">
                  <c:v>56</c:v>
                </c:pt>
                <c:pt idx="1870">
                  <c:v>71</c:v>
                </c:pt>
                <c:pt idx="1871">
                  <c:v>59</c:v>
                </c:pt>
                <c:pt idx="1872">
                  <c:v>55</c:v>
                </c:pt>
                <c:pt idx="1873">
                  <c:v>59</c:v>
                </c:pt>
                <c:pt idx="1874">
                  <c:v>55</c:v>
                </c:pt>
                <c:pt idx="1875">
                  <c:v>55</c:v>
                </c:pt>
                <c:pt idx="1876">
                  <c:v>63</c:v>
                </c:pt>
                <c:pt idx="1877">
                  <c:v>63</c:v>
                </c:pt>
                <c:pt idx="1878">
                  <c:v>61</c:v>
                </c:pt>
                <c:pt idx="1879">
                  <c:v>61</c:v>
                </c:pt>
                <c:pt idx="1880">
                  <c:v>58</c:v>
                </c:pt>
                <c:pt idx="1881">
                  <c:v>58</c:v>
                </c:pt>
                <c:pt idx="1882">
                  <c:v>61</c:v>
                </c:pt>
                <c:pt idx="1883">
                  <c:v>60</c:v>
                </c:pt>
                <c:pt idx="1884">
                  <c:v>77</c:v>
                </c:pt>
                <c:pt idx="1885">
                  <c:v>81</c:v>
                </c:pt>
                <c:pt idx="1886">
                  <c:v>62</c:v>
                </c:pt>
                <c:pt idx="1887">
                  <c:v>64</c:v>
                </c:pt>
                <c:pt idx="1888">
                  <c:v>69</c:v>
                </c:pt>
                <c:pt idx="1889">
                  <c:v>66</c:v>
                </c:pt>
                <c:pt idx="1890">
                  <c:v>74</c:v>
                </c:pt>
                <c:pt idx="1891">
                  <c:v>79</c:v>
                </c:pt>
                <c:pt idx="1892">
                  <c:v>63</c:v>
                </c:pt>
                <c:pt idx="1893">
                  <c:v>77</c:v>
                </c:pt>
                <c:pt idx="1894">
                  <c:v>86</c:v>
                </c:pt>
                <c:pt idx="1895">
                  <c:v>79</c:v>
                </c:pt>
                <c:pt idx="1896">
                  <c:v>81</c:v>
                </c:pt>
                <c:pt idx="1897">
                  <c:v>87</c:v>
                </c:pt>
                <c:pt idx="1898">
                  <c:v>74</c:v>
                </c:pt>
                <c:pt idx="1899">
                  <c:v>80</c:v>
                </c:pt>
                <c:pt idx="1900">
                  <c:v>82</c:v>
                </c:pt>
                <c:pt idx="1901">
                  <c:v>64</c:v>
                </c:pt>
                <c:pt idx="1902">
                  <c:v>70</c:v>
                </c:pt>
                <c:pt idx="1903">
                  <c:v>62</c:v>
                </c:pt>
                <c:pt idx="1904">
                  <c:v>62</c:v>
                </c:pt>
                <c:pt idx="1905">
                  <c:v>74</c:v>
                </c:pt>
                <c:pt idx="1906">
                  <c:v>67</c:v>
                </c:pt>
                <c:pt idx="1907">
                  <c:v>77</c:v>
                </c:pt>
                <c:pt idx="1908">
                  <c:v>85</c:v>
                </c:pt>
                <c:pt idx="1909">
                  <c:v>79</c:v>
                </c:pt>
                <c:pt idx="1910">
                  <c:v>79</c:v>
                </c:pt>
                <c:pt idx="1911">
                  <c:v>65</c:v>
                </c:pt>
                <c:pt idx="1912">
                  <c:v>78</c:v>
                </c:pt>
                <c:pt idx="1913">
                  <c:v>61</c:v>
                </c:pt>
                <c:pt idx="1914">
                  <c:v>65</c:v>
                </c:pt>
                <c:pt idx="1915">
                  <c:v>75</c:v>
                </c:pt>
                <c:pt idx="1916">
                  <c:v>58</c:v>
                </c:pt>
                <c:pt idx="1917">
                  <c:v>68</c:v>
                </c:pt>
                <c:pt idx="1918">
                  <c:v>63</c:v>
                </c:pt>
                <c:pt idx="1919">
                  <c:v>55</c:v>
                </c:pt>
                <c:pt idx="1920">
                  <c:v>53</c:v>
                </c:pt>
                <c:pt idx="1921">
                  <c:v>58</c:v>
                </c:pt>
                <c:pt idx="1922">
                  <c:v>63</c:v>
                </c:pt>
                <c:pt idx="1923">
                  <c:v>64</c:v>
                </c:pt>
                <c:pt idx="1924">
                  <c:v>69</c:v>
                </c:pt>
                <c:pt idx="1925">
                  <c:v>84</c:v>
                </c:pt>
                <c:pt idx="1926">
                  <c:v>66</c:v>
                </c:pt>
                <c:pt idx="1927">
                  <c:v>64</c:v>
                </c:pt>
                <c:pt idx="1928">
                  <c:v>64</c:v>
                </c:pt>
                <c:pt idx="1929">
                  <c:v>62</c:v>
                </c:pt>
                <c:pt idx="1930">
                  <c:v>57</c:v>
                </c:pt>
                <c:pt idx="1931">
                  <c:v>86</c:v>
                </c:pt>
                <c:pt idx="1932">
                  <c:v>84</c:v>
                </c:pt>
                <c:pt idx="1933">
                  <c:v>82</c:v>
                </c:pt>
                <c:pt idx="1934">
                  <c:v>77</c:v>
                </c:pt>
                <c:pt idx="1935">
                  <c:v>86</c:v>
                </c:pt>
                <c:pt idx="1936">
                  <c:v>77</c:v>
                </c:pt>
                <c:pt idx="1937">
                  <c:v>68</c:v>
                </c:pt>
                <c:pt idx="1938">
                  <c:v>67</c:v>
                </c:pt>
                <c:pt idx="1939">
                  <c:v>69</c:v>
                </c:pt>
                <c:pt idx="1940">
                  <c:v>67</c:v>
                </c:pt>
                <c:pt idx="1941">
                  <c:v>76</c:v>
                </c:pt>
                <c:pt idx="1942">
                  <c:v>78</c:v>
                </c:pt>
                <c:pt idx="1943">
                  <c:v>72</c:v>
                </c:pt>
                <c:pt idx="1944">
                  <c:v>60</c:v>
                </c:pt>
                <c:pt idx="1945">
                  <c:v>58</c:v>
                </c:pt>
                <c:pt idx="1946">
                  <c:v>64</c:v>
                </c:pt>
                <c:pt idx="1947">
                  <c:v>60</c:v>
                </c:pt>
                <c:pt idx="1948">
                  <c:v>56</c:v>
                </c:pt>
                <c:pt idx="1949">
                  <c:v>79</c:v>
                </c:pt>
                <c:pt idx="1950">
                  <c:v>66</c:v>
                </c:pt>
                <c:pt idx="1951">
                  <c:v>61</c:v>
                </c:pt>
                <c:pt idx="1952">
                  <c:v>61</c:v>
                </c:pt>
                <c:pt idx="1953">
                  <c:v>62</c:v>
                </c:pt>
                <c:pt idx="1954">
                  <c:v>53</c:v>
                </c:pt>
                <c:pt idx="1955">
                  <c:v>62</c:v>
                </c:pt>
                <c:pt idx="1956">
                  <c:v>75</c:v>
                </c:pt>
                <c:pt idx="1957">
                  <c:v>80</c:v>
                </c:pt>
                <c:pt idx="1958">
                  <c:v>67</c:v>
                </c:pt>
                <c:pt idx="1959">
                  <c:v>72</c:v>
                </c:pt>
                <c:pt idx="1960">
                  <c:v>73</c:v>
                </c:pt>
                <c:pt idx="1961">
                  <c:v>65</c:v>
                </c:pt>
                <c:pt idx="1962">
                  <c:v>62</c:v>
                </c:pt>
                <c:pt idx="1963">
                  <c:v>66</c:v>
                </c:pt>
                <c:pt idx="1964">
                  <c:v>72</c:v>
                </c:pt>
                <c:pt idx="1965">
                  <c:v>57</c:v>
                </c:pt>
                <c:pt idx="1966">
                  <c:v>76</c:v>
                </c:pt>
                <c:pt idx="1967">
                  <c:v>73</c:v>
                </c:pt>
                <c:pt idx="1968">
                  <c:v>59</c:v>
                </c:pt>
                <c:pt idx="1969">
                  <c:v>68</c:v>
                </c:pt>
                <c:pt idx="1970">
                  <c:v>64</c:v>
                </c:pt>
                <c:pt idx="1971">
                  <c:v>62</c:v>
                </c:pt>
                <c:pt idx="1972">
                  <c:v>61</c:v>
                </c:pt>
                <c:pt idx="1973">
                  <c:v>63</c:v>
                </c:pt>
                <c:pt idx="1974">
                  <c:v>58</c:v>
                </c:pt>
                <c:pt idx="1975">
                  <c:v>80</c:v>
                </c:pt>
                <c:pt idx="1976">
                  <c:v>59</c:v>
                </c:pt>
                <c:pt idx="1977">
                  <c:v>80</c:v>
                </c:pt>
                <c:pt idx="1978">
                  <c:v>63</c:v>
                </c:pt>
                <c:pt idx="1979">
                  <c:v>60</c:v>
                </c:pt>
                <c:pt idx="1980">
                  <c:v>78</c:v>
                </c:pt>
                <c:pt idx="1981">
                  <c:v>60</c:v>
                </c:pt>
                <c:pt idx="1982">
                  <c:v>60</c:v>
                </c:pt>
                <c:pt idx="1983">
                  <c:v>69</c:v>
                </c:pt>
                <c:pt idx="1984">
                  <c:v>62</c:v>
                </c:pt>
                <c:pt idx="1985">
                  <c:v>63</c:v>
                </c:pt>
                <c:pt idx="1986">
                  <c:v>61</c:v>
                </c:pt>
                <c:pt idx="1987">
                  <c:v>56</c:v>
                </c:pt>
                <c:pt idx="1988">
                  <c:v>64</c:v>
                </c:pt>
                <c:pt idx="1989">
                  <c:v>56</c:v>
                </c:pt>
                <c:pt idx="1990">
                  <c:v>66</c:v>
                </c:pt>
                <c:pt idx="1991">
                  <c:v>68</c:v>
                </c:pt>
                <c:pt idx="1992">
                  <c:v>82</c:v>
                </c:pt>
                <c:pt idx="1993">
                  <c:v>83</c:v>
                </c:pt>
                <c:pt idx="1994">
                  <c:v>53</c:v>
                </c:pt>
                <c:pt idx="1995">
                  <c:v>59</c:v>
                </c:pt>
                <c:pt idx="1996">
                  <c:v>73</c:v>
                </c:pt>
                <c:pt idx="1997">
                  <c:v>62</c:v>
                </c:pt>
                <c:pt idx="1998">
                  <c:v>80</c:v>
                </c:pt>
                <c:pt idx="1999">
                  <c:v>78</c:v>
                </c:pt>
                <c:pt idx="2000">
                  <c:v>81</c:v>
                </c:pt>
                <c:pt idx="2001">
                  <c:v>56</c:v>
                </c:pt>
                <c:pt idx="2002">
                  <c:v>67</c:v>
                </c:pt>
                <c:pt idx="2003">
                  <c:v>82</c:v>
                </c:pt>
                <c:pt idx="2004">
                  <c:v>53</c:v>
                </c:pt>
                <c:pt idx="2005">
                  <c:v>54</c:v>
                </c:pt>
                <c:pt idx="2006">
                  <c:v>60</c:v>
                </c:pt>
                <c:pt idx="2007">
                  <c:v>63</c:v>
                </c:pt>
                <c:pt idx="2008">
                  <c:v>73</c:v>
                </c:pt>
                <c:pt idx="2009">
                  <c:v>80</c:v>
                </c:pt>
                <c:pt idx="2010">
                  <c:v>55</c:v>
                </c:pt>
                <c:pt idx="2011">
                  <c:v>70</c:v>
                </c:pt>
                <c:pt idx="2012">
                  <c:v>57</c:v>
                </c:pt>
                <c:pt idx="2013">
                  <c:v>65</c:v>
                </c:pt>
                <c:pt idx="2014">
                  <c:v>67</c:v>
                </c:pt>
                <c:pt idx="2015">
                  <c:v>62</c:v>
                </c:pt>
                <c:pt idx="2016">
                  <c:v>58</c:v>
                </c:pt>
                <c:pt idx="2017">
                  <c:v>85</c:v>
                </c:pt>
                <c:pt idx="2018">
                  <c:v>78</c:v>
                </c:pt>
                <c:pt idx="2019">
                  <c:v>77</c:v>
                </c:pt>
                <c:pt idx="2020">
                  <c:v>82</c:v>
                </c:pt>
                <c:pt idx="2021">
                  <c:v>62</c:v>
                </c:pt>
                <c:pt idx="2022">
                  <c:v>53</c:v>
                </c:pt>
                <c:pt idx="2023">
                  <c:v>52</c:v>
                </c:pt>
                <c:pt idx="2024">
                  <c:v>76</c:v>
                </c:pt>
                <c:pt idx="2025">
                  <c:v>79</c:v>
                </c:pt>
                <c:pt idx="2026">
                  <c:v>78</c:v>
                </c:pt>
                <c:pt idx="2027">
                  <c:v>81</c:v>
                </c:pt>
                <c:pt idx="2028">
                  <c:v>77</c:v>
                </c:pt>
                <c:pt idx="2029">
                  <c:v>56</c:v>
                </c:pt>
                <c:pt idx="2030">
                  <c:v>85</c:v>
                </c:pt>
                <c:pt idx="2031">
                  <c:v>81</c:v>
                </c:pt>
                <c:pt idx="2032">
                  <c:v>56</c:v>
                </c:pt>
                <c:pt idx="2033">
                  <c:v>69</c:v>
                </c:pt>
                <c:pt idx="2034">
                  <c:v>79</c:v>
                </c:pt>
                <c:pt idx="2035">
                  <c:v>81</c:v>
                </c:pt>
                <c:pt idx="2036">
                  <c:v>73</c:v>
                </c:pt>
                <c:pt idx="2037">
                  <c:v>70</c:v>
                </c:pt>
                <c:pt idx="2038">
                  <c:v>53</c:v>
                </c:pt>
                <c:pt idx="2039">
                  <c:v>61</c:v>
                </c:pt>
                <c:pt idx="2040">
                  <c:v>69</c:v>
                </c:pt>
                <c:pt idx="2041">
                  <c:v>82</c:v>
                </c:pt>
                <c:pt idx="2042">
                  <c:v>75</c:v>
                </c:pt>
                <c:pt idx="2043">
                  <c:v>72</c:v>
                </c:pt>
                <c:pt idx="2044">
                  <c:v>53</c:v>
                </c:pt>
                <c:pt idx="2045">
                  <c:v>66</c:v>
                </c:pt>
                <c:pt idx="2046">
                  <c:v>79</c:v>
                </c:pt>
                <c:pt idx="2047">
                  <c:v>76</c:v>
                </c:pt>
                <c:pt idx="2048">
                  <c:v>64</c:v>
                </c:pt>
                <c:pt idx="2049">
                  <c:v>83</c:v>
                </c:pt>
                <c:pt idx="2050">
                  <c:v>58</c:v>
                </c:pt>
                <c:pt idx="2051">
                  <c:v>54</c:v>
                </c:pt>
                <c:pt idx="2052">
                  <c:v>60</c:v>
                </c:pt>
                <c:pt idx="2053">
                  <c:v>53</c:v>
                </c:pt>
                <c:pt idx="2054">
                  <c:v>62</c:v>
                </c:pt>
                <c:pt idx="2055">
                  <c:v>50</c:v>
                </c:pt>
                <c:pt idx="2056">
                  <c:v>51</c:v>
                </c:pt>
                <c:pt idx="2057">
                  <c:v>85</c:v>
                </c:pt>
                <c:pt idx="2058">
                  <c:v>57</c:v>
                </c:pt>
                <c:pt idx="2059">
                  <c:v>53</c:v>
                </c:pt>
                <c:pt idx="2060">
                  <c:v>62</c:v>
                </c:pt>
                <c:pt idx="2061">
                  <c:v>69</c:v>
                </c:pt>
                <c:pt idx="2062">
                  <c:v>53</c:v>
                </c:pt>
                <c:pt idx="2063">
                  <c:v>73</c:v>
                </c:pt>
                <c:pt idx="2064">
                  <c:v>64</c:v>
                </c:pt>
                <c:pt idx="2065">
                  <c:v>72</c:v>
                </c:pt>
                <c:pt idx="2066">
                  <c:v>69</c:v>
                </c:pt>
                <c:pt idx="2067">
                  <c:v>62</c:v>
                </c:pt>
                <c:pt idx="2068">
                  <c:v>57</c:v>
                </c:pt>
                <c:pt idx="2069">
                  <c:v>71</c:v>
                </c:pt>
                <c:pt idx="2070">
                  <c:v>53</c:v>
                </c:pt>
                <c:pt idx="2071">
                  <c:v>72</c:v>
                </c:pt>
                <c:pt idx="2072">
                  <c:v>51</c:v>
                </c:pt>
                <c:pt idx="2073">
                  <c:v>59</c:v>
                </c:pt>
                <c:pt idx="2074">
                  <c:v>69</c:v>
                </c:pt>
                <c:pt idx="2075">
                  <c:v>53</c:v>
                </c:pt>
                <c:pt idx="2076">
                  <c:v>71</c:v>
                </c:pt>
                <c:pt idx="2077">
                  <c:v>61</c:v>
                </c:pt>
                <c:pt idx="2078">
                  <c:v>65</c:v>
                </c:pt>
                <c:pt idx="2079">
                  <c:v>65</c:v>
                </c:pt>
                <c:pt idx="2080">
                  <c:v>78</c:v>
                </c:pt>
                <c:pt idx="2081">
                  <c:v>78</c:v>
                </c:pt>
                <c:pt idx="2082">
                  <c:v>72</c:v>
                </c:pt>
                <c:pt idx="2083">
                  <c:v>77</c:v>
                </c:pt>
                <c:pt idx="2084">
                  <c:v>63</c:v>
                </c:pt>
                <c:pt idx="2085">
                  <c:v>69</c:v>
                </c:pt>
                <c:pt idx="2086">
                  <c:v>78</c:v>
                </c:pt>
                <c:pt idx="2087">
                  <c:v>71</c:v>
                </c:pt>
                <c:pt idx="2088">
                  <c:v>67</c:v>
                </c:pt>
                <c:pt idx="2089">
                  <c:v>65</c:v>
                </c:pt>
                <c:pt idx="2090">
                  <c:v>77</c:v>
                </c:pt>
                <c:pt idx="2091">
                  <c:v>62</c:v>
                </c:pt>
                <c:pt idx="2092">
                  <c:v>61</c:v>
                </c:pt>
                <c:pt idx="2093">
                  <c:v>64</c:v>
                </c:pt>
                <c:pt idx="2094">
                  <c:v>64</c:v>
                </c:pt>
                <c:pt idx="2095">
                  <c:v>59</c:v>
                </c:pt>
                <c:pt idx="2096">
                  <c:v>56</c:v>
                </c:pt>
                <c:pt idx="2097">
                  <c:v>76</c:v>
                </c:pt>
                <c:pt idx="2098">
                  <c:v>57</c:v>
                </c:pt>
                <c:pt idx="2099">
                  <c:v>76</c:v>
                </c:pt>
                <c:pt idx="2100">
                  <c:v>84</c:v>
                </c:pt>
                <c:pt idx="2101">
                  <c:v>55</c:v>
                </c:pt>
                <c:pt idx="2102">
                  <c:v>74</c:v>
                </c:pt>
                <c:pt idx="2103">
                  <c:v>64</c:v>
                </c:pt>
                <c:pt idx="2104">
                  <c:v>50</c:v>
                </c:pt>
                <c:pt idx="2105">
                  <c:v>65</c:v>
                </c:pt>
                <c:pt idx="2106">
                  <c:v>66</c:v>
                </c:pt>
                <c:pt idx="2107">
                  <c:v>79</c:v>
                </c:pt>
                <c:pt idx="2108">
                  <c:v>58</c:v>
                </c:pt>
                <c:pt idx="2109">
                  <c:v>79</c:v>
                </c:pt>
                <c:pt idx="2110">
                  <c:v>70</c:v>
                </c:pt>
                <c:pt idx="2111">
                  <c:v>68</c:v>
                </c:pt>
                <c:pt idx="2112">
                  <c:v>66</c:v>
                </c:pt>
                <c:pt idx="2113">
                  <c:v>61</c:v>
                </c:pt>
                <c:pt idx="2114">
                  <c:v>79</c:v>
                </c:pt>
                <c:pt idx="2115">
                  <c:v>81</c:v>
                </c:pt>
                <c:pt idx="2116">
                  <c:v>83</c:v>
                </c:pt>
                <c:pt idx="2117">
                  <c:v>78</c:v>
                </c:pt>
                <c:pt idx="2118">
                  <c:v>68</c:v>
                </c:pt>
                <c:pt idx="2119">
                  <c:v>79</c:v>
                </c:pt>
                <c:pt idx="2120">
                  <c:v>63</c:v>
                </c:pt>
                <c:pt idx="2121">
                  <c:v>77</c:v>
                </c:pt>
                <c:pt idx="2122">
                  <c:v>69</c:v>
                </c:pt>
                <c:pt idx="2123">
                  <c:v>58</c:v>
                </c:pt>
                <c:pt idx="2124">
                  <c:v>68</c:v>
                </c:pt>
                <c:pt idx="2125">
                  <c:v>74</c:v>
                </c:pt>
                <c:pt idx="2126">
                  <c:v>62</c:v>
                </c:pt>
                <c:pt idx="2127">
                  <c:v>67</c:v>
                </c:pt>
                <c:pt idx="2128">
                  <c:v>52</c:v>
                </c:pt>
                <c:pt idx="2129">
                  <c:v>57</c:v>
                </c:pt>
                <c:pt idx="2130">
                  <c:v>67</c:v>
                </c:pt>
                <c:pt idx="2131">
                  <c:v>56</c:v>
                </c:pt>
                <c:pt idx="2132">
                  <c:v>78</c:v>
                </c:pt>
                <c:pt idx="2133">
                  <c:v>56</c:v>
                </c:pt>
                <c:pt idx="2134">
                  <c:v>61</c:v>
                </c:pt>
                <c:pt idx="2135">
                  <c:v>56</c:v>
                </c:pt>
                <c:pt idx="2136">
                  <c:v>76</c:v>
                </c:pt>
                <c:pt idx="2137">
                  <c:v>71</c:v>
                </c:pt>
                <c:pt idx="2138">
                  <c:v>56</c:v>
                </c:pt>
                <c:pt idx="2139">
                  <c:v>66</c:v>
                </c:pt>
                <c:pt idx="2140">
                  <c:v>86</c:v>
                </c:pt>
                <c:pt idx="2141">
                  <c:v>58</c:v>
                </c:pt>
                <c:pt idx="2142">
                  <c:v>70</c:v>
                </c:pt>
                <c:pt idx="2143">
                  <c:v>60</c:v>
                </c:pt>
                <c:pt idx="2144">
                  <c:v>74</c:v>
                </c:pt>
                <c:pt idx="2145">
                  <c:v>72</c:v>
                </c:pt>
                <c:pt idx="2146">
                  <c:v>72</c:v>
                </c:pt>
                <c:pt idx="2147">
                  <c:v>65</c:v>
                </c:pt>
                <c:pt idx="2148">
                  <c:v>58</c:v>
                </c:pt>
                <c:pt idx="2149">
                  <c:v>66</c:v>
                </c:pt>
                <c:pt idx="2150">
                  <c:v>77</c:v>
                </c:pt>
                <c:pt idx="2151">
                  <c:v>73</c:v>
                </c:pt>
                <c:pt idx="2152">
                  <c:v>61</c:v>
                </c:pt>
                <c:pt idx="2153">
                  <c:v>65</c:v>
                </c:pt>
                <c:pt idx="2154">
                  <c:v>83</c:v>
                </c:pt>
                <c:pt idx="2155">
                  <c:v>65</c:v>
                </c:pt>
                <c:pt idx="2156">
                  <c:v>58</c:v>
                </c:pt>
                <c:pt idx="2157">
                  <c:v>80</c:v>
                </c:pt>
                <c:pt idx="2158">
                  <c:v>73</c:v>
                </c:pt>
                <c:pt idx="2159">
                  <c:v>73</c:v>
                </c:pt>
                <c:pt idx="2160">
                  <c:v>69</c:v>
                </c:pt>
                <c:pt idx="2161">
                  <c:v>71</c:v>
                </c:pt>
                <c:pt idx="2162">
                  <c:v>76</c:v>
                </c:pt>
                <c:pt idx="2163">
                  <c:v>67</c:v>
                </c:pt>
                <c:pt idx="2164">
                  <c:v>72</c:v>
                </c:pt>
                <c:pt idx="2165">
                  <c:v>71</c:v>
                </c:pt>
                <c:pt idx="2166">
                  <c:v>56</c:v>
                </c:pt>
                <c:pt idx="2167">
                  <c:v>62</c:v>
                </c:pt>
                <c:pt idx="2168">
                  <c:v>82</c:v>
                </c:pt>
                <c:pt idx="2169">
                  <c:v>74</c:v>
                </c:pt>
                <c:pt idx="2170">
                  <c:v>81</c:v>
                </c:pt>
                <c:pt idx="2171">
                  <c:v>77</c:v>
                </c:pt>
                <c:pt idx="2172">
                  <c:v>64</c:v>
                </c:pt>
                <c:pt idx="2173">
                  <c:v>75</c:v>
                </c:pt>
                <c:pt idx="2174">
                  <c:v>87</c:v>
                </c:pt>
                <c:pt idx="2175">
                  <c:v>54</c:v>
                </c:pt>
                <c:pt idx="2176">
                  <c:v>73</c:v>
                </c:pt>
                <c:pt idx="2177">
                  <c:v>56</c:v>
                </c:pt>
                <c:pt idx="2178">
                  <c:v>76</c:v>
                </c:pt>
                <c:pt idx="2179">
                  <c:v>76</c:v>
                </c:pt>
                <c:pt idx="2180">
                  <c:v>60</c:v>
                </c:pt>
                <c:pt idx="2181">
                  <c:v>53</c:v>
                </c:pt>
                <c:pt idx="2182">
                  <c:v>73</c:v>
                </c:pt>
                <c:pt idx="2183">
                  <c:v>70</c:v>
                </c:pt>
                <c:pt idx="2184">
                  <c:v>54</c:v>
                </c:pt>
                <c:pt idx="2185">
                  <c:v>56</c:v>
                </c:pt>
                <c:pt idx="2186">
                  <c:v>72</c:v>
                </c:pt>
                <c:pt idx="2187">
                  <c:v>55</c:v>
                </c:pt>
                <c:pt idx="2188">
                  <c:v>64</c:v>
                </c:pt>
                <c:pt idx="2189">
                  <c:v>77</c:v>
                </c:pt>
                <c:pt idx="2190">
                  <c:v>82</c:v>
                </c:pt>
                <c:pt idx="2191">
                  <c:v>84</c:v>
                </c:pt>
                <c:pt idx="2192">
                  <c:v>62</c:v>
                </c:pt>
                <c:pt idx="2193">
                  <c:v>71</c:v>
                </c:pt>
                <c:pt idx="2194">
                  <c:v>65</c:v>
                </c:pt>
                <c:pt idx="2195">
                  <c:v>74</c:v>
                </c:pt>
                <c:pt idx="2196">
                  <c:v>68</c:v>
                </c:pt>
                <c:pt idx="2197">
                  <c:v>63</c:v>
                </c:pt>
                <c:pt idx="2198">
                  <c:v>84</c:v>
                </c:pt>
                <c:pt idx="2199">
                  <c:v>70</c:v>
                </c:pt>
                <c:pt idx="2200">
                  <c:v>74</c:v>
                </c:pt>
                <c:pt idx="2201">
                  <c:v>73</c:v>
                </c:pt>
                <c:pt idx="2202">
                  <c:v>84</c:v>
                </c:pt>
                <c:pt idx="2203">
                  <c:v>71</c:v>
                </c:pt>
                <c:pt idx="2204">
                  <c:v>80</c:v>
                </c:pt>
                <c:pt idx="2205">
                  <c:v>76</c:v>
                </c:pt>
                <c:pt idx="2206">
                  <c:v>89</c:v>
                </c:pt>
                <c:pt idx="2207">
                  <c:v>78</c:v>
                </c:pt>
                <c:pt idx="2208">
                  <c:v>65</c:v>
                </c:pt>
                <c:pt idx="2209">
                  <c:v>64</c:v>
                </c:pt>
                <c:pt idx="2210">
                  <c:v>70</c:v>
                </c:pt>
                <c:pt idx="2211">
                  <c:v>65</c:v>
                </c:pt>
                <c:pt idx="2212">
                  <c:v>51</c:v>
                </c:pt>
                <c:pt idx="2213">
                  <c:v>58</c:v>
                </c:pt>
                <c:pt idx="2214">
                  <c:v>75</c:v>
                </c:pt>
                <c:pt idx="2215">
                  <c:v>76</c:v>
                </c:pt>
                <c:pt idx="2216">
                  <c:v>74</c:v>
                </c:pt>
                <c:pt idx="2217">
                  <c:v>73</c:v>
                </c:pt>
                <c:pt idx="2218">
                  <c:v>75</c:v>
                </c:pt>
                <c:pt idx="2219">
                  <c:v>69</c:v>
                </c:pt>
                <c:pt idx="2220">
                  <c:v>78</c:v>
                </c:pt>
                <c:pt idx="2221">
                  <c:v>77</c:v>
                </c:pt>
                <c:pt idx="2222">
                  <c:v>51</c:v>
                </c:pt>
                <c:pt idx="2223">
                  <c:v>81</c:v>
                </c:pt>
                <c:pt idx="2224">
                  <c:v>69</c:v>
                </c:pt>
                <c:pt idx="2225">
                  <c:v>83</c:v>
                </c:pt>
                <c:pt idx="2226">
                  <c:v>72</c:v>
                </c:pt>
                <c:pt idx="2227">
                  <c:v>64</c:v>
                </c:pt>
                <c:pt idx="2228">
                  <c:v>79</c:v>
                </c:pt>
                <c:pt idx="2229">
                  <c:v>69</c:v>
                </c:pt>
                <c:pt idx="2230">
                  <c:v>77</c:v>
                </c:pt>
                <c:pt idx="2231">
                  <c:v>71</c:v>
                </c:pt>
                <c:pt idx="2232">
                  <c:v>62</c:v>
                </c:pt>
                <c:pt idx="2233">
                  <c:v>77</c:v>
                </c:pt>
                <c:pt idx="2234">
                  <c:v>72</c:v>
                </c:pt>
                <c:pt idx="2235">
                  <c:v>62</c:v>
                </c:pt>
                <c:pt idx="2236">
                  <c:v>50</c:v>
                </c:pt>
                <c:pt idx="2237">
                  <c:v>64</c:v>
                </c:pt>
                <c:pt idx="2238">
                  <c:v>63</c:v>
                </c:pt>
                <c:pt idx="2239">
                  <c:v>71</c:v>
                </c:pt>
                <c:pt idx="2240">
                  <c:v>80</c:v>
                </c:pt>
                <c:pt idx="2241">
                  <c:v>85</c:v>
                </c:pt>
                <c:pt idx="2242">
                  <c:v>60</c:v>
                </c:pt>
                <c:pt idx="2243">
                  <c:v>69</c:v>
                </c:pt>
                <c:pt idx="2244">
                  <c:v>65</c:v>
                </c:pt>
                <c:pt idx="2245">
                  <c:v>56</c:v>
                </c:pt>
                <c:pt idx="2246">
                  <c:v>53</c:v>
                </c:pt>
                <c:pt idx="2247">
                  <c:v>54</c:v>
                </c:pt>
                <c:pt idx="2248">
                  <c:v>64</c:v>
                </c:pt>
                <c:pt idx="2249">
                  <c:v>74</c:v>
                </c:pt>
                <c:pt idx="2250">
                  <c:v>79</c:v>
                </c:pt>
                <c:pt idx="2251">
                  <c:v>84</c:v>
                </c:pt>
                <c:pt idx="2252">
                  <c:v>64</c:v>
                </c:pt>
                <c:pt idx="2253">
                  <c:v>67</c:v>
                </c:pt>
                <c:pt idx="2254">
                  <c:v>74</c:v>
                </c:pt>
                <c:pt idx="2255">
                  <c:v>71</c:v>
                </c:pt>
                <c:pt idx="2256">
                  <c:v>62</c:v>
                </c:pt>
                <c:pt idx="2257">
                  <c:v>64</c:v>
                </c:pt>
                <c:pt idx="2258">
                  <c:v>86</c:v>
                </c:pt>
                <c:pt idx="2259">
                  <c:v>68</c:v>
                </c:pt>
                <c:pt idx="2260">
                  <c:v>60</c:v>
                </c:pt>
                <c:pt idx="2261">
                  <c:v>82</c:v>
                </c:pt>
                <c:pt idx="2262">
                  <c:v>73</c:v>
                </c:pt>
                <c:pt idx="2263">
                  <c:v>54</c:v>
                </c:pt>
                <c:pt idx="2264">
                  <c:v>73</c:v>
                </c:pt>
                <c:pt idx="2265">
                  <c:v>61</c:v>
                </c:pt>
                <c:pt idx="2266">
                  <c:v>80</c:v>
                </c:pt>
                <c:pt idx="2267">
                  <c:v>82</c:v>
                </c:pt>
                <c:pt idx="2268">
                  <c:v>85</c:v>
                </c:pt>
                <c:pt idx="2269">
                  <c:v>71</c:v>
                </c:pt>
                <c:pt idx="2270">
                  <c:v>58</c:v>
                </c:pt>
                <c:pt idx="2271">
                  <c:v>65</c:v>
                </c:pt>
                <c:pt idx="2272">
                  <c:v>74</c:v>
                </c:pt>
                <c:pt idx="2273">
                  <c:v>54</c:v>
                </c:pt>
                <c:pt idx="2274">
                  <c:v>61</c:v>
                </c:pt>
                <c:pt idx="2275">
                  <c:v>73</c:v>
                </c:pt>
                <c:pt idx="2276">
                  <c:v>55</c:v>
                </c:pt>
                <c:pt idx="2277">
                  <c:v>66</c:v>
                </c:pt>
                <c:pt idx="2278">
                  <c:v>50</c:v>
                </c:pt>
                <c:pt idx="2279">
                  <c:v>54</c:v>
                </c:pt>
                <c:pt idx="2280">
                  <c:v>54</c:v>
                </c:pt>
                <c:pt idx="2281">
                  <c:v>63</c:v>
                </c:pt>
                <c:pt idx="2282">
                  <c:v>73</c:v>
                </c:pt>
                <c:pt idx="2283">
                  <c:v>56</c:v>
                </c:pt>
                <c:pt idx="2284">
                  <c:v>60</c:v>
                </c:pt>
                <c:pt idx="2285">
                  <c:v>81</c:v>
                </c:pt>
                <c:pt idx="2286">
                  <c:v>58</c:v>
                </c:pt>
                <c:pt idx="2287">
                  <c:v>59</c:v>
                </c:pt>
                <c:pt idx="2288">
                  <c:v>69</c:v>
                </c:pt>
                <c:pt idx="2289">
                  <c:v>81</c:v>
                </c:pt>
                <c:pt idx="2290">
                  <c:v>65</c:v>
                </c:pt>
                <c:pt idx="2291">
                  <c:v>75</c:v>
                </c:pt>
                <c:pt idx="2292">
                  <c:v>70</c:v>
                </c:pt>
                <c:pt idx="2293">
                  <c:v>74</c:v>
                </c:pt>
                <c:pt idx="2294">
                  <c:v>59</c:v>
                </c:pt>
                <c:pt idx="2295">
                  <c:v>83</c:v>
                </c:pt>
                <c:pt idx="2296">
                  <c:v>79</c:v>
                </c:pt>
                <c:pt idx="2297">
                  <c:v>72</c:v>
                </c:pt>
                <c:pt idx="2298">
                  <c:v>79</c:v>
                </c:pt>
                <c:pt idx="2299">
                  <c:v>76</c:v>
                </c:pt>
                <c:pt idx="2300">
                  <c:v>80</c:v>
                </c:pt>
                <c:pt idx="2301">
                  <c:v>81</c:v>
                </c:pt>
                <c:pt idx="2302">
                  <c:v>80</c:v>
                </c:pt>
                <c:pt idx="2303">
                  <c:v>84</c:v>
                </c:pt>
                <c:pt idx="2304">
                  <c:v>50</c:v>
                </c:pt>
                <c:pt idx="2305">
                  <c:v>59</c:v>
                </c:pt>
                <c:pt idx="2306">
                  <c:v>66</c:v>
                </c:pt>
                <c:pt idx="2307">
                  <c:v>80</c:v>
                </c:pt>
                <c:pt idx="2308">
                  <c:v>61</c:v>
                </c:pt>
                <c:pt idx="2309">
                  <c:v>78</c:v>
                </c:pt>
                <c:pt idx="2310">
                  <c:v>83</c:v>
                </c:pt>
                <c:pt idx="2311">
                  <c:v>85</c:v>
                </c:pt>
                <c:pt idx="2312">
                  <c:v>57</c:v>
                </c:pt>
                <c:pt idx="2313">
                  <c:v>63</c:v>
                </c:pt>
                <c:pt idx="2314">
                  <c:v>55</c:v>
                </c:pt>
                <c:pt idx="2315">
                  <c:v>51</c:v>
                </c:pt>
                <c:pt idx="2316">
                  <c:v>57</c:v>
                </c:pt>
                <c:pt idx="2317">
                  <c:v>70</c:v>
                </c:pt>
                <c:pt idx="2318">
                  <c:v>60</c:v>
                </c:pt>
                <c:pt idx="2319">
                  <c:v>63</c:v>
                </c:pt>
                <c:pt idx="2320">
                  <c:v>71</c:v>
                </c:pt>
                <c:pt idx="2321">
                  <c:v>67</c:v>
                </c:pt>
                <c:pt idx="2322">
                  <c:v>73</c:v>
                </c:pt>
                <c:pt idx="2323">
                  <c:v>56</c:v>
                </c:pt>
                <c:pt idx="2324">
                  <c:v>81</c:v>
                </c:pt>
                <c:pt idx="2325">
                  <c:v>77</c:v>
                </c:pt>
                <c:pt idx="2326">
                  <c:v>64</c:v>
                </c:pt>
                <c:pt idx="2327">
                  <c:v>78</c:v>
                </c:pt>
                <c:pt idx="2328">
                  <c:v>69</c:v>
                </c:pt>
                <c:pt idx="2329">
                  <c:v>83</c:v>
                </c:pt>
                <c:pt idx="2330">
                  <c:v>59</c:v>
                </c:pt>
                <c:pt idx="2331">
                  <c:v>56</c:v>
                </c:pt>
                <c:pt idx="2332">
                  <c:v>63</c:v>
                </c:pt>
                <c:pt idx="2333">
                  <c:v>86</c:v>
                </c:pt>
                <c:pt idx="2334">
                  <c:v>54</c:v>
                </c:pt>
                <c:pt idx="2335">
                  <c:v>68</c:v>
                </c:pt>
                <c:pt idx="2336">
                  <c:v>71</c:v>
                </c:pt>
                <c:pt idx="2337">
                  <c:v>50</c:v>
                </c:pt>
                <c:pt idx="2338">
                  <c:v>53</c:v>
                </c:pt>
                <c:pt idx="2339">
                  <c:v>59</c:v>
                </c:pt>
                <c:pt idx="2340">
                  <c:v>59</c:v>
                </c:pt>
                <c:pt idx="2341">
                  <c:v>66</c:v>
                </c:pt>
                <c:pt idx="2342">
                  <c:v>84</c:v>
                </c:pt>
                <c:pt idx="2343">
                  <c:v>55</c:v>
                </c:pt>
                <c:pt idx="2344">
                  <c:v>57</c:v>
                </c:pt>
                <c:pt idx="2345">
                  <c:v>66</c:v>
                </c:pt>
                <c:pt idx="2346">
                  <c:v>78</c:v>
                </c:pt>
                <c:pt idx="2347">
                  <c:v>69</c:v>
                </c:pt>
                <c:pt idx="2348">
                  <c:v>86</c:v>
                </c:pt>
                <c:pt idx="2349">
                  <c:v>61</c:v>
                </c:pt>
                <c:pt idx="2350">
                  <c:v>68</c:v>
                </c:pt>
                <c:pt idx="2351">
                  <c:v>85</c:v>
                </c:pt>
                <c:pt idx="2352">
                  <c:v>75</c:v>
                </c:pt>
                <c:pt idx="2353">
                  <c:v>72</c:v>
                </c:pt>
                <c:pt idx="2354">
                  <c:v>82</c:v>
                </c:pt>
                <c:pt idx="2355">
                  <c:v>57</c:v>
                </c:pt>
                <c:pt idx="2356">
                  <c:v>85</c:v>
                </c:pt>
                <c:pt idx="2357">
                  <c:v>66</c:v>
                </c:pt>
                <c:pt idx="2358">
                  <c:v>70</c:v>
                </c:pt>
                <c:pt idx="2359">
                  <c:v>85</c:v>
                </c:pt>
                <c:pt idx="2360">
                  <c:v>75</c:v>
                </c:pt>
                <c:pt idx="2361">
                  <c:v>82</c:v>
                </c:pt>
                <c:pt idx="2362">
                  <c:v>52</c:v>
                </c:pt>
                <c:pt idx="2363">
                  <c:v>82</c:v>
                </c:pt>
                <c:pt idx="2364">
                  <c:v>64</c:v>
                </c:pt>
                <c:pt idx="2365">
                  <c:v>60</c:v>
                </c:pt>
                <c:pt idx="2366">
                  <c:v>51</c:v>
                </c:pt>
                <c:pt idx="2367">
                  <c:v>52</c:v>
                </c:pt>
                <c:pt idx="2368">
                  <c:v>56</c:v>
                </c:pt>
                <c:pt idx="2369">
                  <c:v>79</c:v>
                </c:pt>
                <c:pt idx="2370">
                  <c:v>80</c:v>
                </c:pt>
                <c:pt idx="2371">
                  <c:v>79</c:v>
                </c:pt>
                <c:pt idx="2372">
                  <c:v>62</c:v>
                </c:pt>
                <c:pt idx="2373">
                  <c:v>74</c:v>
                </c:pt>
                <c:pt idx="2374">
                  <c:v>54</c:v>
                </c:pt>
                <c:pt idx="2375">
                  <c:v>57</c:v>
                </c:pt>
                <c:pt idx="2376">
                  <c:v>50</c:v>
                </c:pt>
                <c:pt idx="2377">
                  <c:v>63</c:v>
                </c:pt>
                <c:pt idx="2378">
                  <c:v>52</c:v>
                </c:pt>
                <c:pt idx="2379">
                  <c:v>51</c:v>
                </c:pt>
                <c:pt idx="2380">
                  <c:v>70</c:v>
                </c:pt>
                <c:pt idx="2381">
                  <c:v>70</c:v>
                </c:pt>
                <c:pt idx="2382">
                  <c:v>74</c:v>
                </c:pt>
                <c:pt idx="2383">
                  <c:v>75</c:v>
                </c:pt>
                <c:pt idx="2384">
                  <c:v>78</c:v>
                </c:pt>
                <c:pt idx="2385">
                  <c:v>67</c:v>
                </c:pt>
                <c:pt idx="2386">
                  <c:v>80</c:v>
                </c:pt>
                <c:pt idx="2387">
                  <c:v>70</c:v>
                </c:pt>
                <c:pt idx="2388">
                  <c:v>66</c:v>
                </c:pt>
                <c:pt idx="2389">
                  <c:v>77</c:v>
                </c:pt>
                <c:pt idx="2390">
                  <c:v>64</c:v>
                </c:pt>
                <c:pt idx="2391">
                  <c:v>64</c:v>
                </c:pt>
                <c:pt idx="2392">
                  <c:v>67</c:v>
                </c:pt>
                <c:pt idx="2393">
                  <c:v>63</c:v>
                </c:pt>
                <c:pt idx="2394">
                  <c:v>74</c:v>
                </c:pt>
                <c:pt idx="2395">
                  <c:v>55</c:v>
                </c:pt>
                <c:pt idx="2396">
                  <c:v>56</c:v>
                </c:pt>
                <c:pt idx="2397">
                  <c:v>58</c:v>
                </c:pt>
                <c:pt idx="2398">
                  <c:v>57</c:v>
                </c:pt>
                <c:pt idx="2399">
                  <c:v>82</c:v>
                </c:pt>
                <c:pt idx="2400">
                  <c:v>83</c:v>
                </c:pt>
                <c:pt idx="2401">
                  <c:v>75</c:v>
                </c:pt>
                <c:pt idx="2402">
                  <c:v>54</c:v>
                </c:pt>
                <c:pt idx="2403">
                  <c:v>78</c:v>
                </c:pt>
                <c:pt idx="2404">
                  <c:v>52</c:v>
                </c:pt>
                <c:pt idx="2405">
                  <c:v>60</c:v>
                </c:pt>
                <c:pt idx="2406">
                  <c:v>82</c:v>
                </c:pt>
                <c:pt idx="2407">
                  <c:v>57</c:v>
                </c:pt>
                <c:pt idx="2408">
                  <c:v>51</c:v>
                </c:pt>
                <c:pt idx="2409">
                  <c:v>53</c:v>
                </c:pt>
                <c:pt idx="2410">
                  <c:v>78</c:v>
                </c:pt>
                <c:pt idx="2411">
                  <c:v>69</c:v>
                </c:pt>
                <c:pt idx="2412">
                  <c:v>66</c:v>
                </c:pt>
                <c:pt idx="2413">
                  <c:v>59</c:v>
                </c:pt>
                <c:pt idx="2414">
                  <c:v>83</c:v>
                </c:pt>
                <c:pt idx="2415">
                  <c:v>82</c:v>
                </c:pt>
                <c:pt idx="2416">
                  <c:v>62</c:v>
                </c:pt>
                <c:pt idx="2417">
                  <c:v>57</c:v>
                </c:pt>
                <c:pt idx="2418">
                  <c:v>73</c:v>
                </c:pt>
                <c:pt idx="2419">
                  <c:v>62</c:v>
                </c:pt>
                <c:pt idx="2420">
                  <c:v>79</c:v>
                </c:pt>
                <c:pt idx="2421">
                  <c:v>67</c:v>
                </c:pt>
                <c:pt idx="2422">
                  <c:v>64</c:v>
                </c:pt>
                <c:pt idx="2423">
                  <c:v>63</c:v>
                </c:pt>
                <c:pt idx="2424">
                  <c:v>58</c:v>
                </c:pt>
                <c:pt idx="2425">
                  <c:v>76</c:v>
                </c:pt>
                <c:pt idx="2426">
                  <c:v>59</c:v>
                </c:pt>
                <c:pt idx="2427">
                  <c:v>53</c:v>
                </c:pt>
                <c:pt idx="2428">
                  <c:v>55</c:v>
                </c:pt>
                <c:pt idx="2429">
                  <c:v>64</c:v>
                </c:pt>
                <c:pt idx="2430">
                  <c:v>76</c:v>
                </c:pt>
                <c:pt idx="2431">
                  <c:v>79</c:v>
                </c:pt>
                <c:pt idx="2432">
                  <c:v>84</c:v>
                </c:pt>
                <c:pt idx="2433">
                  <c:v>74</c:v>
                </c:pt>
                <c:pt idx="2434">
                  <c:v>60</c:v>
                </c:pt>
                <c:pt idx="2435">
                  <c:v>81</c:v>
                </c:pt>
                <c:pt idx="2436">
                  <c:v>81</c:v>
                </c:pt>
                <c:pt idx="2437">
                  <c:v>60</c:v>
                </c:pt>
                <c:pt idx="2438">
                  <c:v>66</c:v>
                </c:pt>
                <c:pt idx="2439">
                  <c:v>53</c:v>
                </c:pt>
                <c:pt idx="2440">
                  <c:v>56</c:v>
                </c:pt>
                <c:pt idx="2441">
                  <c:v>55</c:v>
                </c:pt>
                <c:pt idx="2442">
                  <c:v>74</c:v>
                </c:pt>
                <c:pt idx="2443">
                  <c:v>61</c:v>
                </c:pt>
                <c:pt idx="2444">
                  <c:v>56</c:v>
                </c:pt>
                <c:pt idx="2445">
                  <c:v>57</c:v>
                </c:pt>
                <c:pt idx="2446">
                  <c:v>72</c:v>
                </c:pt>
                <c:pt idx="2447">
                  <c:v>79</c:v>
                </c:pt>
                <c:pt idx="2448">
                  <c:v>68</c:v>
                </c:pt>
                <c:pt idx="2449">
                  <c:v>72</c:v>
                </c:pt>
                <c:pt idx="2450">
                  <c:v>50</c:v>
                </c:pt>
                <c:pt idx="2451">
                  <c:v>53</c:v>
                </c:pt>
                <c:pt idx="2452">
                  <c:v>77</c:v>
                </c:pt>
                <c:pt idx="2453">
                  <c:v>68</c:v>
                </c:pt>
                <c:pt idx="2454">
                  <c:v>79</c:v>
                </c:pt>
                <c:pt idx="2455">
                  <c:v>80</c:v>
                </c:pt>
                <c:pt idx="2456">
                  <c:v>59</c:v>
                </c:pt>
                <c:pt idx="2457">
                  <c:v>57</c:v>
                </c:pt>
                <c:pt idx="2458">
                  <c:v>80</c:v>
                </c:pt>
                <c:pt idx="2459">
                  <c:v>56</c:v>
                </c:pt>
                <c:pt idx="2460">
                  <c:v>84</c:v>
                </c:pt>
                <c:pt idx="2461">
                  <c:v>79</c:v>
                </c:pt>
                <c:pt idx="2462">
                  <c:v>70</c:v>
                </c:pt>
                <c:pt idx="2463">
                  <c:v>77</c:v>
                </c:pt>
                <c:pt idx="2464">
                  <c:v>72</c:v>
                </c:pt>
                <c:pt idx="2465">
                  <c:v>67</c:v>
                </c:pt>
                <c:pt idx="2466">
                  <c:v>62</c:v>
                </c:pt>
                <c:pt idx="2467">
                  <c:v>58</c:v>
                </c:pt>
                <c:pt idx="2468">
                  <c:v>61</c:v>
                </c:pt>
                <c:pt idx="2469">
                  <c:v>66</c:v>
                </c:pt>
                <c:pt idx="2470">
                  <c:v>85</c:v>
                </c:pt>
                <c:pt idx="2471">
                  <c:v>78</c:v>
                </c:pt>
                <c:pt idx="2472">
                  <c:v>57</c:v>
                </c:pt>
                <c:pt idx="2473">
                  <c:v>55</c:v>
                </c:pt>
                <c:pt idx="2474">
                  <c:v>66</c:v>
                </c:pt>
                <c:pt idx="2475">
                  <c:v>73</c:v>
                </c:pt>
                <c:pt idx="2476">
                  <c:v>56</c:v>
                </c:pt>
                <c:pt idx="2477">
                  <c:v>86</c:v>
                </c:pt>
                <c:pt idx="2478">
                  <c:v>86</c:v>
                </c:pt>
                <c:pt idx="2479">
                  <c:v>80</c:v>
                </c:pt>
                <c:pt idx="2480">
                  <c:v>91</c:v>
                </c:pt>
                <c:pt idx="2481">
                  <c:v>75</c:v>
                </c:pt>
                <c:pt idx="2482">
                  <c:v>75</c:v>
                </c:pt>
                <c:pt idx="2483">
                  <c:v>84</c:v>
                </c:pt>
                <c:pt idx="2484">
                  <c:v>85</c:v>
                </c:pt>
                <c:pt idx="2485">
                  <c:v>75</c:v>
                </c:pt>
                <c:pt idx="2486">
                  <c:v>65</c:v>
                </c:pt>
                <c:pt idx="2487">
                  <c:v>55</c:v>
                </c:pt>
                <c:pt idx="2488">
                  <c:v>66</c:v>
                </c:pt>
                <c:pt idx="2489">
                  <c:v>63</c:v>
                </c:pt>
                <c:pt idx="2490">
                  <c:v>63</c:v>
                </c:pt>
                <c:pt idx="2491">
                  <c:v>73</c:v>
                </c:pt>
                <c:pt idx="2492">
                  <c:v>75</c:v>
                </c:pt>
                <c:pt idx="2493">
                  <c:v>80</c:v>
                </c:pt>
                <c:pt idx="2494">
                  <c:v>51</c:v>
                </c:pt>
                <c:pt idx="2495">
                  <c:v>76</c:v>
                </c:pt>
                <c:pt idx="2496">
                  <c:v>87</c:v>
                </c:pt>
                <c:pt idx="2497">
                  <c:v>75</c:v>
                </c:pt>
                <c:pt idx="2498">
                  <c:v>79</c:v>
                </c:pt>
                <c:pt idx="2499">
                  <c:v>73</c:v>
                </c:pt>
                <c:pt idx="2500">
                  <c:v>81</c:v>
                </c:pt>
                <c:pt idx="2501">
                  <c:v>63</c:v>
                </c:pt>
                <c:pt idx="2502">
                  <c:v>79</c:v>
                </c:pt>
                <c:pt idx="2503">
                  <c:v>65</c:v>
                </c:pt>
                <c:pt idx="2504">
                  <c:v>61</c:v>
                </c:pt>
                <c:pt idx="2505">
                  <c:v>53</c:v>
                </c:pt>
                <c:pt idx="2506">
                  <c:v>67</c:v>
                </c:pt>
                <c:pt idx="2507">
                  <c:v>77</c:v>
                </c:pt>
                <c:pt idx="2508">
                  <c:v>68</c:v>
                </c:pt>
                <c:pt idx="2509">
                  <c:v>79</c:v>
                </c:pt>
                <c:pt idx="2510">
                  <c:v>75</c:v>
                </c:pt>
                <c:pt idx="2511">
                  <c:v>72</c:v>
                </c:pt>
                <c:pt idx="2512">
                  <c:v>58</c:v>
                </c:pt>
                <c:pt idx="2513">
                  <c:v>75</c:v>
                </c:pt>
                <c:pt idx="2514">
                  <c:v>76</c:v>
                </c:pt>
                <c:pt idx="2515">
                  <c:v>91</c:v>
                </c:pt>
                <c:pt idx="2516">
                  <c:v>66</c:v>
                </c:pt>
                <c:pt idx="2517">
                  <c:v>68</c:v>
                </c:pt>
                <c:pt idx="2518">
                  <c:v>69</c:v>
                </c:pt>
                <c:pt idx="2519">
                  <c:v>61</c:v>
                </c:pt>
                <c:pt idx="2520">
                  <c:v>64</c:v>
                </c:pt>
                <c:pt idx="2521">
                  <c:v>76</c:v>
                </c:pt>
                <c:pt idx="2522">
                  <c:v>82</c:v>
                </c:pt>
                <c:pt idx="2523">
                  <c:v>59</c:v>
                </c:pt>
                <c:pt idx="2524">
                  <c:v>56</c:v>
                </c:pt>
                <c:pt idx="2525">
                  <c:v>68</c:v>
                </c:pt>
                <c:pt idx="2526">
                  <c:v>83</c:v>
                </c:pt>
                <c:pt idx="2527">
                  <c:v>66</c:v>
                </c:pt>
                <c:pt idx="2528">
                  <c:v>71</c:v>
                </c:pt>
                <c:pt idx="2529">
                  <c:v>72</c:v>
                </c:pt>
                <c:pt idx="2530">
                  <c:v>69</c:v>
                </c:pt>
                <c:pt idx="2531">
                  <c:v>59</c:v>
                </c:pt>
                <c:pt idx="2532">
                  <c:v>77</c:v>
                </c:pt>
                <c:pt idx="2533">
                  <c:v>78</c:v>
                </c:pt>
                <c:pt idx="2534">
                  <c:v>69</c:v>
                </c:pt>
                <c:pt idx="2535">
                  <c:v>80</c:v>
                </c:pt>
                <c:pt idx="2536">
                  <c:v>73</c:v>
                </c:pt>
                <c:pt idx="2537">
                  <c:v>76</c:v>
                </c:pt>
                <c:pt idx="2538">
                  <c:v>70</c:v>
                </c:pt>
                <c:pt idx="2539">
                  <c:v>87</c:v>
                </c:pt>
                <c:pt idx="2540">
                  <c:v>66</c:v>
                </c:pt>
                <c:pt idx="2541">
                  <c:v>56</c:v>
                </c:pt>
                <c:pt idx="2542">
                  <c:v>67</c:v>
                </c:pt>
                <c:pt idx="2543">
                  <c:v>63</c:v>
                </c:pt>
                <c:pt idx="2544">
                  <c:v>56</c:v>
                </c:pt>
                <c:pt idx="2545">
                  <c:v>65</c:v>
                </c:pt>
                <c:pt idx="2546">
                  <c:v>67</c:v>
                </c:pt>
                <c:pt idx="2547">
                  <c:v>72</c:v>
                </c:pt>
                <c:pt idx="2548">
                  <c:v>78</c:v>
                </c:pt>
                <c:pt idx="2549">
                  <c:v>57</c:v>
                </c:pt>
                <c:pt idx="2550">
                  <c:v>62</c:v>
                </c:pt>
                <c:pt idx="2551">
                  <c:v>57</c:v>
                </c:pt>
                <c:pt idx="2552">
                  <c:v>74</c:v>
                </c:pt>
                <c:pt idx="2553">
                  <c:v>70</c:v>
                </c:pt>
                <c:pt idx="2554">
                  <c:v>68</c:v>
                </c:pt>
                <c:pt idx="2555">
                  <c:v>51</c:v>
                </c:pt>
                <c:pt idx="2556">
                  <c:v>78</c:v>
                </c:pt>
                <c:pt idx="2557">
                  <c:v>72</c:v>
                </c:pt>
                <c:pt idx="2558">
                  <c:v>63</c:v>
                </c:pt>
                <c:pt idx="2559">
                  <c:v>73</c:v>
                </c:pt>
                <c:pt idx="2560">
                  <c:v>79</c:v>
                </c:pt>
                <c:pt idx="2561">
                  <c:v>60</c:v>
                </c:pt>
                <c:pt idx="2562">
                  <c:v>63</c:v>
                </c:pt>
                <c:pt idx="2563">
                  <c:v>64</c:v>
                </c:pt>
                <c:pt idx="2564">
                  <c:v>69</c:v>
                </c:pt>
                <c:pt idx="2565">
                  <c:v>75</c:v>
                </c:pt>
                <c:pt idx="2566">
                  <c:v>53</c:v>
                </c:pt>
                <c:pt idx="2567">
                  <c:v>77</c:v>
                </c:pt>
                <c:pt idx="2568">
                  <c:v>69</c:v>
                </c:pt>
                <c:pt idx="2569">
                  <c:v>56</c:v>
                </c:pt>
                <c:pt idx="2570">
                  <c:v>80</c:v>
                </c:pt>
                <c:pt idx="2571">
                  <c:v>88</c:v>
                </c:pt>
                <c:pt idx="2572">
                  <c:v>87</c:v>
                </c:pt>
                <c:pt idx="2573">
                  <c:v>54</c:v>
                </c:pt>
                <c:pt idx="2574">
                  <c:v>54</c:v>
                </c:pt>
                <c:pt idx="2575">
                  <c:v>79</c:v>
                </c:pt>
                <c:pt idx="2576">
                  <c:v>57</c:v>
                </c:pt>
                <c:pt idx="2577">
                  <c:v>53</c:v>
                </c:pt>
                <c:pt idx="2578">
                  <c:v>74</c:v>
                </c:pt>
                <c:pt idx="2579">
                  <c:v>55</c:v>
                </c:pt>
                <c:pt idx="2580">
                  <c:v>52</c:v>
                </c:pt>
                <c:pt idx="2581">
                  <c:v>52</c:v>
                </c:pt>
                <c:pt idx="2582">
                  <c:v>73</c:v>
                </c:pt>
                <c:pt idx="2583">
                  <c:v>51</c:v>
                </c:pt>
                <c:pt idx="2584">
                  <c:v>50</c:v>
                </c:pt>
                <c:pt idx="2585">
                  <c:v>51</c:v>
                </c:pt>
                <c:pt idx="2586">
                  <c:v>54</c:v>
                </c:pt>
                <c:pt idx="2587">
                  <c:v>56</c:v>
                </c:pt>
                <c:pt idx="2588">
                  <c:v>50</c:v>
                </c:pt>
                <c:pt idx="2589">
                  <c:v>67</c:v>
                </c:pt>
                <c:pt idx="2590">
                  <c:v>56</c:v>
                </c:pt>
                <c:pt idx="2591">
                  <c:v>53</c:v>
                </c:pt>
                <c:pt idx="2592">
                  <c:v>55</c:v>
                </c:pt>
                <c:pt idx="2593">
                  <c:v>60</c:v>
                </c:pt>
                <c:pt idx="2594">
                  <c:v>57</c:v>
                </c:pt>
                <c:pt idx="2595">
                  <c:v>52</c:v>
                </c:pt>
                <c:pt idx="2596">
                  <c:v>55</c:v>
                </c:pt>
                <c:pt idx="2597">
                  <c:v>51</c:v>
                </c:pt>
                <c:pt idx="2598">
                  <c:v>65</c:v>
                </c:pt>
                <c:pt idx="2599">
                  <c:v>71</c:v>
                </c:pt>
                <c:pt idx="2600">
                  <c:v>73</c:v>
                </c:pt>
                <c:pt idx="2601">
                  <c:v>76</c:v>
                </c:pt>
                <c:pt idx="2602">
                  <c:v>81</c:v>
                </c:pt>
                <c:pt idx="2603">
                  <c:v>77</c:v>
                </c:pt>
                <c:pt idx="2604">
                  <c:v>68</c:v>
                </c:pt>
                <c:pt idx="2605">
                  <c:v>69</c:v>
                </c:pt>
                <c:pt idx="2606">
                  <c:v>58</c:v>
                </c:pt>
                <c:pt idx="2607">
                  <c:v>64</c:v>
                </c:pt>
                <c:pt idx="2608">
                  <c:v>59</c:v>
                </c:pt>
                <c:pt idx="2609">
                  <c:v>56</c:v>
                </c:pt>
                <c:pt idx="2610">
                  <c:v>57</c:v>
                </c:pt>
                <c:pt idx="2611">
                  <c:v>62</c:v>
                </c:pt>
                <c:pt idx="2612">
                  <c:v>54</c:v>
                </c:pt>
                <c:pt idx="2613">
                  <c:v>73</c:v>
                </c:pt>
                <c:pt idx="2614">
                  <c:v>76</c:v>
                </c:pt>
                <c:pt idx="2615">
                  <c:v>64</c:v>
                </c:pt>
                <c:pt idx="2616">
                  <c:v>82</c:v>
                </c:pt>
                <c:pt idx="2617">
                  <c:v>67</c:v>
                </c:pt>
                <c:pt idx="2618">
                  <c:v>75</c:v>
                </c:pt>
                <c:pt idx="2619">
                  <c:v>77</c:v>
                </c:pt>
                <c:pt idx="2620">
                  <c:v>82</c:v>
                </c:pt>
                <c:pt idx="2621">
                  <c:v>70</c:v>
                </c:pt>
                <c:pt idx="2622">
                  <c:v>82</c:v>
                </c:pt>
                <c:pt idx="2623">
                  <c:v>65</c:v>
                </c:pt>
                <c:pt idx="2624">
                  <c:v>75</c:v>
                </c:pt>
                <c:pt idx="2625">
                  <c:v>70</c:v>
                </c:pt>
                <c:pt idx="2626">
                  <c:v>66</c:v>
                </c:pt>
                <c:pt idx="2627">
                  <c:v>81</c:v>
                </c:pt>
                <c:pt idx="2628">
                  <c:v>67</c:v>
                </c:pt>
                <c:pt idx="2629">
                  <c:v>80</c:v>
                </c:pt>
                <c:pt idx="2630">
                  <c:v>66</c:v>
                </c:pt>
                <c:pt idx="2631">
                  <c:v>72</c:v>
                </c:pt>
                <c:pt idx="2632">
                  <c:v>67</c:v>
                </c:pt>
                <c:pt idx="2633">
                  <c:v>71</c:v>
                </c:pt>
                <c:pt idx="2634">
                  <c:v>64</c:v>
                </c:pt>
                <c:pt idx="2635">
                  <c:v>73</c:v>
                </c:pt>
                <c:pt idx="2636">
                  <c:v>76</c:v>
                </c:pt>
                <c:pt idx="2637">
                  <c:v>78</c:v>
                </c:pt>
                <c:pt idx="2638">
                  <c:v>55</c:v>
                </c:pt>
                <c:pt idx="2639">
                  <c:v>78</c:v>
                </c:pt>
                <c:pt idx="2640">
                  <c:v>62</c:v>
                </c:pt>
                <c:pt idx="2641">
                  <c:v>79</c:v>
                </c:pt>
                <c:pt idx="2642">
                  <c:v>69</c:v>
                </c:pt>
                <c:pt idx="2643">
                  <c:v>79</c:v>
                </c:pt>
                <c:pt idx="2644">
                  <c:v>82</c:v>
                </c:pt>
                <c:pt idx="2645">
                  <c:v>79</c:v>
                </c:pt>
                <c:pt idx="2646">
                  <c:v>72</c:v>
                </c:pt>
                <c:pt idx="2647">
                  <c:v>78</c:v>
                </c:pt>
                <c:pt idx="2648">
                  <c:v>80</c:v>
                </c:pt>
                <c:pt idx="2649">
                  <c:v>76</c:v>
                </c:pt>
                <c:pt idx="2650">
                  <c:v>67</c:v>
                </c:pt>
                <c:pt idx="2651">
                  <c:v>78</c:v>
                </c:pt>
                <c:pt idx="2652">
                  <c:v>55</c:v>
                </c:pt>
                <c:pt idx="2653">
                  <c:v>60</c:v>
                </c:pt>
                <c:pt idx="2654">
                  <c:v>63</c:v>
                </c:pt>
                <c:pt idx="2655">
                  <c:v>57</c:v>
                </c:pt>
                <c:pt idx="2656">
                  <c:v>75</c:v>
                </c:pt>
                <c:pt idx="2657">
                  <c:v>56</c:v>
                </c:pt>
                <c:pt idx="2658">
                  <c:v>54</c:v>
                </c:pt>
                <c:pt idx="2659">
                  <c:v>57</c:v>
                </c:pt>
                <c:pt idx="2660">
                  <c:v>57</c:v>
                </c:pt>
                <c:pt idx="2661">
                  <c:v>53</c:v>
                </c:pt>
                <c:pt idx="2662">
                  <c:v>62</c:v>
                </c:pt>
                <c:pt idx="2663">
                  <c:v>57</c:v>
                </c:pt>
                <c:pt idx="2664">
                  <c:v>57</c:v>
                </c:pt>
                <c:pt idx="2665">
                  <c:v>59</c:v>
                </c:pt>
                <c:pt idx="2666">
                  <c:v>58</c:v>
                </c:pt>
                <c:pt idx="2667">
                  <c:v>56</c:v>
                </c:pt>
                <c:pt idx="2668">
                  <c:v>62</c:v>
                </c:pt>
                <c:pt idx="2669">
                  <c:v>74</c:v>
                </c:pt>
                <c:pt idx="2670">
                  <c:v>63</c:v>
                </c:pt>
                <c:pt idx="2671">
                  <c:v>51</c:v>
                </c:pt>
                <c:pt idx="2672">
                  <c:v>65</c:v>
                </c:pt>
                <c:pt idx="2673">
                  <c:v>51</c:v>
                </c:pt>
                <c:pt idx="2674">
                  <c:v>78</c:v>
                </c:pt>
                <c:pt idx="2675">
                  <c:v>62</c:v>
                </c:pt>
                <c:pt idx="2676">
                  <c:v>77</c:v>
                </c:pt>
                <c:pt idx="2677">
                  <c:v>70</c:v>
                </c:pt>
                <c:pt idx="2678">
                  <c:v>62</c:v>
                </c:pt>
                <c:pt idx="2679">
                  <c:v>73</c:v>
                </c:pt>
                <c:pt idx="2680">
                  <c:v>62</c:v>
                </c:pt>
                <c:pt idx="2681">
                  <c:v>70</c:v>
                </c:pt>
                <c:pt idx="2682">
                  <c:v>74</c:v>
                </c:pt>
                <c:pt idx="2683">
                  <c:v>73</c:v>
                </c:pt>
                <c:pt idx="2684">
                  <c:v>68</c:v>
                </c:pt>
                <c:pt idx="2685">
                  <c:v>70</c:v>
                </c:pt>
                <c:pt idx="2686">
                  <c:v>74</c:v>
                </c:pt>
                <c:pt idx="2687">
                  <c:v>75</c:v>
                </c:pt>
                <c:pt idx="2688">
                  <c:v>74</c:v>
                </c:pt>
                <c:pt idx="2689">
                  <c:v>68</c:v>
                </c:pt>
                <c:pt idx="2690">
                  <c:v>78</c:v>
                </c:pt>
                <c:pt idx="2691">
                  <c:v>54</c:v>
                </c:pt>
                <c:pt idx="2692">
                  <c:v>53</c:v>
                </c:pt>
                <c:pt idx="2693">
                  <c:v>59</c:v>
                </c:pt>
                <c:pt idx="2694">
                  <c:v>78</c:v>
                </c:pt>
                <c:pt idx="2695">
                  <c:v>64</c:v>
                </c:pt>
                <c:pt idx="2696">
                  <c:v>55</c:v>
                </c:pt>
                <c:pt idx="2697">
                  <c:v>71</c:v>
                </c:pt>
                <c:pt idx="2698">
                  <c:v>65</c:v>
                </c:pt>
                <c:pt idx="2699">
                  <c:v>64</c:v>
                </c:pt>
                <c:pt idx="2700">
                  <c:v>72</c:v>
                </c:pt>
                <c:pt idx="2701">
                  <c:v>77</c:v>
                </c:pt>
                <c:pt idx="2702">
                  <c:v>78</c:v>
                </c:pt>
                <c:pt idx="2703">
                  <c:v>59</c:v>
                </c:pt>
                <c:pt idx="2704">
                  <c:v>54</c:v>
                </c:pt>
                <c:pt idx="2705">
                  <c:v>83</c:v>
                </c:pt>
                <c:pt idx="2706">
                  <c:v>54</c:v>
                </c:pt>
                <c:pt idx="2707">
                  <c:v>66</c:v>
                </c:pt>
                <c:pt idx="2708">
                  <c:v>52</c:v>
                </c:pt>
                <c:pt idx="2709">
                  <c:v>54</c:v>
                </c:pt>
                <c:pt idx="2710">
                  <c:v>77</c:v>
                </c:pt>
                <c:pt idx="2711">
                  <c:v>60</c:v>
                </c:pt>
                <c:pt idx="2712">
                  <c:v>81</c:v>
                </c:pt>
                <c:pt idx="2713">
                  <c:v>72</c:v>
                </c:pt>
                <c:pt idx="2714">
                  <c:v>61</c:v>
                </c:pt>
                <c:pt idx="2715">
                  <c:v>69</c:v>
                </c:pt>
                <c:pt idx="2716">
                  <c:v>81</c:v>
                </c:pt>
                <c:pt idx="2717">
                  <c:v>58</c:v>
                </c:pt>
                <c:pt idx="2718">
                  <c:v>63</c:v>
                </c:pt>
                <c:pt idx="2719">
                  <c:v>53</c:v>
                </c:pt>
                <c:pt idx="2720">
                  <c:v>62</c:v>
                </c:pt>
                <c:pt idx="2721">
                  <c:v>67</c:v>
                </c:pt>
                <c:pt idx="2722">
                  <c:v>61</c:v>
                </c:pt>
                <c:pt idx="2723">
                  <c:v>55</c:v>
                </c:pt>
                <c:pt idx="2724">
                  <c:v>74</c:v>
                </c:pt>
                <c:pt idx="2725">
                  <c:v>79</c:v>
                </c:pt>
                <c:pt idx="2726">
                  <c:v>59</c:v>
                </c:pt>
                <c:pt idx="2727">
                  <c:v>54</c:v>
                </c:pt>
                <c:pt idx="2728">
                  <c:v>70</c:v>
                </c:pt>
                <c:pt idx="2729">
                  <c:v>63</c:v>
                </c:pt>
                <c:pt idx="2730">
                  <c:v>72</c:v>
                </c:pt>
                <c:pt idx="2731">
                  <c:v>68</c:v>
                </c:pt>
                <c:pt idx="2732">
                  <c:v>68</c:v>
                </c:pt>
                <c:pt idx="2733">
                  <c:v>57</c:v>
                </c:pt>
                <c:pt idx="2734">
                  <c:v>78</c:v>
                </c:pt>
                <c:pt idx="2735">
                  <c:v>74</c:v>
                </c:pt>
                <c:pt idx="2736">
                  <c:v>83</c:v>
                </c:pt>
                <c:pt idx="2737">
                  <c:v>58</c:v>
                </c:pt>
                <c:pt idx="2738">
                  <c:v>78</c:v>
                </c:pt>
                <c:pt idx="2739">
                  <c:v>73</c:v>
                </c:pt>
                <c:pt idx="2740">
                  <c:v>59</c:v>
                </c:pt>
                <c:pt idx="2741">
                  <c:v>52</c:v>
                </c:pt>
                <c:pt idx="2742">
                  <c:v>68</c:v>
                </c:pt>
                <c:pt idx="2743">
                  <c:v>67</c:v>
                </c:pt>
                <c:pt idx="2744">
                  <c:v>72</c:v>
                </c:pt>
                <c:pt idx="2745">
                  <c:v>79</c:v>
                </c:pt>
                <c:pt idx="2746">
                  <c:v>78</c:v>
                </c:pt>
                <c:pt idx="2747">
                  <c:v>76</c:v>
                </c:pt>
                <c:pt idx="2748">
                  <c:v>83</c:v>
                </c:pt>
                <c:pt idx="2749">
                  <c:v>83</c:v>
                </c:pt>
                <c:pt idx="2750">
                  <c:v>76</c:v>
                </c:pt>
                <c:pt idx="2751">
                  <c:v>73</c:v>
                </c:pt>
                <c:pt idx="2752">
                  <c:v>85</c:v>
                </c:pt>
                <c:pt idx="2753">
                  <c:v>78</c:v>
                </c:pt>
                <c:pt idx="2754">
                  <c:v>50</c:v>
                </c:pt>
                <c:pt idx="2755">
                  <c:v>82</c:v>
                </c:pt>
                <c:pt idx="2756">
                  <c:v>63</c:v>
                </c:pt>
                <c:pt idx="2757">
                  <c:v>64</c:v>
                </c:pt>
                <c:pt idx="2758">
                  <c:v>70</c:v>
                </c:pt>
                <c:pt idx="2759">
                  <c:v>57</c:v>
                </c:pt>
                <c:pt idx="2760">
                  <c:v>84</c:v>
                </c:pt>
                <c:pt idx="2761">
                  <c:v>74</c:v>
                </c:pt>
                <c:pt idx="2762">
                  <c:v>56</c:v>
                </c:pt>
                <c:pt idx="2763">
                  <c:v>70</c:v>
                </c:pt>
                <c:pt idx="2764">
                  <c:v>70</c:v>
                </c:pt>
                <c:pt idx="2765">
                  <c:v>79</c:v>
                </c:pt>
                <c:pt idx="2766">
                  <c:v>63</c:v>
                </c:pt>
                <c:pt idx="2767">
                  <c:v>63</c:v>
                </c:pt>
                <c:pt idx="2768">
                  <c:v>66</c:v>
                </c:pt>
                <c:pt idx="2769">
                  <c:v>65</c:v>
                </c:pt>
                <c:pt idx="2770">
                  <c:v>69</c:v>
                </c:pt>
                <c:pt idx="2771">
                  <c:v>75</c:v>
                </c:pt>
                <c:pt idx="2772">
                  <c:v>77</c:v>
                </c:pt>
                <c:pt idx="2773">
                  <c:v>56</c:v>
                </c:pt>
                <c:pt idx="2774">
                  <c:v>72</c:v>
                </c:pt>
                <c:pt idx="2775">
                  <c:v>60</c:v>
                </c:pt>
                <c:pt idx="2776">
                  <c:v>69</c:v>
                </c:pt>
                <c:pt idx="2777">
                  <c:v>64</c:v>
                </c:pt>
                <c:pt idx="2778">
                  <c:v>71</c:v>
                </c:pt>
                <c:pt idx="2779">
                  <c:v>64</c:v>
                </c:pt>
                <c:pt idx="2780">
                  <c:v>81</c:v>
                </c:pt>
                <c:pt idx="2781">
                  <c:v>75</c:v>
                </c:pt>
                <c:pt idx="2782">
                  <c:v>78</c:v>
                </c:pt>
                <c:pt idx="2783">
                  <c:v>61</c:v>
                </c:pt>
                <c:pt idx="2784">
                  <c:v>62</c:v>
                </c:pt>
                <c:pt idx="2785">
                  <c:v>59</c:v>
                </c:pt>
                <c:pt idx="2786">
                  <c:v>63</c:v>
                </c:pt>
                <c:pt idx="2787">
                  <c:v>51</c:v>
                </c:pt>
                <c:pt idx="2788">
                  <c:v>65</c:v>
                </c:pt>
                <c:pt idx="2789">
                  <c:v>67</c:v>
                </c:pt>
                <c:pt idx="2790">
                  <c:v>70</c:v>
                </c:pt>
                <c:pt idx="2791">
                  <c:v>76</c:v>
                </c:pt>
                <c:pt idx="2792">
                  <c:v>62</c:v>
                </c:pt>
                <c:pt idx="2793">
                  <c:v>50</c:v>
                </c:pt>
                <c:pt idx="2794">
                  <c:v>79</c:v>
                </c:pt>
                <c:pt idx="2795">
                  <c:v>81</c:v>
                </c:pt>
                <c:pt idx="2796">
                  <c:v>87</c:v>
                </c:pt>
                <c:pt idx="2797">
                  <c:v>58</c:v>
                </c:pt>
                <c:pt idx="2798">
                  <c:v>84</c:v>
                </c:pt>
                <c:pt idx="2799">
                  <c:v>77</c:v>
                </c:pt>
                <c:pt idx="2800">
                  <c:v>67</c:v>
                </c:pt>
                <c:pt idx="2801">
                  <c:v>81</c:v>
                </c:pt>
                <c:pt idx="2802">
                  <c:v>74</c:v>
                </c:pt>
                <c:pt idx="2803">
                  <c:v>62</c:v>
                </c:pt>
                <c:pt idx="2804">
                  <c:v>81</c:v>
                </c:pt>
                <c:pt idx="2805">
                  <c:v>62</c:v>
                </c:pt>
                <c:pt idx="2806">
                  <c:v>63</c:v>
                </c:pt>
                <c:pt idx="2807">
                  <c:v>77</c:v>
                </c:pt>
                <c:pt idx="2808">
                  <c:v>65</c:v>
                </c:pt>
                <c:pt idx="2809">
                  <c:v>71</c:v>
                </c:pt>
                <c:pt idx="2810">
                  <c:v>73</c:v>
                </c:pt>
                <c:pt idx="2811">
                  <c:v>68</c:v>
                </c:pt>
                <c:pt idx="2812">
                  <c:v>72</c:v>
                </c:pt>
                <c:pt idx="2813">
                  <c:v>79</c:v>
                </c:pt>
                <c:pt idx="2814">
                  <c:v>76</c:v>
                </c:pt>
                <c:pt idx="2815">
                  <c:v>77</c:v>
                </c:pt>
                <c:pt idx="2816">
                  <c:v>74</c:v>
                </c:pt>
                <c:pt idx="2817">
                  <c:v>75</c:v>
                </c:pt>
                <c:pt idx="2818">
                  <c:v>71</c:v>
                </c:pt>
                <c:pt idx="2819">
                  <c:v>72</c:v>
                </c:pt>
                <c:pt idx="2820">
                  <c:v>65</c:v>
                </c:pt>
                <c:pt idx="2821">
                  <c:v>62</c:v>
                </c:pt>
                <c:pt idx="2822">
                  <c:v>57</c:v>
                </c:pt>
                <c:pt idx="2823">
                  <c:v>53</c:v>
                </c:pt>
                <c:pt idx="2824">
                  <c:v>54</c:v>
                </c:pt>
                <c:pt idx="2825">
                  <c:v>67</c:v>
                </c:pt>
                <c:pt idx="2826">
                  <c:v>79</c:v>
                </c:pt>
                <c:pt idx="2827">
                  <c:v>66</c:v>
                </c:pt>
                <c:pt idx="2828">
                  <c:v>82</c:v>
                </c:pt>
                <c:pt idx="2829">
                  <c:v>81</c:v>
                </c:pt>
                <c:pt idx="2830">
                  <c:v>62</c:v>
                </c:pt>
                <c:pt idx="2831">
                  <c:v>63</c:v>
                </c:pt>
                <c:pt idx="2832">
                  <c:v>61</c:v>
                </c:pt>
                <c:pt idx="2833">
                  <c:v>69</c:v>
                </c:pt>
                <c:pt idx="2834">
                  <c:v>64</c:v>
                </c:pt>
                <c:pt idx="2835">
                  <c:v>64</c:v>
                </c:pt>
                <c:pt idx="2836">
                  <c:v>78</c:v>
                </c:pt>
                <c:pt idx="2837">
                  <c:v>81</c:v>
                </c:pt>
                <c:pt idx="2838">
                  <c:v>78</c:v>
                </c:pt>
                <c:pt idx="2839">
                  <c:v>74</c:v>
                </c:pt>
                <c:pt idx="2840">
                  <c:v>68</c:v>
                </c:pt>
                <c:pt idx="2841">
                  <c:v>82</c:v>
                </c:pt>
                <c:pt idx="2842">
                  <c:v>61</c:v>
                </c:pt>
                <c:pt idx="2843">
                  <c:v>71</c:v>
                </c:pt>
                <c:pt idx="2844">
                  <c:v>76</c:v>
                </c:pt>
                <c:pt idx="2845">
                  <c:v>52</c:v>
                </c:pt>
                <c:pt idx="2846">
                  <c:v>68</c:v>
                </c:pt>
                <c:pt idx="2847">
                  <c:v>75</c:v>
                </c:pt>
                <c:pt idx="2848">
                  <c:v>60</c:v>
                </c:pt>
                <c:pt idx="2849">
                  <c:v>53</c:v>
                </c:pt>
                <c:pt idx="2850">
                  <c:v>67</c:v>
                </c:pt>
                <c:pt idx="2851">
                  <c:v>73</c:v>
                </c:pt>
                <c:pt idx="2852">
                  <c:v>68</c:v>
                </c:pt>
                <c:pt idx="2853">
                  <c:v>64</c:v>
                </c:pt>
                <c:pt idx="2854">
                  <c:v>72</c:v>
                </c:pt>
                <c:pt idx="2855">
                  <c:v>76</c:v>
                </c:pt>
                <c:pt idx="2856">
                  <c:v>61</c:v>
                </c:pt>
                <c:pt idx="2857">
                  <c:v>57</c:v>
                </c:pt>
                <c:pt idx="2858">
                  <c:v>72</c:v>
                </c:pt>
                <c:pt idx="2859">
                  <c:v>67</c:v>
                </c:pt>
                <c:pt idx="2860">
                  <c:v>50</c:v>
                </c:pt>
                <c:pt idx="2861">
                  <c:v>51</c:v>
                </c:pt>
                <c:pt idx="2862">
                  <c:v>57</c:v>
                </c:pt>
                <c:pt idx="2863">
                  <c:v>81</c:v>
                </c:pt>
                <c:pt idx="2864">
                  <c:v>62</c:v>
                </c:pt>
                <c:pt idx="2865">
                  <c:v>84</c:v>
                </c:pt>
                <c:pt idx="2866">
                  <c:v>80</c:v>
                </c:pt>
                <c:pt idx="2867">
                  <c:v>78</c:v>
                </c:pt>
                <c:pt idx="2868">
                  <c:v>78</c:v>
                </c:pt>
                <c:pt idx="2869">
                  <c:v>82</c:v>
                </c:pt>
                <c:pt idx="2870">
                  <c:v>53</c:v>
                </c:pt>
                <c:pt idx="2871">
                  <c:v>57</c:v>
                </c:pt>
                <c:pt idx="2872">
                  <c:v>62</c:v>
                </c:pt>
                <c:pt idx="2873">
                  <c:v>79</c:v>
                </c:pt>
                <c:pt idx="2874">
                  <c:v>78</c:v>
                </c:pt>
                <c:pt idx="2875">
                  <c:v>75</c:v>
                </c:pt>
                <c:pt idx="2876">
                  <c:v>76</c:v>
                </c:pt>
                <c:pt idx="2877">
                  <c:v>72</c:v>
                </c:pt>
                <c:pt idx="2878">
                  <c:v>67</c:v>
                </c:pt>
                <c:pt idx="2879">
                  <c:v>56</c:v>
                </c:pt>
                <c:pt idx="2880">
                  <c:v>55</c:v>
                </c:pt>
                <c:pt idx="2881">
                  <c:v>78</c:v>
                </c:pt>
                <c:pt idx="2882">
                  <c:v>59</c:v>
                </c:pt>
                <c:pt idx="2883">
                  <c:v>63</c:v>
                </c:pt>
                <c:pt idx="2884">
                  <c:v>74</c:v>
                </c:pt>
                <c:pt idx="2885">
                  <c:v>58</c:v>
                </c:pt>
                <c:pt idx="2886">
                  <c:v>56</c:v>
                </c:pt>
                <c:pt idx="2887">
                  <c:v>81</c:v>
                </c:pt>
                <c:pt idx="2888">
                  <c:v>71</c:v>
                </c:pt>
                <c:pt idx="2889">
                  <c:v>53</c:v>
                </c:pt>
                <c:pt idx="2890">
                  <c:v>54</c:v>
                </c:pt>
                <c:pt idx="2891">
                  <c:v>69</c:v>
                </c:pt>
                <c:pt idx="2892">
                  <c:v>68</c:v>
                </c:pt>
                <c:pt idx="2893">
                  <c:v>66</c:v>
                </c:pt>
                <c:pt idx="2894">
                  <c:v>68</c:v>
                </c:pt>
                <c:pt idx="2895">
                  <c:v>67</c:v>
                </c:pt>
                <c:pt idx="2896">
                  <c:v>76</c:v>
                </c:pt>
                <c:pt idx="2897">
                  <c:v>73</c:v>
                </c:pt>
                <c:pt idx="2898">
                  <c:v>59</c:v>
                </c:pt>
                <c:pt idx="2899">
                  <c:v>60</c:v>
                </c:pt>
                <c:pt idx="2900">
                  <c:v>65</c:v>
                </c:pt>
                <c:pt idx="2901">
                  <c:v>60</c:v>
                </c:pt>
                <c:pt idx="2902">
                  <c:v>64</c:v>
                </c:pt>
                <c:pt idx="2903">
                  <c:v>53</c:v>
                </c:pt>
                <c:pt idx="2904">
                  <c:v>74</c:v>
                </c:pt>
                <c:pt idx="2905">
                  <c:v>74</c:v>
                </c:pt>
                <c:pt idx="2906">
                  <c:v>55</c:v>
                </c:pt>
                <c:pt idx="2907">
                  <c:v>52</c:v>
                </c:pt>
                <c:pt idx="2908">
                  <c:v>59</c:v>
                </c:pt>
                <c:pt idx="2909">
                  <c:v>58</c:v>
                </c:pt>
                <c:pt idx="2910">
                  <c:v>61</c:v>
                </c:pt>
                <c:pt idx="2911">
                  <c:v>51</c:v>
                </c:pt>
                <c:pt idx="2912">
                  <c:v>67</c:v>
                </c:pt>
                <c:pt idx="2913">
                  <c:v>57</c:v>
                </c:pt>
                <c:pt idx="2914">
                  <c:v>50</c:v>
                </c:pt>
                <c:pt idx="2915">
                  <c:v>69</c:v>
                </c:pt>
                <c:pt idx="2916">
                  <c:v>79</c:v>
                </c:pt>
                <c:pt idx="2917">
                  <c:v>53</c:v>
                </c:pt>
                <c:pt idx="2918">
                  <c:v>56</c:v>
                </c:pt>
                <c:pt idx="2919">
                  <c:v>53</c:v>
                </c:pt>
                <c:pt idx="2920">
                  <c:v>57</c:v>
                </c:pt>
                <c:pt idx="2921">
                  <c:v>68</c:v>
                </c:pt>
                <c:pt idx="2922">
                  <c:v>77</c:v>
                </c:pt>
                <c:pt idx="2923">
                  <c:v>84</c:v>
                </c:pt>
                <c:pt idx="2924">
                  <c:v>74</c:v>
                </c:pt>
                <c:pt idx="2925">
                  <c:v>82</c:v>
                </c:pt>
                <c:pt idx="2926">
                  <c:v>73</c:v>
                </c:pt>
                <c:pt idx="2927">
                  <c:v>80</c:v>
                </c:pt>
                <c:pt idx="2928">
                  <c:v>67</c:v>
                </c:pt>
                <c:pt idx="2929">
                  <c:v>80</c:v>
                </c:pt>
                <c:pt idx="2930">
                  <c:v>78</c:v>
                </c:pt>
                <c:pt idx="2931">
                  <c:v>64</c:v>
                </c:pt>
                <c:pt idx="2932">
                  <c:v>55</c:v>
                </c:pt>
                <c:pt idx="2933">
                  <c:v>80</c:v>
                </c:pt>
                <c:pt idx="2934">
                  <c:v>77</c:v>
                </c:pt>
                <c:pt idx="2935">
                  <c:v>83</c:v>
                </c:pt>
                <c:pt idx="2936">
                  <c:v>55</c:v>
                </c:pt>
                <c:pt idx="2937">
                  <c:v>73</c:v>
                </c:pt>
                <c:pt idx="2938">
                  <c:v>58</c:v>
                </c:pt>
                <c:pt idx="2939">
                  <c:v>53</c:v>
                </c:pt>
                <c:pt idx="2940">
                  <c:v>55</c:v>
                </c:pt>
                <c:pt idx="2941">
                  <c:v>69</c:v>
                </c:pt>
                <c:pt idx="2942">
                  <c:v>65</c:v>
                </c:pt>
                <c:pt idx="2943">
                  <c:v>63</c:v>
                </c:pt>
                <c:pt idx="2944">
                  <c:v>66</c:v>
                </c:pt>
                <c:pt idx="2945">
                  <c:v>53</c:v>
                </c:pt>
                <c:pt idx="2946">
                  <c:v>78</c:v>
                </c:pt>
                <c:pt idx="2947">
                  <c:v>72</c:v>
                </c:pt>
                <c:pt idx="2948">
                  <c:v>83</c:v>
                </c:pt>
                <c:pt idx="2949">
                  <c:v>70</c:v>
                </c:pt>
                <c:pt idx="2950">
                  <c:v>55</c:v>
                </c:pt>
                <c:pt idx="2951">
                  <c:v>68</c:v>
                </c:pt>
                <c:pt idx="2952">
                  <c:v>74</c:v>
                </c:pt>
                <c:pt idx="2953">
                  <c:v>67</c:v>
                </c:pt>
                <c:pt idx="2954">
                  <c:v>62</c:v>
                </c:pt>
                <c:pt idx="2955">
                  <c:v>57</c:v>
                </c:pt>
                <c:pt idx="2956">
                  <c:v>70</c:v>
                </c:pt>
                <c:pt idx="2957">
                  <c:v>84</c:v>
                </c:pt>
                <c:pt idx="2958">
                  <c:v>67</c:v>
                </c:pt>
                <c:pt idx="2959">
                  <c:v>59</c:v>
                </c:pt>
                <c:pt idx="2960">
                  <c:v>70</c:v>
                </c:pt>
                <c:pt idx="2961">
                  <c:v>67</c:v>
                </c:pt>
                <c:pt idx="2962">
                  <c:v>69</c:v>
                </c:pt>
                <c:pt idx="2963">
                  <c:v>50</c:v>
                </c:pt>
                <c:pt idx="2964">
                  <c:v>66</c:v>
                </c:pt>
                <c:pt idx="2965">
                  <c:v>78</c:v>
                </c:pt>
                <c:pt idx="2966">
                  <c:v>62</c:v>
                </c:pt>
                <c:pt idx="2967">
                  <c:v>67</c:v>
                </c:pt>
                <c:pt idx="2968">
                  <c:v>81</c:v>
                </c:pt>
                <c:pt idx="2969">
                  <c:v>65</c:v>
                </c:pt>
                <c:pt idx="2970">
                  <c:v>57</c:v>
                </c:pt>
                <c:pt idx="2971">
                  <c:v>71</c:v>
                </c:pt>
                <c:pt idx="2972">
                  <c:v>56</c:v>
                </c:pt>
                <c:pt idx="2973">
                  <c:v>50</c:v>
                </c:pt>
                <c:pt idx="2974">
                  <c:v>57</c:v>
                </c:pt>
                <c:pt idx="2975">
                  <c:v>52</c:v>
                </c:pt>
                <c:pt idx="2976">
                  <c:v>74</c:v>
                </c:pt>
                <c:pt idx="2977">
                  <c:v>85</c:v>
                </c:pt>
                <c:pt idx="2978">
                  <c:v>61</c:v>
                </c:pt>
                <c:pt idx="2979">
                  <c:v>71</c:v>
                </c:pt>
                <c:pt idx="2980">
                  <c:v>74</c:v>
                </c:pt>
                <c:pt idx="2981">
                  <c:v>63</c:v>
                </c:pt>
                <c:pt idx="2982">
                  <c:v>72</c:v>
                </c:pt>
                <c:pt idx="2983">
                  <c:v>84</c:v>
                </c:pt>
                <c:pt idx="2984">
                  <c:v>56</c:v>
                </c:pt>
                <c:pt idx="2985">
                  <c:v>76</c:v>
                </c:pt>
                <c:pt idx="2986">
                  <c:v>61</c:v>
                </c:pt>
                <c:pt idx="2987">
                  <c:v>78</c:v>
                </c:pt>
                <c:pt idx="2988">
                  <c:v>61</c:v>
                </c:pt>
                <c:pt idx="2989">
                  <c:v>54</c:v>
                </c:pt>
                <c:pt idx="2990">
                  <c:v>70</c:v>
                </c:pt>
                <c:pt idx="2991">
                  <c:v>57</c:v>
                </c:pt>
                <c:pt idx="2992">
                  <c:v>56</c:v>
                </c:pt>
                <c:pt idx="2993">
                  <c:v>54</c:v>
                </c:pt>
                <c:pt idx="2994">
                  <c:v>53</c:v>
                </c:pt>
                <c:pt idx="2995">
                  <c:v>70</c:v>
                </c:pt>
                <c:pt idx="2996">
                  <c:v>85</c:v>
                </c:pt>
                <c:pt idx="2997">
                  <c:v>50</c:v>
                </c:pt>
                <c:pt idx="2998">
                  <c:v>70</c:v>
                </c:pt>
                <c:pt idx="2999">
                  <c:v>55</c:v>
                </c:pt>
                <c:pt idx="3000">
                  <c:v>70</c:v>
                </c:pt>
                <c:pt idx="3001">
                  <c:v>70</c:v>
                </c:pt>
                <c:pt idx="3002">
                  <c:v>81</c:v>
                </c:pt>
                <c:pt idx="3003">
                  <c:v>81</c:v>
                </c:pt>
                <c:pt idx="3004">
                  <c:v>70</c:v>
                </c:pt>
                <c:pt idx="3005">
                  <c:v>73</c:v>
                </c:pt>
                <c:pt idx="3006">
                  <c:v>68</c:v>
                </c:pt>
                <c:pt idx="3007">
                  <c:v>84</c:v>
                </c:pt>
                <c:pt idx="3008">
                  <c:v>78</c:v>
                </c:pt>
                <c:pt idx="3009">
                  <c:v>70</c:v>
                </c:pt>
                <c:pt idx="3010">
                  <c:v>74</c:v>
                </c:pt>
                <c:pt idx="3011">
                  <c:v>69</c:v>
                </c:pt>
                <c:pt idx="3012">
                  <c:v>56</c:v>
                </c:pt>
                <c:pt idx="3013">
                  <c:v>69</c:v>
                </c:pt>
                <c:pt idx="3014">
                  <c:v>61</c:v>
                </c:pt>
                <c:pt idx="3015">
                  <c:v>82</c:v>
                </c:pt>
                <c:pt idx="3016">
                  <c:v>79</c:v>
                </c:pt>
                <c:pt idx="3017">
                  <c:v>67</c:v>
                </c:pt>
                <c:pt idx="3018">
                  <c:v>74</c:v>
                </c:pt>
                <c:pt idx="3019">
                  <c:v>75</c:v>
                </c:pt>
                <c:pt idx="3020">
                  <c:v>78</c:v>
                </c:pt>
                <c:pt idx="3021">
                  <c:v>63</c:v>
                </c:pt>
                <c:pt idx="3022">
                  <c:v>65</c:v>
                </c:pt>
                <c:pt idx="3023">
                  <c:v>71</c:v>
                </c:pt>
                <c:pt idx="3024">
                  <c:v>80</c:v>
                </c:pt>
                <c:pt idx="3025">
                  <c:v>61</c:v>
                </c:pt>
                <c:pt idx="3026">
                  <c:v>71</c:v>
                </c:pt>
                <c:pt idx="3027">
                  <c:v>76</c:v>
                </c:pt>
                <c:pt idx="3028">
                  <c:v>59</c:v>
                </c:pt>
                <c:pt idx="3029">
                  <c:v>72</c:v>
                </c:pt>
                <c:pt idx="3030">
                  <c:v>56</c:v>
                </c:pt>
                <c:pt idx="3031">
                  <c:v>76</c:v>
                </c:pt>
                <c:pt idx="3032">
                  <c:v>69</c:v>
                </c:pt>
                <c:pt idx="3033">
                  <c:v>73</c:v>
                </c:pt>
                <c:pt idx="3034">
                  <c:v>82</c:v>
                </c:pt>
                <c:pt idx="3035">
                  <c:v>66</c:v>
                </c:pt>
                <c:pt idx="3036">
                  <c:v>67</c:v>
                </c:pt>
                <c:pt idx="3037">
                  <c:v>74</c:v>
                </c:pt>
                <c:pt idx="3038">
                  <c:v>68</c:v>
                </c:pt>
                <c:pt idx="3039">
                  <c:v>75</c:v>
                </c:pt>
                <c:pt idx="3040">
                  <c:v>81</c:v>
                </c:pt>
                <c:pt idx="3041">
                  <c:v>78</c:v>
                </c:pt>
                <c:pt idx="3042">
                  <c:v>70</c:v>
                </c:pt>
                <c:pt idx="3043">
                  <c:v>78</c:v>
                </c:pt>
                <c:pt idx="3044">
                  <c:v>69</c:v>
                </c:pt>
                <c:pt idx="3045">
                  <c:v>78</c:v>
                </c:pt>
                <c:pt idx="3046">
                  <c:v>69</c:v>
                </c:pt>
                <c:pt idx="3047">
                  <c:v>76</c:v>
                </c:pt>
                <c:pt idx="3048">
                  <c:v>70</c:v>
                </c:pt>
                <c:pt idx="3049">
                  <c:v>71</c:v>
                </c:pt>
                <c:pt idx="3050">
                  <c:v>80</c:v>
                </c:pt>
                <c:pt idx="3051">
                  <c:v>55</c:v>
                </c:pt>
                <c:pt idx="3052">
                  <c:v>78</c:v>
                </c:pt>
                <c:pt idx="3053">
                  <c:v>71</c:v>
                </c:pt>
                <c:pt idx="3054">
                  <c:v>79</c:v>
                </c:pt>
                <c:pt idx="3055">
                  <c:v>64</c:v>
                </c:pt>
                <c:pt idx="3056">
                  <c:v>67</c:v>
                </c:pt>
                <c:pt idx="3057">
                  <c:v>74</c:v>
                </c:pt>
                <c:pt idx="3058">
                  <c:v>62</c:v>
                </c:pt>
                <c:pt idx="3059">
                  <c:v>75</c:v>
                </c:pt>
                <c:pt idx="3060">
                  <c:v>73</c:v>
                </c:pt>
                <c:pt idx="3061">
                  <c:v>84</c:v>
                </c:pt>
                <c:pt idx="3062">
                  <c:v>85</c:v>
                </c:pt>
                <c:pt idx="3063">
                  <c:v>80</c:v>
                </c:pt>
                <c:pt idx="3064">
                  <c:v>83</c:v>
                </c:pt>
                <c:pt idx="3065">
                  <c:v>71</c:v>
                </c:pt>
                <c:pt idx="3066">
                  <c:v>73</c:v>
                </c:pt>
                <c:pt idx="3067">
                  <c:v>56</c:v>
                </c:pt>
                <c:pt idx="3068">
                  <c:v>66</c:v>
                </c:pt>
                <c:pt idx="3069">
                  <c:v>69</c:v>
                </c:pt>
                <c:pt idx="3070">
                  <c:v>52</c:v>
                </c:pt>
                <c:pt idx="3071">
                  <c:v>73</c:v>
                </c:pt>
                <c:pt idx="3072">
                  <c:v>70</c:v>
                </c:pt>
                <c:pt idx="3073">
                  <c:v>77</c:v>
                </c:pt>
                <c:pt idx="3074">
                  <c:v>69</c:v>
                </c:pt>
                <c:pt idx="3075">
                  <c:v>86</c:v>
                </c:pt>
                <c:pt idx="3076">
                  <c:v>83</c:v>
                </c:pt>
                <c:pt idx="3077">
                  <c:v>87</c:v>
                </c:pt>
                <c:pt idx="3078">
                  <c:v>81</c:v>
                </c:pt>
                <c:pt idx="3079">
                  <c:v>77</c:v>
                </c:pt>
                <c:pt idx="3080">
                  <c:v>80</c:v>
                </c:pt>
                <c:pt idx="3081">
                  <c:v>67</c:v>
                </c:pt>
                <c:pt idx="3082">
                  <c:v>50</c:v>
                </c:pt>
                <c:pt idx="3083">
                  <c:v>83</c:v>
                </c:pt>
                <c:pt idx="3084">
                  <c:v>77</c:v>
                </c:pt>
                <c:pt idx="3085">
                  <c:v>75</c:v>
                </c:pt>
                <c:pt idx="3086">
                  <c:v>78</c:v>
                </c:pt>
                <c:pt idx="3087">
                  <c:v>68</c:v>
                </c:pt>
                <c:pt idx="3088">
                  <c:v>69</c:v>
                </c:pt>
                <c:pt idx="3089">
                  <c:v>69</c:v>
                </c:pt>
                <c:pt idx="3090">
                  <c:v>80</c:v>
                </c:pt>
                <c:pt idx="3091">
                  <c:v>51</c:v>
                </c:pt>
                <c:pt idx="3092">
                  <c:v>55</c:v>
                </c:pt>
                <c:pt idx="3093">
                  <c:v>80</c:v>
                </c:pt>
                <c:pt idx="3094">
                  <c:v>71</c:v>
                </c:pt>
                <c:pt idx="3095">
                  <c:v>69</c:v>
                </c:pt>
                <c:pt idx="3096">
                  <c:v>51</c:v>
                </c:pt>
                <c:pt idx="3097">
                  <c:v>82</c:v>
                </c:pt>
                <c:pt idx="3098">
                  <c:v>68</c:v>
                </c:pt>
                <c:pt idx="3099">
                  <c:v>76</c:v>
                </c:pt>
                <c:pt idx="3100">
                  <c:v>77</c:v>
                </c:pt>
                <c:pt idx="3101">
                  <c:v>81</c:v>
                </c:pt>
                <c:pt idx="3102">
                  <c:v>80</c:v>
                </c:pt>
                <c:pt idx="3103">
                  <c:v>71</c:v>
                </c:pt>
                <c:pt idx="3104">
                  <c:v>59</c:v>
                </c:pt>
                <c:pt idx="3105">
                  <c:v>84</c:v>
                </c:pt>
                <c:pt idx="3106">
                  <c:v>78</c:v>
                </c:pt>
                <c:pt idx="3107">
                  <c:v>85</c:v>
                </c:pt>
                <c:pt idx="3108">
                  <c:v>81</c:v>
                </c:pt>
                <c:pt idx="3109">
                  <c:v>78</c:v>
                </c:pt>
                <c:pt idx="3110">
                  <c:v>72</c:v>
                </c:pt>
                <c:pt idx="3111">
                  <c:v>55</c:v>
                </c:pt>
                <c:pt idx="3112">
                  <c:v>59</c:v>
                </c:pt>
                <c:pt idx="3113">
                  <c:v>67</c:v>
                </c:pt>
                <c:pt idx="3114">
                  <c:v>64</c:v>
                </c:pt>
                <c:pt idx="3115">
                  <c:v>68</c:v>
                </c:pt>
                <c:pt idx="3116">
                  <c:v>75</c:v>
                </c:pt>
                <c:pt idx="3117">
                  <c:v>71</c:v>
                </c:pt>
                <c:pt idx="3118">
                  <c:v>84</c:v>
                </c:pt>
                <c:pt idx="3119">
                  <c:v>80</c:v>
                </c:pt>
                <c:pt idx="3120">
                  <c:v>79</c:v>
                </c:pt>
                <c:pt idx="3121">
                  <c:v>65</c:v>
                </c:pt>
                <c:pt idx="3122">
                  <c:v>79</c:v>
                </c:pt>
                <c:pt idx="3123">
                  <c:v>77</c:v>
                </c:pt>
                <c:pt idx="3124">
                  <c:v>86</c:v>
                </c:pt>
                <c:pt idx="3125">
                  <c:v>72</c:v>
                </c:pt>
                <c:pt idx="3126">
                  <c:v>76</c:v>
                </c:pt>
                <c:pt idx="3127">
                  <c:v>74</c:v>
                </c:pt>
                <c:pt idx="3128">
                  <c:v>57</c:v>
                </c:pt>
                <c:pt idx="3129">
                  <c:v>63</c:v>
                </c:pt>
                <c:pt idx="3130">
                  <c:v>69</c:v>
                </c:pt>
                <c:pt idx="3131">
                  <c:v>76</c:v>
                </c:pt>
                <c:pt idx="3132">
                  <c:v>84</c:v>
                </c:pt>
                <c:pt idx="3133">
                  <c:v>77</c:v>
                </c:pt>
                <c:pt idx="3134">
                  <c:v>78</c:v>
                </c:pt>
                <c:pt idx="3135">
                  <c:v>55</c:v>
                </c:pt>
                <c:pt idx="3136">
                  <c:v>51</c:v>
                </c:pt>
                <c:pt idx="3137">
                  <c:v>76</c:v>
                </c:pt>
                <c:pt idx="3138">
                  <c:v>55</c:v>
                </c:pt>
                <c:pt idx="3139">
                  <c:v>64</c:v>
                </c:pt>
                <c:pt idx="3140">
                  <c:v>52</c:v>
                </c:pt>
                <c:pt idx="3141">
                  <c:v>51</c:v>
                </c:pt>
                <c:pt idx="3142">
                  <c:v>66</c:v>
                </c:pt>
                <c:pt idx="3143">
                  <c:v>52</c:v>
                </c:pt>
                <c:pt idx="3144">
                  <c:v>59</c:v>
                </c:pt>
                <c:pt idx="3145">
                  <c:v>73</c:v>
                </c:pt>
                <c:pt idx="3146">
                  <c:v>69</c:v>
                </c:pt>
                <c:pt idx="3147">
                  <c:v>78</c:v>
                </c:pt>
                <c:pt idx="3148">
                  <c:v>52</c:v>
                </c:pt>
                <c:pt idx="3149">
                  <c:v>80</c:v>
                </c:pt>
                <c:pt idx="3150">
                  <c:v>64</c:v>
                </c:pt>
                <c:pt idx="3151">
                  <c:v>59</c:v>
                </c:pt>
                <c:pt idx="3152">
                  <c:v>77</c:v>
                </c:pt>
                <c:pt idx="3153">
                  <c:v>53</c:v>
                </c:pt>
                <c:pt idx="3154">
                  <c:v>62</c:v>
                </c:pt>
                <c:pt idx="3155">
                  <c:v>78</c:v>
                </c:pt>
                <c:pt idx="3156">
                  <c:v>85</c:v>
                </c:pt>
                <c:pt idx="3157">
                  <c:v>61</c:v>
                </c:pt>
                <c:pt idx="3158">
                  <c:v>80</c:v>
                </c:pt>
                <c:pt idx="3159">
                  <c:v>78</c:v>
                </c:pt>
                <c:pt idx="3160">
                  <c:v>67</c:v>
                </c:pt>
                <c:pt idx="3161">
                  <c:v>53</c:v>
                </c:pt>
                <c:pt idx="3162">
                  <c:v>82</c:v>
                </c:pt>
                <c:pt idx="3163">
                  <c:v>72</c:v>
                </c:pt>
                <c:pt idx="3164">
                  <c:v>62</c:v>
                </c:pt>
                <c:pt idx="3165">
                  <c:v>69</c:v>
                </c:pt>
                <c:pt idx="3166">
                  <c:v>73</c:v>
                </c:pt>
                <c:pt idx="3167">
                  <c:v>81</c:v>
                </c:pt>
                <c:pt idx="3168">
                  <c:v>76</c:v>
                </c:pt>
                <c:pt idx="3169">
                  <c:v>71</c:v>
                </c:pt>
                <c:pt idx="3170">
                  <c:v>81</c:v>
                </c:pt>
                <c:pt idx="3171">
                  <c:v>74</c:v>
                </c:pt>
                <c:pt idx="3172">
                  <c:v>63</c:v>
                </c:pt>
                <c:pt idx="3173">
                  <c:v>65</c:v>
                </c:pt>
                <c:pt idx="3174">
                  <c:v>76</c:v>
                </c:pt>
                <c:pt idx="3175">
                  <c:v>81</c:v>
                </c:pt>
                <c:pt idx="3176">
                  <c:v>79</c:v>
                </c:pt>
                <c:pt idx="3177">
                  <c:v>66</c:v>
                </c:pt>
                <c:pt idx="3178">
                  <c:v>78</c:v>
                </c:pt>
                <c:pt idx="3179">
                  <c:v>70</c:v>
                </c:pt>
                <c:pt idx="3180">
                  <c:v>76</c:v>
                </c:pt>
                <c:pt idx="3181">
                  <c:v>70</c:v>
                </c:pt>
                <c:pt idx="3182">
                  <c:v>86</c:v>
                </c:pt>
                <c:pt idx="3183">
                  <c:v>82</c:v>
                </c:pt>
                <c:pt idx="3184">
                  <c:v>54</c:v>
                </c:pt>
                <c:pt idx="3185">
                  <c:v>60</c:v>
                </c:pt>
                <c:pt idx="3186">
                  <c:v>84</c:v>
                </c:pt>
                <c:pt idx="3187">
                  <c:v>76</c:v>
                </c:pt>
                <c:pt idx="3188">
                  <c:v>76</c:v>
                </c:pt>
                <c:pt idx="3189">
                  <c:v>57</c:v>
                </c:pt>
                <c:pt idx="3190">
                  <c:v>67</c:v>
                </c:pt>
                <c:pt idx="3191">
                  <c:v>63</c:v>
                </c:pt>
                <c:pt idx="3192">
                  <c:v>84</c:v>
                </c:pt>
                <c:pt idx="3193">
                  <c:v>77</c:v>
                </c:pt>
                <c:pt idx="3194">
                  <c:v>71</c:v>
                </c:pt>
                <c:pt idx="3195">
                  <c:v>72</c:v>
                </c:pt>
                <c:pt idx="3196">
                  <c:v>83</c:v>
                </c:pt>
                <c:pt idx="3197">
                  <c:v>82</c:v>
                </c:pt>
                <c:pt idx="3198">
                  <c:v>76</c:v>
                </c:pt>
                <c:pt idx="3199">
                  <c:v>78</c:v>
                </c:pt>
                <c:pt idx="3200">
                  <c:v>71</c:v>
                </c:pt>
                <c:pt idx="3201">
                  <c:v>82</c:v>
                </c:pt>
                <c:pt idx="3202">
                  <c:v>65</c:v>
                </c:pt>
                <c:pt idx="3203">
                  <c:v>65</c:v>
                </c:pt>
                <c:pt idx="3204">
                  <c:v>67</c:v>
                </c:pt>
                <c:pt idx="3205">
                  <c:v>84</c:v>
                </c:pt>
                <c:pt idx="3206">
                  <c:v>82</c:v>
                </c:pt>
                <c:pt idx="3207">
                  <c:v>79</c:v>
                </c:pt>
                <c:pt idx="3208">
                  <c:v>79</c:v>
                </c:pt>
                <c:pt idx="3209">
                  <c:v>64</c:v>
                </c:pt>
                <c:pt idx="3210">
                  <c:v>57</c:v>
                </c:pt>
                <c:pt idx="3211">
                  <c:v>79</c:v>
                </c:pt>
                <c:pt idx="3212">
                  <c:v>57</c:v>
                </c:pt>
                <c:pt idx="3213">
                  <c:v>75</c:v>
                </c:pt>
                <c:pt idx="3214">
                  <c:v>57</c:v>
                </c:pt>
                <c:pt idx="3215">
                  <c:v>70</c:v>
                </c:pt>
                <c:pt idx="3216">
                  <c:v>67</c:v>
                </c:pt>
                <c:pt idx="3217">
                  <c:v>55</c:v>
                </c:pt>
                <c:pt idx="3218">
                  <c:v>81</c:v>
                </c:pt>
                <c:pt idx="3219">
                  <c:v>84</c:v>
                </c:pt>
                <c:pt idx="3220">
                  <c:v>75</c:v>
                </c:pt>
                <c:pt idx="3221">
                  <c:v>52</c:v>
                </c:pt>
                <c:pt idx="3222">
                  <c:v>59</c:v>
                </c:pt>
                <c:pt idx="3223">
                  <c:v>74</c:v>
                </c:pt>
                <c:pt idx="3224">
                  <c:v>73</c:v>
                </c:pt>
                <c:pt idx="3225">
                  <c:v>85</c:v>
                </c:pt>
                <c:pt idx="3226">
                  <c:v>68</c:v>
                </c:pt>
                <c:pt idx="3227">
                  <c:v>83</c:v>
                </c:pt>
                <c:pt idx="3228">
                  <c:v>89</c:v>
                </c:pt>
                <c:pt idx="3229">
                  <c:v>71</c:v>
                </c:pt>
                <c:pt idx="3230">
                  <c:v>51</c:v>
                </c:pt>
                <c:pt idx="3231">
                  <c:v>52</c:v>
                </c:pt>
                <c:pt idx="3232">
                  <c:v>75</c:v>
                </c:pt>
                <c:pt idx="3233">
                  <c:v>76</c:v>
                </c:pt>
                <c:pt idx="3234">
                  <c:v>74</c:v>
                </c:pt>
                <c:pt idx="3235">
                  <c:v>67</c:v>
                </c:pt>
                <c:pt idx="3236">
                  <c:v>68</c:v>
                </c:pt>
                <c:pt idx="3237">
                  <c:v>79</c:v>
                </c:pt>
                <c:pt idx="3238">
                  <c:v>50</c:v>
                </c:pt>
                <c:pt idx="3239">
                  <c:v>72</c:v>
                </c:pt>
                <c:pt idx="3240">
                  <c:v>67</c:v>
                </c:pt>
                <c:pt idx="3241">
                  <c:v>68</c:v>
                </c:pt>
                <c:pt idx="3242">
                  <c:v>75</c:v>
                </c:pt>
                <c:pt idx="3243">
                  <c:v>77</c:v>
                </c:pt>
                <c:pt idx="3244">
                  <c:v>66</c:v>
                </c:pt>
                <c:pt idx="3245">
                  <c:v>72</c:v>
                </c:pt>
                <c:pt idx="3246">
                  <c:v>74</c:v>
                </c:pt>
                <c:pt idx="3247">
                  <c:v>71</c:v>
                </c:pt>
                <c:pt idx="3248">
                  <c:v>85</c:v>
                </c:pt>
                <c:pt idx="3249">
                  <c:v>71</c:v>
                </c:pt>
                <c:pt idx="3250">
                  <c:v>54</c:v>
                </c:pt>
                <c:pt idx="3251">
                  <c:v>70</c:v>
                </c:pt>
                <c:pt idx="3252">
                  <c:v>71</c:v>
                </c:pt>
                <c:pt idx="3253">
                  <c:v>56</c:v>
                </c:pt>
                <c:pt idx="3254">
                  <c:v>50</c:v>
                </c:pt>
                <c:pt idx="3255">
                  <c:v>81</c:v>
                </c:pt>
                <c:pt idx="3256">
                  <c:v>85</c:v>
                </c:pt>
                <c:pt idx="3257">
                  <c:v>66</c:v>
                </c:pt>
                <c:pt idx="3258">
                  <c:v>67</c:v>
                </c:pt>
                <c:pt idx="3259">
                  <c:v>82</c:v>
                </c:pt>
                <c:pt idx="3260">
                  <c:v>88</c:v>
                </c:pt>
                <c:pt idx="3261">
                  <c:v>72</c:v>
                </c:pt>
                <c:pt idx="3262">
                  <c:v>74</c:v>
                </c:pt>
                <c:pt idx="3263">
                  <c:v>70</c:v>
                </c:pt>
                <c:pt idx="3264">
                  <c:v>82</c:v>
                </c:pt>
                <c:pt idx="3265">
                  <c:v>53</c:v>
                </c:pt>
                <c:pt idx="3266">
                  <c:v>77</c:v>
                </c:pt>
                <c:pt idx="3267">
                  <c:v>86</c:v>
                </c:pt>
                <c:pt idx="3268">
                  <c:v>69</c:v>
                </c:pt>
                <c:pt idx="3269">
                  <c:v>74</c:v>
                </c:pt>
                <c:pt idx="3270">
                  <c:v>62</c:v>
                </c:pt>
                <c:pt idx="3271">
                  <c:v>85</c:v>
                </c:pt>
                <c:pt idx="3272">
                  <c:v>75</c:v>
                </c:pt>
                <c:pt idx="3273">
                  <c:v>75</c:v>
                </c:pt>
                <c:pt idx="3274">
                  <c:v>68</c:v>
                </c:pt>
                <c:pt idx="3275">
                  <c:v>64</c:v>
                </c:pt>
                <c:pt idx="3276">
                  <c:v>60</c:v>
                </c:pt>
                <c:pt idx="3277">
                  <c:v>72</c:v>
                </c:pt>
                <c:pt idx="3278">
                  <c:v>61</c:v>
                </c:pt>
                <c:pt idx="3279">
                  <c:v>63</c:v>
                </c:pt>
                <c:pt idx="3280">
                  <c:v>57</c:v>
                </c:pt>
                <c:pt idx="3281">
                  <c:v>85</c:v>
                </c:pt>
                <c:pt idx="3282">
                  <c:v>60</c:v>
                </c:pt>
                <c:pt idx="3283">
                  <c:v>51</c:v>
                </c:pt>
                <c:pt idx="3284">
                  <c:v>55</c:v>
                </c:pt>
                <c:pt idx="3285">
                  <c:v>66</c:v>
                </c:pt>
                <c:pt idx="3286">
                  <c:v>60</c:v>
                </c:pt>
                <c:pt idx="3287">
                  <c:v>60</c:v>
                </c:pt>
                <c:pt idx="3288">
                  <c:v>69</c:v>
                </c:pt>
                <c:pt idx="3289">
                  <c:v>76</c:v>
                </c:pt>
                <c:pt idx="3290">
                  <c:v>51</c:v>
                </c:pt>
                <c:pt idx="3291">
                  <c:v>53</c:v>
                </c:pt>
                <c:pt idx="3292">
                  <c:v>56</c:v>
                </c:pt>
                <c:pt idx="3293">
                  <c:v>73</c:v>
                </c:pt>
                <c:pt idx="3294">
                  <c:v>77</c:v>
                </c:pt>
                <c:pt idx="3295">
                  <c:v>82</c:v>
                </c:pt>
                <c:pt idx="3296">
                  <c:v>68</c:v>
                </c:pt>
                <c:pt idx="3297">
                  <c:v>78</c:v>
                </c:pt>
                <c:pt idx="3298">
                  <c:v>81</c:v>
                </c:pt>
                <c:pt idx="3299">
                  <c:v>68</c:v>
                </c:pt>
                <c:pt idx="3300">
                  <c:v>67</c:v>
                </c:pt>
                <c:pt idx="3301">
                  <c:v>68</c:v>
                </c:pt>
                <c:pt idx="3302">
                  <c:v>75</c:v>
                </c:pt>
                <c:pt idx="3303">
                  <c:v>50</c:v>
                </c:pt>
                <c:pt idx="3304">
                  <c:v>77</c:v>
                </c:pt>
                <c:pt idx="3305">
                  <c:v>57</c:v>
                </c:pt>
                <c:pt idx="3306">
                  <c:v>82</c:v>
                </c:pt>
                <c:pt idx="3307">
                  <c:v>70</c:v>
                </c:pt>
                <c:pt idx="3308">
                  <c:v>58</c:v>
                </c:pt>
                <c:pt idx="3309">
                  <c:v>55</c:v>
                </c:pt>
                <c:pt idx="3310">
                  <c:v>58</c:v>
                </c:pt>
                <c:pt idx="3311">
                  <c:v>87</c:v>
                </c:pt>
                <c:pt idx="3312">
                  <c:v>75</c:v>
                </c:pt>
                <c:pt idx="3313">
                  <c:v>63</c:v>
                </c:pt>
                <c:pt idx="3314">
                  <c:v>71</c:v>
                </c:pt>
                <c:pt idx="3315">
                  <c:v>87</c:v>
                </c:pt>
                <c:pt idx="3316">
                  <c:v>76</c:v>
                </c:pt>
                <c:pt idx="3317">
                  <c:v>79</c:v>
                </c:pt>
                <c:pt idx="3318">
                  <c:v>74</c:v>
                </c:pt>
                <c:pt idx="3319">
                  <c:v>78</c:v>
                </c:pt>
                <c:pt idx="3320">
                  <c:v>78</c:v>
                </c:pt>
                <c:pt idx="3321">
                  <c:v>51</c:v>
                </c:pt>
                <c:pt idx="3322">
                  <c:v>56</c:v>
                </c:pt>
                <c:pt idx="3323">
                  <c:v>78</c:v>
                </c:pt>
                <c:pt idx="3324">
                  <c:v>56</c:v>
                </c:pt>
                <c:pt idx="3325">
                  <c:v>64</c:v>
                </c:pt>
                <c:pt idx="3326">
                  <c:v>57</c:v>
                </c:pt>
                <c:pt idx="3327">
                  <c:v>56</c:v>
                </c:pt>
                <c:pt idx="3328">
                  <c:v>69</c:v>
                </c:pt>
                <c:pt idx="3329">
                  <c:v>55</c:v>
                </c:pt>
                <c:pt idx="3330">
                  <c:v>59</c:v>
                </c:pt>
                <c:pt idx="3331">
                  <c:v>79</c:v>
                </c:pt>
                <c:pt idx="3332">
                  <c:v>72</c:v>
                </c:pt>
                <c:pt idx="3333">
                  <c:v>79</c:v>
                </c:pt>
                <c:pt idx="3334">
                  <c:v>62</c:v>
                </c:pt>
                <c:pt idx="3335">
                  <c:v>77</c:v>
                </c:pt>
                <c:pt idx="3336">
                  <c:v>76</c:v>
                </c:pt>
                <c:pt idx="3337">
                  <c:v>69</c:v>
                </c:pt>
                <c:pt idx="3338">
                  <c:v>88</c:v>
                </c:pt>
                <c:pt idx="3339">
                  <c:v>76</c:v>
                </c:pt>
                <c:pt idx="3340">
                  <c:v>66</c:v>
                </c:pt>
                <c:pt idx="3341">
                  <c:v>66</c:v>
                </c:pt>
                <c:pt idx="3342">
                  <c:v>67</c:v>
                </c:pt>
                <c:pt idx="3343">
                  <c:v>78</c:v>
                </c:pt>
                <c:pt idx="3344">
                  <c:v>85</c:v>
                </c:pt>
                <c:pt idx="3345">
                  <c:v>76</c:v>
                </c:pt>
                <c:pt idx="3346">
                  <c:v>80</c:v>
                </c:pt>
                <c:pt idx="3347">
                  <c:v>50</c:v>
                </c:pt>
                <c:pt idx="3348">
                  <c:v>61</c:v>
                </c:pt>
                <c:pt idx="3349">
                  <c:v>77</c:v>
                </c:pt>
                <c:pt idx="3350">
                  <c:v>63</c:v>
                </c:pt>
                <c:pt idx="3351">
                  <c:v>79</c:v>
                </c:pt>
                <c:pt idx="3352">
                  <c:v>78</c:v>
                </c:pt>
                <c:pt idx="3353">
                  <c:v>83</c:v>
                </c:pt>
                <c:pt idx="3354">
                  <c:v>78</c:v>
                </c:pt>
                <c:pt idx="3355">
                  <c:v>64</c:v>
                </c:pt>
                <c:pt idx="3356">
                  <c:v>62</c:v>
                </c:pt>
                <c:pt idx="3357">
                  <c:v>61</c:v>
                </c:pt>
                <c:pt idx="3358">
                  <c:v>63</c:v>
                </c:pt>
                <c:pt idx="3359">
                  <c:v>87</c:v>
                </c:pt>
                <c:pt idx="3360">
                  <c:v>71</c:v>
                </c:pt>
                <c:pt idx="3361">
                  <c:v>72</c:v>
                </c:pt>
                <c:pt idx="3362">
                  <c:v>54</c:v>
                </c:pt>
                <c:pt idx="3363">
                  <c:v>82</c:v>
                </c:pt>
                <c:pt idx="3364">
                  <c:v>83</c:v>
                </c:pt>
                <c:pt idx="3365">
                  <c:v>58</c:v>
                </c:pt>
                <c:pt idx="3366">
                  <c:v>55</c:v>
                </c:pt>
                <c:pt idx="3367">
                  <c:v>75</c:v>
                </c:pt>
                <c:pt idx="3368">
                  <c:v>64</c:v>
                </c:pt>
                <c:pt idx="3369">
                  <c:v>61</c:v>
                </c:pt>
                <c:pt idx="3370">
                  <c:v>59</c:v>
                </c:pt>
                <c:pt idx="3371">
                  <c:v>71</c:v>
                </c:pt>
                <c:pt idx="3372">
                  <c:v>72</c:v>
                </c:pt>
                <c:pt idx="3373">
                  <c:v>54</c:v>
                </c:pt>
                <c:pt idx="3374">
                  <c:v>70</c:v>
                </c:pt>
                <c:pt idx="3375">
                  <c:v>71</c:v>
                </c:pt>
                <c:pt idx="3376">
                  <c:v>55</c:v>
                </c:pt>
                <c:pt idx="3377">
                  <c:v>77</c:v>
                </c:pt>
                <c:pt idx="3378">
                  <c:v>51</c:v>
                </c:pt>
                <c:pt idx="3379">
                  <c:v>51</c:v>
                </c:pt>
                <c:pt idx="3380">
                  <c:v>85</c:v>
                </c:pt>
                <c:pt idx="3381">
                  <c:v>85</c:v>
                </c:pt>
                <c:pt idx="3382">
                  <c:v>84</c:v>
                </c:pt>
                <c:pt idx="3383">
                  <c:v>67</c:v>
                </c:pt>
                <c:pt idx="3384">
                  <c:v>52</c:v>
                </c:pt>
                <c:pt idx="3385">
                  <c:v>71</c:v>
                </c:pt>
                <c:pt idx="3386">
                  <c:v>62</c:v>
                </c:pt>
                <c:pt idx="3387">
                  <c:v>53</c:v>
                </c:pt>
                <c:pt idx="3388">
                  <c:v>72</c:v>
                </c:pt>
                <c:pt idx="3389">
                  <c:v>52</c:v>
                </c:pt>
                <c:pt idx="3390">
                  <c:v>80</c:v>
                </c:pt>
                <c:pt idx="3391">
                  <c:v>69</c:v>
                </c:pt>
                <c:pt idx="3392">
                  <c:v>67</c:v>
                </c:pt>
                <c:pt idx="3393">
                  <c:v>69</c:v>
                </c:pt>
                <c:pt idx="3394">
                  <c:v>58</c:v>
                </c:pt>
                <c:pt idx="3395">
                  <c:v>74</c:v>
                </c:pt>
                <c:pt idx="3396">
                  <c:v>79</c:v>
                </c:pt>
                <c:pt idx="3397">
                  <c:v>69</c:v>
                </c:pt>
                <c:pt idx="3398">
                  <c:v>84</c:v>
                </c:pt>
                <c:pt idx="3399">
                  <c:v>65</c:v>
                </c:pt>
                <c:pt idx="3400">
                  <c:v>66</c:v>
                </c:pt>
                <c:pt idx="3401">
                  <c:v>58</c:v>
                </c:pt>
                <c:pt idx="3402">
                  <c:v>52</c:v>
                </c:pt>
                <c:pt idx="3403">
                  <c:v>74</c:v>
                </c:pt>
                <c:pt idx="3404">
                  <c:v>69</c:v>
                </c:pt>
                <c:pt idx="3405">
                  <c:v>76</c:v>
                </c:pt>
                <c:pt idx="3406">
                  <c:v>67</c:v>
                </c:pt>
                <c:pt idx="3407">
                  <c:v>75</c:v>
                </c:pt>
                <c:pt idx="3408">
                  <c:v>72</c:v>
                </c:pt>
                <c:pt idx="3409">
                  <c:v>62</c:v>
                </c:pt>
                <c:pt idx="3410">
                  <c:v>75</c:v>
                </c:pt>
                <c:pt idx="3411">
                  <c:v>88</c:v>
                </c:pt>
                <c:pt idx="3412">
                  <c:v>71</c:v>
                </c:pt>
                <c:pt idx="3413">
                  <c:v>68</c:v>
                </c:pt>
                <c:pt idx="3414">
                  <c:v>71</c:v>
                </c:pt>
                <c:pt idx="3415">
                  <c:v>83</c:v>
                </c:pt>
                <c:pt idx="3416">
                  <c:v>81</c:v>
                </c:pt>
                <c:pt idx="3417">
                  <c:v>67</c:v>
                </c:pt>
                <c:pt idx="3418">
                  <c:v>70</c:v>
                </c:pt>
                <c:pt idx="3419">
                  <c:v>78</c:v>
                </c:pt>
                <c:pt idx="3420">
                  <c:v>54</c:v>
                </c:pt>
                <c:pt idx="3421">
                  <c:v>74</c:v>
                </c:pt>
                <c:pt idx="3422">
                  <c:v>60</c:v>
                </c:pt>
                <c:pt idx="3423">
                  <c:v>72</c:v>
                </c:pt>
                <c:pt idx="3424">
                  <c:v>63</c:v>
                </c:pt>
                <c:pt idx="3425">
                  <c:v>54</c:v>
                </c:pt>
                <c:pt idx="3426">
                  <c:v>56</c:v>
                </c:pt>
                <c:pt idx="3427">
                  <c:v>59</c:v>
                </c:pt>
                <c:pt idx="3428">
                  <c:v>55</c:v>
                </c:pt>
                <c:pt idx="3429">
                  <c:v>75</c:v>
                </c:pt>
                <c:pt idx="3430">
                  <c:v>51</c:v>
                </c:pt>
                <c:pt idx="3431">
                  <c:v>72</c:v>
                </c:pt>
                <c:pt idx="3432">
                  <c:v>75</c:v>
                </c:pt>
                <c:pt idx="3433">
                  <c:v>66</c:v>
                </c:pt>
                <c:pt idx="3434">
                  <c:v>61</c:v>
                </c:pt>
                <c:pt idx="3435">
                  <c:v>70</c:v>
                </c:pt>
                <c:pt idx="3436">
                  <c:v>57</c:v>
                </c:pt>
                <c:pt idx="3437">
                  <c:v>57</c:v>
                </c:pt>
                <c:pt idx="3438">
                  <c:v>67</c:v>
                </c:pt>
                <c:pt idx="3439">
                  <c:v>90</c:v>
                </c:pt>
                <c:pt idx="3440">
                  <c:v>60</c:v>
                </c:pt>
                <c:pt idx="3441">
                  <c:v>90</c:v>
                </c:pt>
                <c:pt idx="3442">
                  <c:v>81</c:v>
                </c:pt>
                <c:pt idx="3443">
                  <c:v>54</c:v>
                </c:pt>
                <c:pt idx="3444">
                  <c:v>84</c:v>
                </c:pt>
                <c:pt idx="3445">
                  <c:v>81</c:v>
                </c:pt>
                <c:pt idx="3446">
                  <c:v>82</c:v>
                </c:pt>
                <c:pt idx="3447">
                  <c:v>79</c:v>
                </c:pt>
                <c:pt idx="3448">
                  <c:v>73</c:v>
                </c:pt>
                <c:pt idx="3449">
                  <c:v>60</c:v>
                </c:pt>
                <c:pt idx="3450">
                  <c:v>70</c:v>
                </c:pt>
                <c:pt idx="3451">
                  <c:v>61</c:v>
                </c:pt>
                <c:pt idx="3452">
                  <c:v>82</c:v>
                </c:pt>
                <c:pt idx="3453">
                  <c:v>78</c:v>
                </c:pt>
                <c:pt idx="3454">
                  <c:v>79</c:v>
                </c:pt>
                <c:pt idx="3455">
                  <c:v>53</c:v>
                </c:pt>
                <c:pt idx="3456">
                  <c:v>50</c:v>
                </c:pt>
                <c:pt idx="3457">
                  <c:v>66</c:v>
                </c:pt>
                <c:pt idx="3458">
                  <c:v>53</c:v>
                </c:pt>
                <c:pt idx="3459">
                  <c:v>66</c:v>
                </c:pt>
                <c:pt idx="3460">
                  <c:v>75</c:v>
                </c:pt>
                <c:pt idx="3461">
                  <c:v>55</c:v>
                </c:pt>
                <c:pt idx="3462">
                  <c:v>59</c:v>
                </c:pt>
                <c:pt idx="3463">
                  <c:v>61</c:v>
                </c:pt>
                <c:pt idx="3464">
                  <c:v>54</c:v>
                </c:pt>
                <c:pt idx="3465">
                  <c:v>52</c:v>
                </c:pt>
                <c:pt idx="3466">
                  <c:v>79</c:v>
                </c:pt>
                <c:pt idx="3467">
                  <c:v>79</c:v>
                </c:pt>
                <c:pt idx="3468">
                  <c:v>66</c:v>
                </c:pt>
                <c:pt idx="3469">
                  <c:v>74</c:v>
                </c:pt>
                <c:pt idx="3470">
                  <c:v>51</c:v>
                </c:pt>
                <c:pt idx="3471">
                  <c:v>69</c:v>
                </c:pt>
                <c:pt idx="3472">
                  <c:v>79</c:v>
                </c:pt>
                <c:pt idx="3473">
                  <c:v>80</c:v>
                </c:pt>
                <c:pt idx="3474">
                  <c:v>71</c:v>
                </c:pt>
                <c:pt idx="3475">
                  <c:v>84</c:v>
                </c:pt>
                <c:pt idx="3476">
                  <c:v>78</c:v>
                </c:pt>
                <c:pt idx="3477">
                  <c:v>60</c:v>
                </c:pt>
                <c:pt idx="3478">
                  <c:v>73</c:v>
                </c:pt>
                <c:pt idx="3479">
                  <c:v>84</c:v>
                </c:pt>
                <c:pt idx="3480">
                  <c:v>85</c:v>
                </c:pt>
                <c:pt idx="3481">
                  <c:v>78</c:v>
                </c:pt>
                <c:pt idx="3482">
                  <c:v>84</c:v>
                </c:pt>
                <c:pt idx="3483">
                  <c:v>52</c:v>
                </c:pt>
                <c:pt idx="3484">
                  <c:v>81</c:v>
                </c:pt>
                <c:pt idx="3485">
                  <c:v>74</c:v>
                </c:pt>
                <c:pt idx="3486">
                  <c:v>83</c:v>
                </c:pt>
                <c:pt idx="3487">
                  <c:v>73</c:v>
                </c:pt>
                <c:pt idx="3488">
                  <c:v>71</c:v>
                </c:pt>
                <c:pt idx="3489">
                  <c:v>62</c:v>
                </c:pt>
                <c:pt idx="3490">
                  <c:v>64</c:v>
                </c:pt>
                <c:pt idx="3491">
                  <c:v>72</c:v>
                </c:pt>
                <c:pt idx="3492">
                  <c:v>67</c:v>
                </c:pt>
                <c:pt idx="3493">
                  <c:v>58</c:v>
                </c:pt>
                <c:pt idx="3494">
                  <c:v>82</c:v>
                </c:pt>
                <c:pt idx="3495">
                  <c:v>69</c:v>
                </c:pt>
                <c:pt idx="3496">
                  <c:v>63</c:v>
                </c:pt>
                <c:pt idx="3497">
                  <c:v>68</c:v>
                </c:pt>
                <c:pt idx="3498">
                  <c:v>70</c:v>
                </c:pt>
                <c:pt idx="3499">
                  <c:v>65</c:v>
                </c:pt>
                <c:pt idx="3500">
                  <c:v>60</c:v>
                </c:pt>
                <c:pt idx="3501">
                  <c:v>58</c:v>
                </c:pt>
                <c:pt idx="3502">
                  <c:v>58</c:v>
                </c:pt>
                <c:pt idx="3503">
                  <c:v>53</c:v>
                </c:pt>
                <c:pt idx="3504">
                  <c:v>75</c:v>
                </c:pt>
                <c:pt idx="3505">
                  <c:v>79</c:v>
                </c:pt>
                <c:pt idx="3506">
                  <c:v>92</c:v>
                </c:pt>
                <c:pt idx="3507">
                  <c:v>57</c:v>
                </c:pt>
                <c:pt idx="3508">
                  <c:v>70</c:v>
                </c:pt>
                <c:pt idx="3509">
                  <c:v>65</c:v>
                </c:pt>
                <c:pt idx="3510">
                  <c:v>68</c:v>
                </c:pt>
                <c:pt idx="3511">
                  <c:v>70</c:v>
                </c:pt>
                <c:pt idx="3512">
                  <c:v>72</c:v>
                </c:pt>
                <c:pt idx="3513">
                  <c:v>83</c:v>
                </c:pt>
                <c:pt idx="3514">
                  <c:v>71</c:v>
                </c:pt>
                <c:pt idx="3515">
                  <c:v>64</c:v>
                </c:pt>
                <c:pt idx="3516">
                  <c:v>64</c:v>
                </c:pt>
                <c:pt idx="3517">
                  <c:v>61</c:v>
                </c:pt>
                <c:pt idx="3518">
                  <c:v>79</c:v>
                </c:pt>
                <c:pt idx="3519">
                  <c:v>57</c:v>
                </c:pt>
                <c:pt idx="3520">
                  <c:v>88</c:v>
                </c:pt>
                <c:pt idx="3521">
                  <c:v>65</c:v>
                </c:pt>
                <c:pt idx="3522">
                  <c:v>86</c:v>
                </c:pt>
                <c:pt idx="3523">
                  <c:v>67</c:v>
                </c:pt>
                <c:pt idx="3524">
                  <c:v>62</c:v>
                </c:pt>
                <c:pt idx="3525">
                  <c:v>72</c:v>
                </c:pt>
                <c:pt idx="3526">
                  <c:v>80</c:v>
                </c:pt>
                <c:pt idx="3527">
                  <c:v>65</c:v>
                </c:pt>
                <c:pt idx="3528">
                  <c:v>83</c:v>
                </c:pt>
                <c:pt idx="3529">
                  <c:v>81</c:v>
                </c:pt>
                <c:pt idx="3530">
                  <c:v>78</c:v>
                </c:pt>
                <c:pt idx="3531">
                  <c:v>76</c:v>
                </c:pt>
                <c:pt idx="3532">
                  <c:v>75</c:v>
                </c:pt>
                <c:pt idx="3533">
                  <c:v>70</c:v>
                </c:pt>
                <c:pt idx="3534">
                  <c:v>62</c:v>
                </c:pt>
                <c:pt idx="3535">
                  <c:v>68</c:v>
                </c:pt>
                <c:pt idx="3536">
                  <c:v>52</c:v>
                </c:pt>
                <c:pt idx="3537">
                  <c:v>64</c:v>
                </c:pt>
                <c:pt idx="3538">
                  <c:v>74</c:v>
                </c:pt>
                <c:pt idx="3539">
                  <c:v>70</c:v>
                </c:pt>
                <c:pt idx="3540">
                  <c:v>78</c:v>
                </c:pt>
                <c:pt idx="3541">
                  <c:v>68</c:v>
                </c:pt>
                <c:pt idx="3542">
                  <c:v>64</c:v>
                </c:pt>
                <c:pt idx="3543">
                  <c:v>55</c:v>
                </c:pt>
                <c:pt idx="3544">
                  <c:v>69</c:v>
                </c:pt>
                <c:pt idx="3545">
                  <c:v>59</c:v>
                </c:pt>
                <c:pt idx="3546">
                  <c:v>68</c:v>
                </c:pt>
                <c:pt idx="3547">
                  <c:v>78</c:v>
                </c:pt>
                <c:pt idx="3548">
                  <c:v>67</c:v>
                </c:pt>
                <c:pt idx="3549">
                  <c:v>72</c:v>
                </c:pt>
                <c:pt idx="3550">
                  <c:v>72</c:v>
                </c:pt>
                <c:pt idx="3551">
                  <c:v>80</c:v>
                </c:pt>
                <c:pt idx="3552">
                  <c:v>86</c:v>
                </c:pt>
                <c:pt idx="3553">
                  <c:v>80</c:v>
                </c:pt>
                <c:pt idx="3554">
                  <c:v>52</c:v>
                </c:pt>
                <c:pt idx="3555">
                  <c:v>74</c:v>
                </c:pt>
                <c:pt idx="3556">
                  <c:v>71</c:v>
                </c:pt>
                <c:pt idx="3557">
                  <c:v>72</c:v>
                </c:pt>
                <c:pt idx="3558">
                  <c:v>71</c:v>
                </c:pt>
                <c:pt idx="3559">
                  <c:v>56</c:v>
                </c:pt>
                <c:pt idx="3560">
                  <c:v>77</c:v>
                </c:pt>
                <c:pt idx="3561">
                  <c:v>71</c:v>
                </c:pt>
                <c:pt idx="3562">
                  <c:v>69</c:v>
                </c:pt>
                <c:pt idx="3563">
                  <c:v>77</c:v>
                </c:pt>
                <c:pt idx="3564">
                  <c:v>72</c:v>
                </c:pt>
                <c:pt idx="3565">
                  <c:v>80</c:v>
                </c:pt>
                <c:pt idx="3566">
                  <c:v>71</c:v>
                </c:pt>
                <c:pt idx="3567">
                  <c:v>71</c:v>
                </c:pt>
                <c:pt idx="3568">
                  <c:v>60</c:v>
                </c:pt>
                <c:pt idx="3569">
                  <c:v>66</c:v>
                </c:pt>
                <c:pt idx="3570">
                  <c:v>56</c:v>
                </c:pt>
                <c:pt idx="3571">
                  <c:v>67</c:v>
                </c:pt>
                <c:pt idx="3572">
                  <c:v>61</c:v>
                </c:pt>
                <c:pt idx="3573">
                  <c:v>56</c:v>
                </c:pt>
                <c:pt idx="3574">
                  <c:v>78</c:v>
                </c:pt>
                <c:pt idx="3575">
                  <c:v>65</c:v>
                </c:pt>
                <c:pt idx="3576">
                  <c:v>73</c:v>
                </c:pt>
                <c:pt idx="3577">
                  <c:v>84</c:v>
                </c:pt>
                <c:pt idx="3578">
                  <c:v>70</c:v>
                </c:pt>
                <c:pt idx="3579">
                  <c:v>71</c:v>
                </c:pt>
                <c:pt idx="3580">
                  <c:v>58</c:v>
                </c:pt>
                <c:pt idx="3581">
                  <c:v>62</c:v>
                </c:pt>
                <c:pt idx="3582">
                  <c:v>50</c:v>
                </c:pt>
                <c:pt idx="3583">
                  <c:v>76</c:v>
                </c:pt>
                <c:pt idx="3584">
                  <c:v>61</c:v>
                </c:pt>
                <c:pt idx="3585">
                  <c:v>77</c:v>
                </c:pt>
                <c:pt idx="3586">
                  <c:v>64</c:v>
                </c:pt>
                <c:pt idx="3587">
                  <c:v>72</c:v>
                </c:pt>
                <c:pt idx="3588">
                  <c:v>66</c:v>
                </c:pt>
                <c:pt idx="3589">
                  <c:v>73</c:v>
                </c:pt>
                <c:pt idx="3590">
                  <c:v>57</c:v>
                </c:pt>
                <c:pt idx="3591">
                  <c:v>86</c:v>
                </c:pt>
                <c:pt idx="3592">
                  <c:v>64</c:v>
                </c:pt>
                <c:pt idx="3593">
                  <c:v>81</c:v>
                </c:pt>
                <c:pt idx="3594">
                  <c:v>56</c:v>
                </c:pt>
                <c:pt idx="3595">
                  <c:v>61</c:v>
                </c:pt>
                <c:pt idx="3596">
                  <c:v>62</c:v>
                </c:pt>
                <c:pt idx="3597">
                  <c:v>72</c:v>
                </c:pt>
                <c:pt idx="3598">
                  <c:v>66</c:v>
                </c:pt>
                <c:pt idx="3599">
                  <c:v>77</c:v>
                </c:pt>
                <c:pt idx="3600">
                  <c:v>82</c:v>
                </c:pt>
                <c:pt idx="3601">
                  <c:v>76</c:v>
                </c:pt>
                <c:pt idx="3602">
                  <c:v>65</c:v>
                </c:pt>
                <c:pt idx="3603">
                  <c:v>50</c:v>
                </c:pt>
                <c:pt idx="3604">
                  <c:v>71</c:v>
                </c:pt>
                <c:pt idx="3605">
                  <c:v>56</c:v>
                </c:pt>
                <c:pt idx="3606">
                  <c:v>77</c:v>
                </c:pt>
                <c:pt idx="3607">
                  <c:v>62</c:v>
                </c:pt>
                <c:pt idx="3608">
                  <c:v>53</c:v>
                </c:pt>
                <c:pt idx="3609">
                  <c:v>51</c:v>
                </c:pt>
                <c:pt idx="3610">
                  <c:v>50</c:v>
                </c:pt>
                <c:pt idx="3611">
                  <c:v>63</c:v>
                </c:pt>
                <c:pt idx="3612">
                  <c:v>51</c:v>
                </c:pt>
                <c:pt idx="3613">
                  <c:v>51</c:v>
                </c:pt>
                <c:pt idx="3614">
                  <c:v>52</c:v>
                </c:pt>
                <c:pt idx="3615">
                  <c:v>56</c:v>
                </c:pt>
                <c:pt idx="3616">
                  <c:v>64</c:v>
                </c:pt>
                <c:pt idx="3617">
                  <c:v>60</c:v>
                </c:pt>
                <c:pt idx="3618">
                  <c:v>54</c:v>
                </c:pt>
                <c:pt idx="3619">
                  <c:v>61</c:v>
                </c:pt>
                <c:pt idx="3620">
                  <c:v>76</c:v>
                </c:pt>
                <c:pt idx="3621">
                  <c:v>63</c:v>
                </c:pt>
                <c:pt idx="3622">
                  <c:v>80</c:v>
                </c:pt>
                <c:pt idx="3623">
                  <c:v>73</c:v>
                </c:pt>
                <c:pt idx="3624">
                  <c:v>75</c:v>
                </c:pt>
                <c:pt idx="3625">
                  <c:v>77</c:v>
                </c:pt>
                <c:pt idx="3626">
                  <c:v>62</c:v>
                </c:pt>
                <c:pt idx="3627">
                  <c:v>66</c:v>
                </c:pt>
                <c:pt idx="3628">
                  <c:v>64</c:v>
                </c:pt>
                <c:pt idx="3629">
                  <c:v>61</c:v>
                </c:pt>
                <c:pt idx="3630">
                  <c:v>51</c:v>
                </c:pt>
                <c:pt idx="3631">
                  <c:v>84</c:v>
                </c:pt>
                <c:pt idx="3632">
                  <c:v>55</c:v>
                </c:pt>
                <c:pt idx="3633">
                  <c:v>72</c:v>
                </c:pt>
                <c:pt idx="3634">
                  <c:v>55</c:v>
                </c:pt>
                <c:pt idx="3635">
                  <c:v>70</c:v>
                </c:pt>
                <c:pt idx="3636">
                  <c:v>77</c:v>
                </c:pt>
                <c:pt idx="3637">
                  <c:v>78</c:v>
                </c:pt>
                <c:pt idx="3638">
                  <c:v>82</c:v>
                </c:pt>
                <c:pt idx="3639">
                  <c:v>79</c:v>
                </c:pt>
                <c:pt idx="3640">
                  <c:v>74</c:v>
                </c:pt>
                <c:pt idx="3641">
                  <c:v>68</c:v>
                </c:pt>
                <c:pt idx="3642">
                  <c:v>58</c:v>
                </c:pt>
                <c:pt idx="3643">
                  <c:v>69</c:v>
                </c:pt>
                <c:pt idx="3644">
                  <c:v>65</c:v>
                </c:pt>
                <c:pt idx="3645">
                  <c:v>85</c:v>
                </c:pt>
                <c:pt idx="3646">
                  <c:v>73</c:v>
                </c:pt>
                <c:pt idx="3647">
                  <c:v>81</c:v>
                </c:pt>
                <c:pt idx="3648">
                  <c:v>81</c:v>
                </c:pt>
                <c:pt idx="3649">
                  <c:v>64</c:v>
                </c:pt>
                <c:pt idx="3650">
                  <c:v>83</c:v>
                </c:pt>
                <c:pt idx="3651">
                  <c:v>77</c:v>
                </c:pt>
                <c:pt idx="3652">
                  <c:v>66</c:v>
                </c:pt>
                <c:pt idx="3653">
                  <c:v>59</c:v>
                </c:pt>
                <c:pt idx="3654">
                  <c:v>53</c:v>
                </c:pt>
                <c:pt idx="3655">
                  <c:v>78</c:v>
                </c:pt>
                <c:pt idx="3656">
                  <c:v>53</c:v>
                </c:pt>
                <c:pt idx="3657">
                  <c:v>55</c:v>
                </c:pt>
                <c:pt idx="3658">
                  <c:v>72</c:v>
                </c:pt>
                <c:pt idx="3659">
                  <c:v>77</c:v>
                </c:pt>
                <c:pt idx="3660">
                  <c:v>65</c:v>
                </c:pt>
                <c:pt idx="3661">
                  <c:v>58</c:v>
                </c:pt>
                <c:pt idx="3662">
                  <c:v>58</c:v>
                </c:pt>
                <c:pt idx="3663">
                  <c:v>60</c:v>
                </c:pt>
                <c:pt idx="3664">
                  <c:v>68</c:v>
                </c:pt>
                <c:pt idx="3665">
                  <c:v>61</c:v>
                </c:pt>
                <c:pt idx="3666">
                  <c:v>63</c:v>
                </c:pt>
                <c:pt idx="3667">
                  <c:v>68</c:v>
                </c:pt>
                <c:pt idx="3668">
                  <c:v>76</c:v>
                </c:pt>
                <c:pt idx="3669">
                  <c:v>80</c:v>
                </c:pt>
                <c:pt idx="3670">
                  <c:v>76</c:v>
                </c:pt>
                <c:pt idx="3671">
                  <c:v>83</c:v>
                </c:pt>
                <c:pt idx="3672">
                  <c:v>72</c:v>
                </c:pt>
                <c:pt idx="3673">
                  <c:v>74</c:v>
                </c:pt>
                <c:pt idx="3674">
                  <c:v>74</c:v>
                </c:pt>
                <c:pt idx="3675">
                  <c:v>59</c:v>
                </c:pt>
                <c:pt idx="3676">
                  <c:v>63</c:v>
                </c:pt>
                <c:pt idx="3677">
                  <c:v>81</c:v>
                </c:pt>
                <c:pt idx="3678">
                  <c:v>79</c:v>
                </c:pt>
                <c:pt idx="3679">
                  <c:v>57</c:v>
                </c:pt>
                <c:pt idx="3680">
                  <c:v>62</c:v>
                </c:pt>
                <c:pt idx="3681">
                  <c:v>82</c:v>
                </c:pt>
                <c:pt idx="3682">
                  <c:v>64</c:v>
                </c:pt>
                <c:pt idx="3683">
                  <c:v>86</c:v>
                </c:pt>
                <c:pt idx="3684">
                  <c:v>87</c:v>
                </c:pt>
                <c:pt idx="3685">
                  <c:v>52</c:v>
                </c:pt>
                <c:pt idx="3686">
                  <c:v>63</c:v>
                </c:pt>
                <c:pt idx="3687">
                  <c:v>77</c:v>
                </c:pt>
                <c:pt idx="3688">
                  <c:v>63</c:v>
                </c:pt>
                <c:pt idx="3689">
                  <c:v>82</c:v>
                </c:pt>
                <c:pt idx="3690">
                  <c:v>74</c:v>
                </c:pt>
                <c:pt idx="3691">
                  <c:v>56</c:v>
                </c:pt>
                <c:pt idx="3692">
                  <c:v>83</c:v>
                </c:pt>
                <c:pt idx="3693">
                  <c:v>81</c:v>
                </c:pt>
                <c:pt idx="3694">
                  <c:v>71</c:v>
                </c:pt>
                <c:pt idx="3695">
                  <c:v>90</c:v>
                </c:pt>
                <c:pt idx="3696">
                  <c:v>85</c:v>
                </c:pt>
                <c:pt idx="3697">
                  <c:v>85</c:v>
                </c:pt>
                <c:pt idx="3698">
                  <c:v>86</c:v>
                </c:pt>
                <c:pt idx="3699">
                  <c:v>72</c:v>
                </c:pt>
                <c:pt idx="3700">
                  <c:v>77</c:v>
                </c:pt>
                <c:pt idx="3701">
                  <c:v>83</c:v>
                </c:pt>
                <c:pt idx="3702">
                  <c:v>78</c:v>
                </c:pt>
                <c:pt idx="3703">
                  <c:v>70</c:v>
                </c:pt>
                <c:pt idx="3704">
                  <c:v>84</c:v>
                </c:pt>
                <c:pt idx="3705">
                  <c:v>75</c:v>
                </c:pt>
                <c:pt idx="3706">
                  <c:v>79</c:v>
                </c:pt>
                <c:pt idx="3707">
                  <c:v>81</c:v>
                </c:pt>
                <c:pt idx="3708">
                  <c:v>60</c:v>
                </c:pt>
                <c:pt idx="3709">
                  <c:v>70</c:v>
                </c:pt>
                <c:pt idx="3710">
                  <c:v>59</c:v>
                </c:pt>
                <c:pt idx="3711">
                  <c:v>59</c:v>
                </c:pt>
                <c:pt idx="3712">
                  <c:v>85</c:v>
                </c:pt>
                <c:pt idx="3713">
                  <c:v>81</c:v>
                </c:pt>
                <c:pt idx="3714">
                  <c:v>84</c:v>
                </c:pt>
                <c:pt idx="3715">
                  <c:v>82</c:v>
                </c:pt>
                <c:pt idx="3716">
                  <c:v>74</c:v>
                </c:pt>
                <c:pt idx="3717">
                  <c:v>83</c:v>
                </c:pt>
                <c:pt idx="3718">
                  <c:v>77</c:v>
                </c:pt>
                <c:pt idx="3719">
                  <c:v>72</c:v>
                </c:pt>
                <c:pt idx="3720">
                  <c:v>83</c:v>
                </c:pt>
                <c:pt idx="3721">
                  <c:v>79</c:v>
                </c:pt>
                <c:pt idx="3722">
                  <c:v>80</c:v>
                </c:pt>
                <c:pt idx="3723">
                  <c:v>86</c:v>
                </c:pt>
                <c:pt idx="3724">
                  <c:v>67</c:v>
                </c:pt>
                <c:pt idx="3725">
                  <c:v>74</c:v>
                </c:pt>
                <c:pt idx="3726">
                  <c:v>79</c:v>
                </c:pt>
                <c:pt idx="3727">
                  <c:v>78</c:v>
                </c:pt>
                <c:pt idx="3728">
                  <c:v>74</c:v>
                </c:pt>
                <c:pt idx="3729">
                  <c:v>84</c:v>
                </c:pt>
                <c:pt idx="3730">
                  <c:v>81</c:v>
                </c:pt>
                <c:pt idx="3731">
                  <c:v>71</c:v>
                </c:pt>
                <c:pt idx="3732">
                  <c:v>62</c:v>
                </c:pt>
                <c:pt idx="3733">
                  <c:v>65</c:v>
                </c:pt>
                <c:pt idx="3734">
                  <c:v>73</c:v>
                </c:pt>
                <c:pt idx="3735">
                  <c:v>53</c:v>
                </c:pt>
                <c:pt idx="3736">
                  <c:v>78</c:v>
                </c:pt>
                <c:pt idx="3737">
                  <c:v>78</c:v>
                </c:pt>
                <c:pt idx="3738">
                  <c:v>51</c:v>
                </c:pt>
                <c:pt idx="3739">
                  <c:v>72</c:v>
                </c:pt>
                <c:pt idx="3740">
                  <c:v>83</c:v>
                </c:pt>
                <c:pt idx="3741">
                  <c:v>82</c:v>
                </c:pt>
                <c:pt idx="3742">
                  <c:v>63</c:v>
                </c:pt>
                <c:pt idx="3743">
                  <c:v>75</c:v>
                </c:pt>
                <c:pt idx="3744">
                  <c:v>63</c:v>
                </c:pt>
                <c:pt idx="3745">
                  <c:v>63</c:v>
                </c:pt>
                <c:pt idx="3746">
                  <c:v>70</c:v>
                </c:pt>
                <c:pt idx="3747">
                  <c:v>79</c:v>
                </c:pt>
                <c:pt idx="3748">
                  <c:v>62</c:v>
                </c:pt>
                <c:pt idx="3749">
                  <c:v>76</c:v>
                </c:pt>
                <c:pt idx="3750">
                  <c:v>76</c:v>
                </c:pt>
                <c:pt idx="3751">
                  <c:v>69</c:v>
                </c:pt>
                <c:pt idx="3752">
                  <c:v>78</c:v>
                </c:pt>
                <c:pt idx="3753">
                  <c:v>76</c:v>
                </c:pt>
                <c:pt idx="3754">
                  <c:v>81</c:v>
                </c:pt>
                <c:pt idx="3755">
                  <c:v>72</c:v>
                </c:pt>
                <c:pt idx="3756">
                  <c:v>79</c:v>
                </c:pt>
                <c:pt idx="3757">
                  <c:v>72</c:v>
                </c:pt>
                <c:pt idx="3758">
                  <c:v>81</c:v>
                </c:pt>
                <c:pt idx="3759">
                  <c:v>72</c:v>
                </c:pt>
                <c:pt idx="3760">
                  <c:v>85</c:v>
                </c:pt>
                <c:pt idx="3761">
                  <c:v>74</c:v>
                </c:pt>
                <c:pt idx="3762">
                  <c:v>66</c:v>
                </c:pt>
                <c:pt idx="3763">
                  <c:v>60</c:v>
                </c:pt>
                <c:pt idx="3764">
                  <c:v>58</c:v>
                </c:pt>
                <c:pt idx="3765">
                  <c:v>59</c:v>
                </c:pt>
                <c:pt idx="3766">
                  <c:v>54</c:v>
                </c:pt>
                <c:pt idx="3767">
                  <c:v>57</c:v>
                </c:pt>
                <c:pt idx="3768">
                  <c:v>75</c:v>
                </c:pt>
                <c:pt idx="3769">
                  <c:v>58</c:v>
                </c:pt>
                <c:pt idx="3770">
                  <c:v>54</c:v>
                </c:pt>
                <c:pt idx="3771">
                  <c:v>65</c:v>
                </c:pt>
                <c:pt idx="3772">
                  <c:v>68</c:v>
                </c:pt>
                <c:pt idx="3773">
                  <c:v>57</c:v>
                </c:pt>
                <c:pt idx="3774">
                  <c:v>58</c:v>
                </c:pt>
                <c:pt idx="3775">
                  <c:v>66</c:v>
                </c:pt>
                <c:pt idx="3776">
                  <c:v>82</c:v>
                </c:pt>
                <c:pt idx="3777">
                  <c:v>62</c:v>
                </c:pt>
                <c:pt idx="3778">
                  <c:v>56</c:v>
                </c:pt>
                <c:pt idx="3779">
                  <c:v>58</c:v>
                </c:pt>
                <c:pt idx="3780">
                  <c:v>58</c:v>
                </c:pt>
                <c:pt idx="3781">
                  <c:v>77</c:v>
                </c:pt>
                <c:pt idx="3782">
                  <c:v>72</c:v>
                </c:pt>
                <c:pt idx="3783">
                  <c:v>65</c:v>
                </c:pt>
                <c:pt idx="3784">
                  <c:v>74</c:v>
                </c:pt>
                <c:pt idx="3785">
                  <c:v>55</c:v>
                </c:pt>
                <c:pt idx="3786">
                  <c:v>62</c:v>
                </c:pt>
                <c:pt idx="3787">
                  <c:v>60</c:v>
                </c:pt>
                <c:pt idx="3788">
                  <c:v>68</c:v>
                </c:pt>
                <c:pt idx="3789">
                  <c:v>67</c:v>
                </c:pt>
                <c:pt idx="3790">
                  <c:v>55</c:v>
                </c:pt>
                <c:pt idx="3791">
                  <c:v>52</c:v>
                </c:pt>
                <c:pt idx="3792">
                  <c:v>82</c:v>
                </c:pt>
                <c:pt idx="3793">
                  <c:v>75</c:v>
                </c:pt>
                <c:pt idx="3794">
                  <c:v>79</c:v>
                </c:pt>
                <c:pt idx="3795">
                  <c:v>71</c:v>
                </c:pt>
                <c:pt idx="3796">
                  <c:v>77</c:v>
                </c:pt>
                <c:pt idx="3797">
                  <c:v>74</c:v>
                </c:pt>
                <c:pt idx="3798">
                  <c:v>58</c:v>
                </c:pt>
                <c:pt idx="3799">
                  <c:v>71</c:v>
                </c:pt>
                <c:pt idx="3800">
                  <c:v>64</c:v>
                </c:pt>
              </c:numCache>
            </c:numRef>
          </c:xVal>
          <c:yVal>
            <c:numRef>
              <c:f>filtered_data_Statistics!$F$2:$F$3802</c:f>
              <c:numCache>
                <c:formatCode>General</c:formatCode>
                <c:ptCount val="3801"/>
                <c:pt idx="0">
                  <c:v>12</c:v>
                </c:pt>
                <c:pt idx="1">
                  <c:v>14</c:v>
                </c:pt>
                <c:pt idx="2">
                  <c:v>12</c:v>
                </c:pt>
                <c:pt idx="3">
                  <c:v>31</c:v>
                </c:pt>
                <c:pt idx="4">
                  <c:v>12</c:v>
                </c:pt>
                <c:pt idx="5">
                  <c:v>12</c:v>
                </c:pt>
                <c:pt idx="6">
                  <c:v>12</c:v>
                </c:pt>
                <c:pt idx="7">
                  <c:v>12</c:v>
                </c:pt>
                <c:pt idx="8">
                  <c:v>12</c:v>
                </c:pt>
                <c:pt idx="9">
                  <c:v>12</c:v>
                </c:pt>
                <c:pt idx="10">
                  <c:v>12</c:v>
                </c:pt>
                <c:pt idx="11">
                  <c:v>12</c:v>
                </c:pt>
                <c:pt idx="12">
                  <c:v>12</c:v>
                </c:pt>
                <c:pt idx="13">
                  <c:v>12</c:v>
                </c:pt>
                <c:pt idx="14">
                  <c:v>12</c:v>
                </c:pt>
                <c:pt idx="15">
                  <c:v>12</c:v>
                </c:pt>
                <c:pt idx="16">
                  <c:v>26</c:v>
                </c:pt>
                <c:pt idx="17">
                  <c:v>12</c:v>
                </c:pt>
                <c:pt idx="18">
                  <c:v>14</c:v>
                </c:pt>
                <c:pt idx="19">
                  <c:v>23</c:v>
                </c:pt>
                <c:pt idx="20">
                  <c:v>23</c:v>
                </c:pt>
                <c:pt idx="21">
                  <c:v>23</c:v>
                </c:pt>
                <c:pt idx="22">
                  <c:v>23</c:v>
                </c:pt>
                <c:pt idx="23">
                  <c:v>13</c:v>
                </c:pt>
                <c:pt idx="24">
                  <c:v>44</c:v>
                </c:pt>
                <c:pt idx="25">
                  <c:v>17</c:v>
                </c:pt>
                <c:pt idx="26">
                  <c:v>17</c:v>
                </c:pt>
                <c:pt idx="27">
                  <c:v>17</c:v>
                </c:pt>
                <c:pt idx="28">
                  <c:v>17</c:v>
                </c:pt>
                <c:pt idx="29">
                  <c:v>17</c:v>
                </c:pt>
                <c:pt idx="30">
                  <c:v>17</c:v>
                </c:pt>
                <c:pt idx="31">
                  <c:v>17</c:v>
                </c:pt>
                <c:pt idx="32">
                  <c:v>17</c:v>
                </c:pt>
                <c:pt idx="33">
                  <c:v>17</c:v>
                </c:pt>
                <c:pt idx="34">
                  <c:v>17</c:v>
                </c:pt>
                <c:pt idx="35">
                  <c:v>17</c:v>
                </c:pt>
                <c:pt idx="36">
                  <c:v>17</c:v>
                </c:pt>
                <c:pt idx="37">
                  <c:v>17</c:v>
                </c:pt>
                <c:pt idx="38">
                  <c:v>17</c:v>
                </c:pt>
                <c:pt idx="39">
                  <c:v>17</c:v>
                </c:pt>
                <c:pt idx="40">
                  <c:v>17</c:v>
                </c:pt>
                <c:pt idx="41">
                  <c:v>17</c:v>
                </c:pt>
                <c:pt idx="42">
                  <c:v>12</c:v>
                </c:pt>
                <c:pt idx="43">
                  <c:v>12</c:v>
                </c:pt>
                <c:pt idx="44">
                  <c:v>12</c:v>
                </c:pt>
                <c:pt idx="45">
                  <c:v>12</c:v>
                </c:pt>
                <c:pt idx="46">
                  <c:v>12</c:v>
                </c:pt>
                <c:pt idx="47">
                  <c:v>12</c:v>
                </c:pt>
                <c:pt idx="48">
                  <c:v>12</c:v>
                </c:pt>
                <c:pt idx="49">
                  <c:v>12</c:v>
                </c:pt>
                <c:pt idx="50">
                  <c:v>12</c:v>
                </c:pt>
                <c:pt idx="51">
                  <c:v>12</c:v>
                </c:pt>
                <c:pt idx="52">
                  <c:v>12</c:v>
                </c:pt>
                <c:pt idx="53">
                  <c:v>12</c:v>
                </c:pt>
                <c:pt idx="54">
                  <c:v>12</c:v>
                </c:pt>
                <c:pt idx="55">
                  <c:v>12</c:v>
                </c:pt>
                <c:pt idx="56">
                  <c:v>12</c:v>
                </c:pt>
                <c:pt idx="57">
                  <c:v>12</c:v>
                </c:pt>
                <c:pt idx="58">
                  <c:v>12</c:v>
                </c:pt>
                <c:pt idx="59">
                  <c:v>12</c:v>
                </c:pt>
                <c:pt idx="60">
                  <c:v>12</c:v>
                </c:pt>
                <c:pt idx="61">
                  <c:v>12</c:v>
                </c:pt>
                <c:pt idx="62">
                  <c:v>10</c:v>
                </c:pt>
                <c:pt idx="63">
                  <c:v>10</c:v>
                </c:pt>
                <c:pt idx="64">
                  <c:v>10</c:v>
                </c:pt>
                <c:pt idx="65">
                  <c:v>10</c:v>
                </c:pt>
                <c:pt idx="66">
                  <c:v>10</c:v>
                </c:pt>
                <c:pt idx="67">
                  <c:v>10</c:v>
                </c:pt>
                <c:pt idx="68">
                  <c:v>10</c:v>
                </c:pt>
                <c:pt idx="69">
                  <c:v>10</c:v>
                </c:pt>
                <c:pt idx="70">
                  <c:v>10</c:v>
                </c:pt>
                <c:pt idx="71">
                  <c:v>10</c:v>
                </c:pt>
                <c:pt idx="72">
                  <c:v>10</c:v>
                </c:pt>
                <c:pt idx="73">
                  <c:v>10</c:v>
                </c:pt>
                <c:pt idx="74">
                  <c:v>13</c:v>
                </c:pt>
                <c:pt idx="75">
                  <c:v>25</c:v>
                </c:pt>
                <c:pt idx="76">
                  <c:v>24</c:v>
                </c:pt>
                <c:pt idx="77">
                  <c:v>12</c:v>
                </c:pt>
                <c:pt idx="78">
                  <c:v>12</c:v>
                </c:pt>
                <c:pt idx="79">
                  <c:v>10</c:v>
                </c:pt>
                <c:pt idx="80">
                  <c:v>21</c:v>
                </c:pt>
                <c:pt idx="81">
                  <c:v>21</c:v>
                </c:pt>
                <c:pt idx="82">
                  <c:v>21</c:v>
                </c:pt>
                <c:pt idx="83">
                  <c:v>21</c:v>
                </c:pt>
                <c:pt idx="84">
                  <c:v>21</c:v>
                </c:pt>
                <c:pt idx="85">
                  <c:v>21</c:v>
                </c:pt>
                <c:pt idx="86">
                  <c:v>21</c:v>
                </c:pt>
                <c:pt idx="87">
                  <c:v>21</c:v>
                </c:pt>
                <c:pt idx="88">
                  <c:v>21</c:v>
                </c:pt>
                <c:pt idx="89">
                  <c:v>21</c:v>
                </c:pt>
                <c:pt idx="90">
                  <c:v>21</c:v>
                </c:pt>
                <c:pt idx="91">
                  <c:v>21</c:v>
                </c:pt>
                <c:pt idx="92">
                  <c:v>21</c:v>
                </c:pt>
                <c:pt idx="93">
                  <c:v>21</c:v>
                </c:pt>
                <c:pt idx="94">
                  <c:v>21</c:v>
                </c:pt>
                <c:pt idx="95">
                  <c:v>21</c:v>
                </c:pt>
                <c:pt idx="96">
                  <c:v>21</c:v>
                </c:pt>
                <c:pt idx="97">
                  <c:v>21</c:v>
                </c:pt>
                <c:pt idx="98">
                  <c:v>21</c:v>
                </c:pt>
                <c:pt idx="99">
                  <c:v>21</c:v>
                </c:pt>
                <c:pt idx="100">
                  <c:v>21</c:v>
                </c:pt>
                <c:pt idx="101">
                  <c:v>11</c:v>
                </c:pt>
                <c:pt idx="102">
                  <c:v>32</c:v>
                </c:pt>
                <c:pt idx="103">
                  <c:v>12</c:v>
                </c:pt>
                <c:pt idx="104">
                  <c:v>12</c:v>
                </c:pt>
                <c:pt idx="105">
                  <c:v>12</c:v>
                </c:pt>
                <c:pt idx="106">
                  <c:v>12</c:v>
                </c:pt>
                <c:pt idx="107">
                  <c:v>12</c:v>
                </c:pt>
                <c:pt idx="108">
                  <c:v>15</c:v>
                </c:pt>
                <c:pt idx="109">
                  <c:v>12</c:v>
                </c:pt>
                <c:pt idx="110">
                  <c:v>12</c:v>
                </c:pt>
                <c:pt idx="111">
                  <c:v>12</c:v>
                </c:pt>
                <c:pt idx="112">
                  <c:v>12</c:v>
                </c:pt>
                <c:pt idx="113">
                  <c:v>12</c:v>
                </c:pt>
                <c:pt idx="114">
                  <c:v>12</c:v>
                </c:pt>
                <c:pt idx="115">
                  <c:v>13</c:v>
                </c:pt>
                <c:pt idx="116">
                  <c:v>12</c:v>
                </c:pt>
                <c:pt idx="117">
                  <c:v>12</c:v>
                </c:pt>
                <c:pt idx="118">
                  <c:v>12</c:v>
                </c:pt>
                <c:pt idx="119">
                  <c:v>13</c:v>
                </c:pt>
                <c:pt idx="120">
                  <c:v>13</c:v>
                </c:pt>
                <c:pt idx="121">
                  <c:v>7</c:v>
                </c:pt>
                <c:pt idx="122">
                  <c:v>37</c:v>
                </c:pt>
                <c:pt idx="123">
                  <c:v>37</c:v>
                </c:pt>
                <c:pt idx="124">
                  <c:v>9</c:v>
                </c:pt>
                <c:pt idx="125">
                  <c:v>18</c:v>
                </c:pt>
                <c:pt idx="126">
                  <c:v>12</c:v>
                </c:pt>
                <c:pt idx="127">
                  <c:v>12</c:v>
                </c:pt>
                <c:pt idx="128">
                  <c:v>12</c:v>
                </c:pt>
                <c:pt idx="129">
                  <c:v>14</c:v>
                </c:pt>
                <c:pt idx="130">
                  <c:v>19</c:v>
                </c:pt>
                <c:pt idx="131">
                  <c:v>19</c:v>
                </c:pt>
                <c:pt idx="132">
                  <c:v>19</c:v>
                </c:pt>
                <c:pt idx="133">
                  <c:v>38</c:v>
                </c:pt>
                <c:pt idx="134">
                  <c:v>14</c:v>
                </c:pt>
                <c:pt idx="135">
                  <c:v>30</c:v>
                </c:pt>
                <c:pt idx="136">
                  <c:v>20</c:v>
                </c:pt>
                <c:pt idx="137">
                  <c:v>15</c:v>
                </c:pt>
                <c:pt idx="138">
                  <c:v>15</c:v>
                </c:pt>
                <c:pt idx="139">
                  <c:v>15</c:v>
                </c:pt>
                <c:pt idx="140">
                  <c:v>14</c:v>
                </c:pt>
                <c:pt idx="141">
                  <c:v>15</c:v>
                </c:pt>
                <c:pt idx="142">
                  <c:v>15</c:v>
                </c:pt>
                <c:pt idx="143">
                  <c:v>15</c:v>
                </c:pt>
                <c:pt idx="144">
                  <c:v>14</c:v>
                </c:pt>
                <c:pt idx="145">
                  <c:v>15</c:v>
                </c:pt>
                <c:pt idx="146">
                  <c:v>15</c:v>
                </c:pt>
                <c:pt idx="147">
                  <c:v>15</c:v>
                </c:pt>
                <c:pt idx="148">
                  <c:v>15</c:v>
                </c:pt>
                <c:pt idx="149">
                  <c:v>15</c:v>
                </c:pt>
                <c:pt idx="150">
                  <c:v>15</c:v>
                </c:pt>
                <c:pt idx="151">
                  <c:v>15</c:v>
                </c:pt>
                <c:pt idx="152">
                  <c:v>15</c:v>
                </c:pt>
                <c:pt idx="153">
                  <c:v>15</c:v>
                </c:pt>
                <c:pt idx="154">
                  <c:v>14</c:v>
                </c:pt>
                <c:pt idx="155">
                  <c:v>16</c:v>
                </c:pt>
                <c:pt idx="156">
                  <c:v>16</c:v>
                </c:pt>
                <c:pt idx="157">
                  <c:v>16</c:v>
                </c:pt>
                <c:pt idx="158">
                  <c:v>16</c:v>
                </c:pt>
                <c:pt idx="159">
                  <c:v>16</c:v>
                </c:pt>
                <c:pt idx="160">
                  <c:v>16</c:v>
                </c:pt>
                <c:pt idx="161">
                  <c:v>16</c:v>
                </c:pt>
                <c:pt idx="162">
                  <c:v>16</c:v>
                </c:pt>
                <c:pt idx="163">
                  <c:v>16</c:v>
                </c:pt>
                <c:pt idx="164">
                  <c:v>16</c:v>
                </c:pt>
                <c:pt idx="165">
                  <c:v>16</c:v>
                </c:pt>
                <c:pt idx="166">
                  <c:v>16</c:v>
                </c:pt>
                <c:pt idx="167">
                  <c:v>16</c:v>
                </c:pt>
                <c:pt idx="168">
                  <c:v>16</c:v>
                </c:pt>
                <c:pt idx="169">
                  <c:v>16</c:v>
                </c:pt>
                <c:pt idx="170">
                  <c:v>16</c:v>
                </c:pt>
                <c:pt idx="171">
                  <c:v>15</c:v>
                </c:pt>
                <c:pt idx="172">
                  <c:v>15</c:v>
                </c:pt>
                <c:pt idx="173">
                  <c:v>15</c:v>
                </c:pt>
                <c:pt idx="174">
                  <c:v>15</c:v>
                </c:pt>
                <c:pt idx="175">
                  <c:v>15</c:v>
                </c:pt>
                <c:pt idx="176">
                  <c:v>15</c:v>
                </c:pt>
                <c:pt idx="177">
                  <c:v>15</c:v>
                </c:pt>
                <c:pt idx="178">
                  <c:v>15</c:v>
                </c:pt>
                <c:pt idx="179">
                  <c:v>15</c:v>
                </c:pt>
                <c:pt idx="180">
                  <c:v>16</c:v>
                </c:pt>
                <c:pt idx="181">
                  <c:v>17</c:v>
                </c:pt>
                <c:pt idx="182">
                  <c:v>21</c:v>
                </c:pt>
                <c:pt idx="183">
                  <c:v>22</c:v>
                </c:pt>
                <c:pt idx="184">
                  <c:v>22</c:v>
                </c:pt>
                <c:pt idx="185">
                  <c:v>22</c:v>
                </c:pt>
                <c:pt idx="186">
                  <c:v>22</c:v>
                </c:pt>
                <c:pt idx="187">
                  <c:v>22</c:v>
                </c:pt>
                <c:pt idx="188">
                  <c:v>22</c:v>
                </c:pt>
                <c:pt idx="189">
                  <c:v>22</c:v>
                </c:pt>
                <c:pt idx="190">
                  <c:v>22</c:v>
                </c:pt>
                <c:pt idx="191">
                  <c:v>22</c:v>
                </c:pt>
                <c:pt idx="192">
                  <c:v>22</c:v>
                </c:pt>
                <c:pt idx="193">
                  <c:v>22</c:v>
                </c:pt>
                <c:pt idx="194">
                  <c:v>22</c:v>
                </c:pt>
                <c:pt idx="195">
                  <c:v>22</c:v>
                </c:pt>
                <c:pt idx="196">
                  <c:v>22</c:v>
                </c:pt>
                <c:pt idx="197">
                  <c:v>22</c:v>
                </c:pt>
                <c:pt idx="198">
                  <c:v>22</c:v>
                </c:pt>
                <c:pt idx="199">
                  <c:v>22</c:v>
                </c:pt>
                <c:pt idx="200">
                  <c:v>22</c:v>
                </c:pt>
                <c:pt idx="201">
                  <c:v>22</c:v>
                </c:pt>
                <c:pt idx="202">
                  <c:v>22</c:v>
                </c:pt>
                <c:pt idx="203">
                  <c:v>22</c:v>
                </c:pt>
                <c:pt idx="204">
                  <c:v>10</c:v>
                </c:pt>
                <c:pt idx="205">
                  <c:v>11</c:v>
                </c:pt>
                <c:pt idx="206">
                  <c:v>9</c:v>
                </c:pt>
                <c:pt idx="207">
                  <c:v>17</c:v>
                </c:pt>
                <c:pt idx="208">
                  <c:v>17</c:v>
                </c:pt>
                <c:pt idx="209">
                  <c:v>17</c:v>
                </c:pt>
                <c:pt idx="210">
                  <c:v>17</c:v>
                </c:pt>
                <c:pt idx="211">
                  <c:v>38</c:v>
                </c:pt>
                <c:pt idx="212">
                  <c:v>12</c:v>
                </c:pt>
                <c:pt idx="213">
                  <c:v>12</c:v>
                </c:pt>
                <c:pt idx="214">
                  <c:v>22</c:v>
                </c:pt>
                <c:pt idx="215">
                  <c:v>22</c:v>
                </c:pt>
                <c:pt idx="216">
                  <c:v>22</c:v>
                </c:pt>
                <c:pt idx="217">
                  <c:v>22</c:v>
                </c:pt>
                <c:pt idx="218">
                  <c:v>12</c:v>
                </c:pt>
                <c:pt idx="219">
                  <c:v>12</c:v>
                </c:pt>
                <c:pt idx="220">
                  <c:v>12</c:v>
                </c:pt>
                <c:pt idx="221">
                  <c:v>12</c:v>
                </c:pt>
                <c:pt idx="222">
                  <c:v>15</c:v>
                </c:pt>
                <c:pt idx="223">
                  <c:v>15</c:v>
                </c:pt>
                <c:pt idx="224">
                  <c:v>15</c:v>
                </c:pt>
                <c:pt idx="225">
                  <c:v>25</c:v>
                </c:pt>
                <c:pt idx="226">
                  <c:v>14</c:v>
                </c:pt>
                <c:pt idx="227">
                  <c:v>14</c:v>
                </c:pt>
                <c:pt idx="228">
                  <c:v>14</c:v>
                </c:pt>
                <c:pt idx="229">
                  <c:v>14</c:v>
                </c:pt>
                <c:pt idx="230">
                  <c:v>20</c:v>
                </c:pt>
                <c:pt idx="231">
                  <c:v>34</c:v>
                </c:pt>
                <c:pt idx="232">
                  <c:v>34</c:v>
                </c:pt>
                <c:pt idx="233">
                  <c:v>17</c:v>
                </c:pt>
                <c:pt idx="234">
                  <c:v>34</c:v>
                </c:pt>
                <c:pt idx="235">
                  <c:v>34</c:v>
                </c:pt>
                <c:pt idx="236">
                  <c:v>22</c:v>
                </c:pt>
                <c:pt idx="237">
                  <c:v>10</c:v>
                </c:pt>
                <c:pt idx="238">
                  <c:v>11</c:v>
                </c:pt>
                <c:pt idx="239">
                  <c:v>17</c:v>
                </c:pt>
                <c:pt idx="240">
                  <c:v>11</c:v>
                </c:pt>
                <c:pt idx="241">
                  <c:v>11</c:v>
                </c:pt>
                <c:pt idx="242">
                  <c:v>11</c:v>
                </c:pt>
                <c:pt idx="243">
                  <c:v>11</c:v>
                </c:pt>
                <c:pt idx="244">
                  <c:v>11</c:v>
                </c:pt>
                <c:pt idx="245">
                  <c:v>11</c:v>
                </c:pt>
                <c:pt idx="246">
                  <c:v>11</c:v>
                </c:pt>
                <c:pt idx="247">
                  <c:v>18</c:v>
                </c:pt>
                <c:pt idx="248">
                  <c:v>15</c:v>
                </c:pt>
                <c:pt idx="249">
                  <c:v>12</c:v>
                </c:pt>
                <c:pt idx="250">
                  <c:v>12</c:v>
                </c:pt>
                <c:pt idx="251">
                  <c:v>12</c:v>
                </c:pt>
                <c:pt idx="252">
                  <c:v>12</c:v>
                </c:pt>
                <c:pt idx="253">
                  <c:v>12</c:v>
                </c:pt>
                <c:pt idx="254">
                  <c:v>12</c:v>
                </c:pt>
                <c:pt idx="255">
                  <c:v>12</c:v>
                </c:pt>
                <c:pt idx="256">
                  <c:v>12</c:v>
                </c:pt>
                <c:pt idx="257">
                  <c:v>12</c:v>
                </c:pt>
                <c:pt idx="258">
                  <c:v>12</c:v>
                </c:pt>
                <c:pt idx="259">
                  <c:v>12</c:v>
                </c:pt>
                <c:pt idx="260">
                  <c:v>12</c:v>
                </c:pt>
                <c:pt idx="261">
                  <c:v>23</c:v>
                </c:pt>
                <c:pt idx="262">
                  <c:v>18</c:v>
                </c:pt>
                <c:pt idx="263">
                  <c:v>18</c:v>
                </c:pt>
                <c:pt idx="264">
                  <c:v>18</c:v>
                </c:pt>
                <c:pt idx="265">
                  <c:v>18</c:v>
                </c:pt>
                <c:pt idx="266">
                  <c:v>18</c:v>
                </c:pt>
                <c:pt idx="267">
                  <c:v>18</c:v>
                </c:pt>
                <c:pt idx="268">
                  <c:v>18</c:v>
                </c:pt>
                <c:pt idx="269">
                  <c:v>18</c:v>
                </c:pt>
                <c:pt idx="270">
                  <c:v>18</c:v>
                </c:pt>
                <c:pt idx="271">
                  <c:v>18</c:v>
                </c:pt>
                <c:pt idx="272">
                  <c:v>18</c:v>
                </c:pt>
                <c:pt idx="273">
                  <c:v>18</c:v>
                </c:pt>
                <c:pt idx="274">
                  <c:v>18</c:v>
                </c:pt>
                <c:pt idx="275">
                  <c:v>18</c:v>
                </c:pt>
                <c:pt idx="276">
                  <c:v>18</c:v>
                </c:pt>
                <c:pt idx="277">
                  <c:v>18</c:v>
                </c:pt>
                <c:pt idx="278">
                  <c:v>18</c:v>
                </c:pt>
                <c:pt idx="279">
                  <c:v>18</c:v>
                </c:pt>
                <c:pt idx="280">
                  <c:v>28</c:v>
                </c:pt>
                <c:pt idx="281">
                  <c:v>28</c:v>
                </c:pt>
                <c:pt idx="282">
                  <c:v>11</c:v>
                </c:pt>
                <c:pt idx="283">
                  <c:v>14</c:v>
                </c:pt>
                <c:pt idx="284">
                  <c:v>7</c:v>
                </c:pt>
                <c:pt idx="285">
                  <c:v>19</c:v>
                </c:pt>
                <c:pt idx="286">
                  <c:v>11</c:v>
                </c:pt>
                <c:pt idx="287">
                  <c:v>14</c:v>
                </c:pt>
                <c:pt idx="288">
                  <c:v>14</c:v>
                </c:pt>
                <c:pt idx="289">
                  <c:v>18</c:v>
                </c:pt>
                <c:pt idx="290">
                  <c:v>18</c:v>
                </c:pt>
                <c:pt idx="291">
                  <c:v>18</c:v>
                </c:pt>
                <c:pt idx="292">
                  <c:v>18</c:v>
                </c:pt>
                <c:pt idx="293">
                  <c:v>18</c:v>
                </c:pt>
                <c:pt idx="294">
                  <c:v>18</c:v>
                </c:pt>
                <c:pt idx="295">
                  <c:v>18</c:v>
                </c:pt>
                <c:pt idx="296">
                  <c:v>18</c:v>
                </c:pt>
                <c:pt idx="297">
                  <c:v>13</c:v>
                </c:pt>
                <c:pt idx="298">
                  <c:v>13</c:v>
                </c:pt>
                <c:pt idx="299">
                  <c:v>11</c:v>
                </c:pt>
                <c:pt idx="300">
                  <c:v>11</c:v>
                </c:pt>
                <c:pt idx="301">
                  <c:v>13</c:v>
                </c:pt>
                <c:pt idx="302">
                  <c:v>16</c:v>
                </c:pt>
                <c:pt idx="303">
                  <c:v>15</c:v>
                </c:pt>
                <c:pt idx="304">
                  <c:v>15</c:v>
                </c:pt>
                <c:pt idx="305">
                  <c:v>15</c:v>
                </c:pt>
                <c:pt idx="306">
                  <c:v>15</c:v>
                </c:pt>
                <c:pt idx="307">
                  <c:v>15</c:v>
                </c:pt>
                <c:pt idx="308">
                  <c:v>15</c:v>
                </c:pt>
                <c:pt idx="309">
                  <c:v>15</c:v>
                </c:pt>
                <c:pt idx="310">
                  <c:v>15</c:v>
                </c:pt>
                <c:pt idx="311">
                  <c:v>15</c:v>
                </c:pt>
                <c:pt idx="312">
                  <c:v>15</c:v>
                </c:pt>
                <c:pt idx="313">
                  <c:v>15</c:v>
                </c:pt>
                <c:pt idx="314">
                  <c:v>15</c:v>
                </c:pt>
                <c:pt idx="315">
                  <c:v>15</c:v>
                </c:pt>
                <c:pt idx="316">
                  <c:v>15</c:v>
                </c:pt>
                <c:pt idx="317">
                  <c:v>15</c:v>
                </c:pt>
                <c:pt idx="318">
                  <c:v>14</c:v>
                </c:pt>
                <c:pt idx="319">
                  <c:v>14</c:v>
                </c:pt>
                <c:pt idx="320">
                  <c:v>10</c:v>
                </c:pt>
                <c:pt idx="321">
                  <c:v>10</c:v>
                </c:pt>
                <c:pt idx="322">
                  <c:v>10</c:v>
                </c:pt>
                <c:pt idx="323">
                  <c:v>10</c:v>
                </c:pt>
                <c:pt idx="324">
                  <c:v>10</c:v>
                </c:pt>
                <c:pt idx="325">
                  <c:v>10</c:v>
                </c:pt>
                <c:pt idx="326">
                  <c:v>10</c:v>
                </c:pt>
                <c:pt idx="327">
                  <c:v>10</c:v>
                </c:pt>
                <c:pt idx="328">
                  <c:v>10</c:v>
                </c:pt>
                <c:pt idx="329">
                  <c:v>10</c:v>
                </c:pt>
                <c:pt idx="330">
                  <c:v>20</c:v>
                </c:pt>
                <c:pt idx="331">
                  <c:v>20</c:v>
                </c:pt>
                <c:pt idx="332">
                  <c:v>11</c:v>
                </c:pt>
                <c:pt idx="333">
                  <c:v>11</c:v>
                </c:pt>
                <c:pt idx="334">
                  <c:v>13</c:v>
                </c:pt>
                <c:pt idx="335">
                  <c:v>31</c:v>
                </c:pt>
                <c:pt idx="336">
                  <c:v>31</c:v>
                </c:pt>
                <c:pt idx="337">
                  <c:v>31</c:v>
                </c:pt>
                <c:pt idx="338">
                  <c:v>31</c:v>
                </c:pt>
                <c:pt idx="339">
                  <c:v>31</c:v>
                </c:pt>
                <c:pt idx="340">
                  <c:v>31</c:v>
                </c:pt>
                <c:pt idx="341">
                  <c:v>31</c:v>
                </c:pt>
                <c:pt idx="342">
                  <c:v>31</c:v>
                </c:pt>
                <c:pt idx="343">
                  <c:v>31</c:v>
                </c:pt>
                <c:pt idx="344">
                  <c:v>31</c:v>
                </c:pt>
                <c:pt idx="345">
                  <c:v>31</c:v>
                </c:pt>
                <c:pt idx="346">
                  <c:v>31</c:v>
                </c:pt>
                <c:pt idx="347">
                  <c:v>31</c:v>
                </c:pt>
                <c:pt idx="348">
                  <c:v>31</c:v>
                </c:pt>
                <c:pt idx="349">
                  <c:v>31</c:v>
                </c:pt>
                <c:pt idx="350">
                  <c:v>31</c:v>
                </c:pt>
                <c:pt idx="351">
                  <c:v>31</c:v>
                </c:pt>
                <c:pt idx="352">
                  <c:v>31</c:v>
                </c:pt>
                <c:pt idx="353">
                  <c:v>31</c:v>
                </c:pt>
                <c:pt idx="354">
                  <c:v>31</c:v>
                </c:pt>
                <c:pt idx="355">
                  <c:v>31</c:v>
                </c:pt>
                <c:pt idx="356">
                  <c:v>31</c:v>
                </c:pt>
                <c:pt idx="357">
                  <c:v>31</c:v>
                </c:pt>
                <c:pt idx="358">
                  <c:v>31</c:v>
                </c:pt>
                <c:pt idx="359">
                  <c:v>31</c:v>
                </c:pt>
                <c:pt idx="360">
                  <c:v>31</c:v>
                </c:pt>
                <c:pt idx="361">
                  <c:v>31</c:v>
                </c:pt>
                <c:pt idx="362">
                  <c:v>31</c:v>
                </c:pt>
                <c:pt idx="363">
                  <c:v>31</c:v>
                </c:pt>
                <c:pt idx="364">
                  <c:v>31</c:v>
                </c:pt>
                <c:pt idx="365">
                  <c:v>31</c:v>
                </c:pt>
                <c:pt idx="366">
                  <c:v>16</c:v>
                </c:pt>
                <c:pt idx="367">
                  <c:v>16</c:v>
                </c:pt>
                <c:pt idx="368">
                  <c:v>16</c:v>
                </c:pt>
                <c:pt idx="369">
                  <c:v>16</c:v>
                </c:pt>
                <c:pt idx="370">
                  <c:v>16</c:v>
                </c:pt>
                <c:pt idx="371">
                  <c:v>16</c:v>
                </c:pt>
                <c:pt idx="372">
                  <c:v>16</c:v>
                </c:pt>
                <c:pt idx="373">
                  <c:v>16</c:v>
                </c:pt>
                <c:pt idx="374">
                  <c:v>16</c:v>
                </c:pt>
                <c:pt idx="375">
                  <c:v>20</c:v>
                </c:pt>
                <c:pt idx="376">
                  <c:v>20</c:v>
                </c:pt>
                <c:pt idx="377">
                  <c:v>10</c:v>
                </c:pt>
                <c:pt idx="378">
                  <c:v>15</c:v>
                </c:pt>
                <c:pt idx="379">
                  <c:v>24</c:v>
                </c:pt>
                <c:pt idx="380">
                  <c:v>15</c:v>
                </c:pt>
                <c:pt idx="381">
                  <c:v>27</c:v>
                </c:pt>
                <c:pt idx="382">
                  <c:v>27</c:v>
                </c:pt>
                <c:pt idx="383">
                  <c:v>17</c:v>
                </c:pt>
                <c:pt idx="384">
                  <c:v>17</c:v>
                </c:pt>
                <c:pt idx="385">
                  <c:v>17</c:v>
                </c:pt>
                <c:pt idx="386">
                  <c:v>17</c:v>
                </c:pt>
                <c:pt idx="387">
                  <c:v>17</c:v>
                </c:pt>
                <c:pt idx="388">
                  <c:v>12</c:v>
                </c:pt>
                <c:pt idx="389">
                  <c:v>17</c:v>
                </c:pt>
                <c:pt idx="390">
                  <c:v>17</c:v>
                </c:pt>
                <c:pt idx="391">
                  <c:v>17</c:v>
                </c:pt>
                <c:pt idx="392">
                  <c:v>17</c:v>
                </c:pt>
                <c:pt idx="393">
                  <c:v>17</c:v>
                </c:pt>
                <c:pt idx="394">
                  <c:v>17</c:v>
                </c:pt>
                <c:pt idx="395">
                  <c:v>17</c:v>
                </c:pt>
                <c:pt idx="396">
                  <c:v>17</c:v>
                </c:pt>
                <c:pt idx="397">
                  <c:v>17</c:v>
                </c:pt>
                <c:pt idx="398">
                  <c:v>17</c:v>
                </c:pt>
                <c:pt idx="399">
                  <c:v>17</c:v>
                </c:pt>
                <c:pt idx="400">
                  <c:v>17</c:v>
                </c:pt>
                <c:pt idx="401">
                  <c:v>17</c:v>
                </c:pt>
                <c:pt idx="402">
                  <c:v>17</c:v>
                </c:pt>
                <c:pt idx="403">
                  <c:v>17</c:v>
                </c:pt>
                <c:pt idx="404">
                  <c:v>17</c:v>
                </c:pt>
                <c:pt idx="405">
                  <c:v>17</c:v>
                </c:pt>
                <c:pt idx="406">
                  <c:v>17</c:v>
                </c:pt>
                <c:pt idx="407">
                  <c:v>17</c:v>
                </c:pt>
                <c:pt idx="408">
                  <c:v>17</c:v>
                </c:pt>
                <c:pt idx="409">
                  <c:v>17</c:v>
                </c:pt>
                <c:pt idx="410">
                  <c:v>17</c:v>
                </c:pt>
                <c:pt idx="411">
                  <c:v>17</c:v>
                </c:pt>
                <c:pt idx="412">
                  <c:v>17</c:v>
                </c:pt>
                <c:pt idx="413">
                  <c:v>17</c:v>
                </c:pt>
                <c:pt idx="414">
                  <c:v>17</c:v>
                </c:pt>
                <c:pt idx="415">
                  <c:v>17</c:v>
                </c:pt>
                <c:pt idx="416">
                  <c:v>17</c:v>
                </c:pt>
                <c:pt idx="417">
                  <c:v>17</c:v>
                </c:pt>
                <c:pt idx="418">
                  <c:v>14</c:v>
                </c:pt>
                <c:pt idx="419">
                  <c:v>13</c:v>
                </c:pt>
                <c:pt idx="420">
                  <c:v>13</c:v>
                </c:pt>
                <c:pt idx="421">
                  <c:v>13</c:v>
                </c:pt>
                <c:pt idx="422">
                  <c:v>13</c:v>
                </c:pt>
                <c:pt idx="423">
                  <c:v>13</c:v>
                </c:pt>
                <c:pt idx="424">
                  <c:v>13</c:v>
                </c:pt>
                <c:pt idx="425">
                  <c:v>13</c:v>
                </c:pt>
                <c:pt idx="426">
                  <c:v>13</c:v>
                </c:pt>
                <c:pt idx="427">
                  <c:v>13</c:v>
                </c:pt>
                <c:pt idx="428">
                  <c:v>13</c:v>
                </c:pt>
                <c:pt idx="429">
                  <c:v>13</c:v>
                </c:pt>
                <c:pt idx="430">
                  <c:v>13</c:v>
                </c:pt>
                <c:pt idx="431">
                  <c:v>13</c:v>
                </c:pt>
                <c:pt idx="432">
                  <c:v>25</c:v>
                </c:pt>
                <c:pt idx="433">
                  <c:v>25</c:v>
                </c:pt>
                <c:pt idx="434">
                  <c:v>22</c:v>
                </c:pt>
                <c:pt idx="435">
                  <c:v>22</c:v>
                </c:pt>
                <c:pt idx="436">
                  <c:v>14</c:v>
                </c:pt>
                <c:pt idx="437">
                  <c:v>13</c:v>
                </c:pt>
                <c:pt idx="438">
                  <c:v>15</c:v>
                </c:pt>
                <c:pt idx="439">
                  <c:v>17</c:v>
                </c:pt>
                <c:pt idx="440">
                  <c:v>17</c:v>
                </c:pt>
                <c:pt idx="441">
                  <c:v>14</c:v>
                </c:pt>
                <c:pt idx="442">
                  <c:v>14</c:v>
                </c:pt>
                <c:pt idx="443">
                  <c:v>22</c:v>
                </c:pt>
                <c:pt idx="444">
                  <c:v>10</c:v>
                </c:pt>
                <c:pt idx="445">
                  <c:v>14</c:v>
                </c:pt>
                <c:pt idx="446">
                  <c:v>17</c:v>
                </c:pt>
                <c:pt idx="447">
                  <c:v>22</c:v>
                </c:pt>
                <c:pt idx="448">
                  <c:v>22</c:v>
                </c:pt>
                <c:pt idx="449">
                  <c:v>22</c:v>
                </c:pt>
                <c:pt idx="450">
                  <c:v>22</c:v>
                </c:pt>
                <c:pt idx="451">
                  <c:v>22</c:v>
                </c:pt>
                <c:pt idx="452">
                  <c:v>22</c:v>
                </c:pt>
                <c:pt idx="453">
                  <c:v>22</c:v>
                </c:pt>
                <c:pt idx="454">
                  <c:v>13</c:v>
                </c:pt>
                <c:pt idx="455">
                  <c:v>20</c:v>
                </c:pt>
                <c:pt idx="456">
                  <c:v>22</c:v>
                </c:pt>
                <c:pt idx="457">
                  <c:v>22</c:v>
                </c:pt>
                <c:pt idx="458">
                  <c:v>11</c:v>
                </c:pt>
                <c:pt idx="459">
                  <c:v>11</c:v>
                </c:pt>
                <c:pt idx="460">
                  <c:v>20</c:v>
                </c:pt>
                <c:pt idx="461">
                  <c:v>21</c:v>
                </c:pt>
                <c:pt idx="462">
                  <c:v>21</c:v>
                </c:pt>
                <c:pt idx="463">
                  <c:v>21</c:v>
                </c:pt>
                <c:pt idx="464">
                  <c:v>21</c:v>
                </c:pt>
                <c:pt idx="465">
                  <c:v>21</c:v>
                </c:pt>
                <c:pt idx="466">
                  <c:v>21</c:v>
                </c:pt>
                <c:pt idx="467">
                  <c:v>21</c:v>
                </c:pt>
                <c:pt idx="468">
                  <c:v>22</c:v>
                </c:pt>
                <c:pt idx="469">
                  <c:v>22</c:v>
                </c:pt>
                <c:pt idx="470">
                  <c:v>22</c:v>
                </c:pt>
                <c:pt idx="471">
                  <c:v>22</c:v>
                </c:pt>
                <c:pt idx="472">
                  <c:v>22</c:v>
                </c:pt>
                <c:pt idx="473">
                  <c:v>22</c:v>
                </c:pt>
                <c:pt idx="474">
                  <c:v>22</c:v>
                </c:pt>
                <c:pt idx="475">
                  <c:v>22</c:v>
                </c:pt>
                <c:pt idx="476">
                  <c:v>22</c:v>
                </c:pt>
                <c:pt idx="477">
                  <c:v>22</c:v>
                </c:pt>
                <c:pt idx="478">
                  <c:v>22</c:v>
                </c:pt>
                <c:pt idx="479">
                  <c:v>10</c:v>
                </c:pt>
                <c:pt idx="480">
                  <c:v>22</c:v>
                </c:pt>
                <c:pt idx="481">
                  <c:v>22</c:v>
                </c:pt>
                <c:pt idx="482">
                  <c:v>22</c:v>
                </c:pt>
                <c:pt idx="483">
                  <c:v>22</c:v>
                </c:pt>
                <c:pt idx="484">
                  <c:v>22</c:v>
                </c:pt>
                <c:pt idx="485">
                  <c:v>22</c:v>
                </c:pt>
                <c:pt idx="486">
                  <c:v>22</c:v>
                </c:pt>
                <c:pt idx="487">
                  <c:v>22</c:v>
                </c:pt>
                <c:pt idx="488">
                  <c:v>10</c:v>
                </c:pt>
                <c:pt idx="489">
                  <c:v>22</c:v>
                </c:pt>
                <c:pt idx="490">
                  <c:v>22</c:v>
                </c:pt>
                <c:pt idx="491">
                  <c:v>23</c:v>
                </c:pt>
                <c:pt idx="492">
                  <c:v>23</c:v>
                </c:pt>
                <c:pt idx="493">
                  <c:v>23</c:v>
                </c:pt>
                <c:pt idx="494">
                  <c:v>14</c:v>
                </c:pt>
                <c:pt idx="495">
                  <c:v>16</c:v>
                </c:pt>
                <c:pt idx="496">
                  <c:v>14</c:v>
                </c:pt>
                <c:pt idx="497">
                  <c:v>17</c:v>
                </c:pt>
                <c:pt idx="498">
                  <c:v>14</c:v>
                </c:pt>
                <c:pt idx="499">
                  <c:v>14</c:v>
                </c:pt>
                <c:pt idx="500">
                  <c:v>14</c:v>
                </c:pt>
                <c:pt idx="501">
                  <c:v>14</c:v>
                </c:pt>
                <c:pt idx="502">
                  <c:v>14</c:v>
                </c:pt>
                <c:pt idx="503">
                  <c:v>14</c:v>
                </c:pt>
                <c:pt idx="504">
                  <c:v>14</c:v>
                </c:pt>
                <c:pt idx="505">
                  <c:v>14</c:v>
                </c:pt>
                <c:pt idx="506">
                  <c:v>14</c:v>
                </c:pt>
                <c:pt idx="507">
                  <c:v>14</c:v>
                </c:pt>
                <c:pt idx="508">
                  <c:v>14</c:v>
                </c:pt>
                <c:pt idx="509">
                  <c:v>14</c:v>
                </c:pt>
                <c:pt idx="510">
                  <c:v>14</c:v>
                </c:pt>
                <c:pt idx="511">
                  <c:v>15</c:v>
                </c:pt>
                <c:pt idx="512">
                  <c:v>15</c:v>
                </c:pt>
                <c:pt idx="513">
                  <c:v>14</c:v>
                </c:pt>
                <c:pt idx="514">
                  <c:v>10</c:v>
                </c:pt>
                <c:pt idx="515">
                  <c:v>18</c:v>
                </c:pt>
                <c:pt idx="516">
                  <c:v>10</c:v>
                </c:pt>
                <c:pt idx="517">
                  <c:v>11</c:v>
                </c:pt>
                <c:pt idx="518">
                  <c:v>12</c:v>
                </c:pt>
                <c:pt idx="519">
                  <c:v>12</c:v>
                </c:pt>
                <c:pt idx="520">
                  <c:v>12</c:v>
                </c:pt>
                <c:pt idx="521">
                  <c:v>12</c:v>
                </c:pt>
                <c:pt idx="522">
                  <c:v>12</c:v>
                </c:pt>
                <c:pt idx="523">
                  <c:v>12</c:v>
                </c:pt>
                <c:pt idx="524">
                  <c:v>14</c:v>
                </c:pt>
                <c:pt idx="525">
                  <c:v>12</c:v>
                </c:pt>
                <c:pt idx="526">
                  <c:v>12</c:v>
                </c:pt>
                <c:pt idx="527">
                  <c:v>12</c:v>
                </c:pt>
                <c:pt idx="528">
                  <c:v>12</c:v>
                </c:pt>
                <c:pt idx="529">
                  <c:v>12</c:v>
                </c:pt>
                <c:pt idx="530">
                  <c:v>12</c:v>
                </c:pt>
                <c:pt idx="531">
                  <c:v>11</c:v>
                </c:pt>
                <c:pt idx="532">
                  <c:v>13</c:v>
                </c:pt>
                <c:pt idx="533">
                  <c:v>19</c:v>
                </c:pt>
                <c:pt idx="534">
                  <c:v>16</c:v>
                </c:pt>
                <c:pt idx="535">
                  <c:v>14</c:v>
                </c:pt>
                <c:pt idx="536">
                  <c:v>14</c:v>
                </c:pt>
                <c:pt idx="537">
                  <c:v>14</c:v>
                </c:pt>
                <c:pt idx="538">
                  <c:v>14</c:v>
                </c:pt>
                <c:pt idx="539">
                  <c:v>14</c:v>
                </c:pt>
                <c:pt idx="540">
                  <c:v>14</c:v>
                </c:pt>
                <c:pt idx="541">
                  <c:v>14</c:v>
                </c:pt>
                <c:pt idx="542">
                  <c:v>14</c:v>
                </c:pt>
                <c:pt idx="543">
                  <c:v>14</c:v>
                </c:pt>
                <c:pt idx="544">
                  <c:v>14</c:v>
                </c:pt>
                <c:pt idx="545">
                  <c:v>14</c:v>
                </c:pt>
                <c:pt idx="546">
                  <c:v>10</c:v>
                </c:pt>
                <c:pt idx="547">
                  <c:v>14</c:v>
                </c:pt>
                <c:pt idx="548">
                  <c:v>17</c:v>
                </c:pt>
                <c:pt idx="549">
                  <c:v>17</c:v>
                </c:pt>
                <c:pt idx="550">
                  <c:v>17</c:v>
                </c:pt>
                <c:pt idx="551">
                  <c:v>17</c:v>
                </c:pt>
                <c:pt idx="552">
                  <c:v>17</c:v>
                </c:pt>
                <c:pt idx="553">
                  <c:v>19</c:v>
                </c:pt>
                <c:pt idx="554">
                  <c:v>19</c:v>
                </c:pt>
                <c:pt idx="555">
                  <c:v>19</c:v>
                </c:pt>
                <c:pt idx="556">
                  <c:v>17</c:v>
                </c:pt>
                <c:pt idx="557">
                  <c:v>19</c:v>
                </c:pt>
                <c:pt idx="558">
                  <c:v>17</c:v>
                </c:pt>
                <c:pt idx="559">
                  <c:v>19</c:v>
                </c:pt>
                <c:pt idx="560">
                  <c:v>17</c:v>
                </c:pt>
                <c:pt idx="561">
                  <c:v>17</c:v>
                </c:pt>
                <c:pt idx="562">
                  <c:v>15</c:v>
                </c:pt>
                <c:pt idx="563">
                  <c:v>16</c:v>
                </c:pt>
                <c:pt idx="564">
                  <c:v>16</c:v>
                </c:pt>
                <c:pt idx="565">
                  <c:v>15</c:v>
                </c:pt>
                <c:pt idx="566">
                  <c:v>21</c:v>
                </c:pt>
                <c:pt idx="567">
                  <c:v>23</c:v>
                </c:pt>
                <c:pt idx="568">
                  <c:v>21</c:v>
                </c:pt>
                <c:pt idx="569">
                  <c:v>12</c:v>
                </c:pt>
                <c:pt idx="570">
                  <c:v>12</c:v>
                </c:pt>
                <c:pt idx="571">
                  <c:v>12</c:v>
                </c:pt>
                <c:pt idx="572">
                  <c:v>18</c:v>
                </c:pt>
                <c:pt idx="573">
                  <c:v>12</c:v>
                </c:pt>
                <c:pt idx="574">
                  <c:v>10</c:v>
                </c:pt>
                <c:pt idx="575">
                  <c:v>16</c:v>
                </c:pt>
                <c:pt idx="576">
                  <c:v>24</c:v>
                </c:pt>
                <c:pt idx="577">
                  <c:v>24</c:v>
                </c:pt>
                <c:pt idx="578">
                  <c:v>16</c:v>
                </c:pt>
                <c:pt idx="579">
                  <c:v>16</c:v>
                </c:pt>
                <c:pt idx="580">
                  <c:v>16</c:v>
                </c:pt>
                <c:pt idx="581">
                  <c:v>18</c:v>
                </c:pt>
                <c:pt idx="582">
                  <c:v>16</c:v>
                </c:pt>
                <c:pt idx="583">
                  <c:v>23</c:v>
                </c:pt>
                <c:pt idx="584">
                  <c:v>17</c:v>
                </c:pt>
                <c:pt idx="585">
                  <c:v>21</c:v>
                </c:pt>
                <c:pt idx="586">
                  <c:v>11</c:v>
                </c:pt>
                <c:pt idx="587">
                  <c:v>15</c:v>
                </c:pt>
                <c:pt idx="588">
                  <c:v>17</c:v>
                </c:pt>
                <c:pt idx="589">
                  <c:v>16</c:v>
                </c:pt>
                <c:pt idx="590">
                  <c:v>10</c:v>
                </c:pt>
                <c:pt idx="591">
                  <c:v>10</c:v>
                </c:pt>
                <c:pt idx="592">
                  <c:v>15</c:v>
                </c:pt>
                <c:pt idx="593">
                  <c:v>10</c:v>
                </c:pt>
                <c:pt idx="594">
                  <c:v>17</c:v>
                </c:pt>
                <c:pt idx="595">
                  <c:v>17</c:v>
                </c:pt>
                <c:pt idx="596">
                  <c:v>17</c:v>
                </c:pt>
                <c:pt idx="597">
                  <c:v>17</c:v>
                </c:pt>
                <c:pt idx="598">
                  <c:v>18</c:v>
                </c:pt>
                <c:pt idx="599">
                  <c:v>17</c:v>
                </c:pt>
                <c:pt idx="600">
                  <c:v>17</c:v>
                </c:pt>
                <c:pt idx="601">
                  <c:v>17</c:v>
                </c:pt>
                <c:pt idx="602">
                  <c:v>17</c:v>
                </c:pt>
                <c:pt idx="603">
                  <c:v>17</c:v>
                </c:pt>
                <c:pt idx="604">
                  <c:v>17</c:v>
                </c:pt>
                <c:pt idx="605">
                  <c:v>23</c:v>
                </c:pt>
                <c:pt idx="606">
                  <c:v>23</c:v>
                </c:pt>
                <c:pt idx="607">
                  <c:v>23</c:v>
                </c:pt>
                <c:pt idx="608">
                  <c:v>23</c:v>
                </c:pt>
                <c:pt idx="609">
                  <c:v>23</c:v>
                </c:pt>
                <c:pt idx="610">
                  <c:v>23</c:v>
                </c:pt>
                <c:pt idx="611">
                  <c:v>15</c:v>
                </c:pt>
                <c:pt idx="612">
                  <c:v>15</c:v>
                </c:pt>
                <c:pt idx="613">
                  <c:v>15</c:v>
                </c:pt>
                <c:pt idx="614">
                  <c:v>15</c:v>
                </c:pt>
                <c:pt idx="615">
                  <c:v>15</c:v>
                </c:pt>
                <c:pt idx="616">
                  <c:v>18</c:v>
                </c:pt>
                <c:pt idx="617">
                  <c:v>18</c:v>
                </c:pt>
                <c:pt idx="618">
                  <c:v>16</c:v>
                </c:pt>
                <c:pt idx="619">
                  <c:v>9</c:v>
                </c:pt>
                <c:pt idx="620">
                  <c:v>7</c:v>
                </c:pt>
                <c:pt idx="621">
                  <c:v>7</c:v>
                </c:pt>
                <c:pt idx="622">
                  <c:v>7</c:v>
                </c:pt>
                <c:pt idx="623">
                  <c:v>7</c:v>
                </c:pt>
                <c:pt idx="624">
                  <c:v>20</c:v>
                </c:pt>
                <c:pt idx="625">
                  <c:v>20</c:v>
                </c:pt>
                <c:pt idx="626">
                  <c:v>20</c:v>
                </c:pt>
                <c:pt idx="627">
                  <c:v>20</c:v>
                </c:pt>
                <c:pt idx="628">
                  <c:v>20</c:v>
                </c:pt>
                <c:pt idx="629">
                  <c:v>20</c:v>
                </c:pt>
                <c:pt idx="630">
                  <c:v>20</c:v>
                </c:pt>
                <c:pt idx="631">
                  <c:v>20</c:v>
                </c:pt>
                <c:pt idx="632">
                  <c:v>16</c:v>
                </c:pt>
                <c:pt idx="633">
                  <c:v>13</c:v>
                </c:pt>
                <c:pt idx="634">
                  <c:v>13</c:v>
                </c:pt>
                <c:pt idx="635">
                  <c:v>13</c:v>
                </c:pt>
                <c:pt idx="636">
                  <c:v>13</c:v>
                </c:pt>
                <c:pt idx="637">
                  <c:v>13</c:v>
                </c:pt>
                <c:pt idx="638">
                  <c:v>13</c:v>
                </c:pt>
                <c:pt idx="639">
                  <c:v>13</c:v>
                </c:pt>
                <c:pt idx="640">
                  <c:v>13</c:v>
                </c:pt>
                <c:pt idx="641">
                  <c:v>13</c:v>
                </c:pt>
                <c:pt idx="642">
                  <c:v>13</c:v>
                </c:pt>
                <c:pt idx="643">
                  <c:v>11</c:v>
                </c:pt>
                <c:pt idx="644">
                  <c:v>14</c:v>
                </c:pt>
                <c:pt idx="645">
                  <c:v>12</c:v>
                </c:pt>
                <c:pt idx="646">
                  <c:v>12</c:v>
                </c:pt>
                <c:pt idx="647">
                  <c:v>12</c:v>
                </c:pt>
                <c:pt idx="648">
                  <c:v>13</c:v>
                </c:pt>
                <c:pt idx="649">
                  <c:v>12</c:v>
                </c:pt>
                <c:pt idx="650">
                  <c:v>12</c:v>
                </c:pt>
                <c:pt idx="651">
                  <c:v>12</c:v>
                </c:pt>
                <c:pt idx="652">
                  <c:v>12</c:v>
                </c:pt>
                <c:pt idx="653">
                  <c:v>12</c:v>
                </c:pt>
                <c:pt idx="654">
                  <c:v>12</c:v>
                </c:pt>
                <c:pt idx="655">
                  <c:v>12</c:v>
                </c:pt>
                <c:pt idx="656">
                  <c:v>13</c:v>
                </c:pt>
                <c:pt idx="657">
                  <c:v>8</c:v>
                </c:pt>
                <c:pt idx="658">
                  <c:v>12</c:v>
                </c:pt>
                <c:pt idx="659">
                  <c:v>7</c:v>
                </c:pt>
                <c:pt idx="660">
                  <c:v>16</c:v>
                </c:pt>
                <c:pt idx="661">
                  <c:v>16</c:v>
                </c:pt>
                <c:pt idx="662">
                  <c:v>16</c:v>
                </c:pt>
                <c:pt idx="663">
                  <c:v>16</c:v>
                </c:pt>
                <c:pt idx="664">
                  <c:v>16</c:v>
                </c:pt>
                <c:pt idx="665">
                  <c:v>16</c:v>
                </c:pt>
                <c:pt idx="666">
                  <c:v>16</c:v>
                </c:pt>
                <c:pt idx="667">
                  <c:v>16</c:v>
                </c:pt>
                <c:pt idx="668">
                  <c:v>16</c:v>
                </c:pt>
                <c:pt idx="669">
                  <c:v>16</c:v>
                </c:pt>
                <c:pt idx="670">
                  <c:v>16</c:v>
                </c:pt>
                <c:pt idx="671">
                  <c:v>16</c:v>
                </c:pt>
                <c:pt idx="672">
                  <c:v>16</c:v>
                </c:pt>
                <c:pt idx="673">
                  <c:v>16</c:v>
                </c:pt>
                <c:pt idx="674">
                  <c:v>16</c:v>
                </c:pt>
                <c:pt idx="675">
                  <c:v>16</c:v>
                </c:pt>
                <c:pt idx="676">
                  <c:v>10</c:v>
                </c:pt>
                <c:pt idx="677">
                  <c:v>9</c:v>
                </c:pt>
                <c:pt idx="678">
                  <c:v>10</c:v>
                </c:pt>
                <c:pt idx="679">
                  <c:v>14</c:v>
                </c:pt>
                <c:pt idx="680">
                  <c:v>16</c:v>
                </c:pt>
                <c:pt idx="681">
                  <c:v>13</c:v>
                </c:pt>
                <c:pt idx="682">
                  <c:v>12</c:v>
                </c:pt>
                <c:pt idx="683">
                  <c:v>10</c:v>
                </c:pt>
                <c:pt idx="684">
                  <c:v>13</c:v>
                </c:pt>
                <c:pt idx="685">
                  <c:v>10</c:v>
                </c:pt>
                <c:pt idx="686">
                  <c:v>13</c:v>
                </c:pt>
                <c:pt idx="687">
                  <c:v>32</c:v>
                </c:pt>
                <c:pt idx="688">
                  <c:v>14</c:v>
                </c:pt>
                <c:pt idx="689">
                  <c:v>14</c:v>
                </c:pt>
                <c:pt idx="690">
                  <c:v>21</c:v>
                </c:pt>
                <c:pt idx="691">
                  <c:v>16</c:v>
                </c:pt>
                <c:pt idx="692">
                  <c:v>14</c:v>
                </c:pt>
                <c:pt idx="693">
                  <c:v>14</c:v>
                </c:pt>
                <c:pt idx="694">
                  <c:v>13</c:v>
                </c:pt>
                <c:pt idx="695">
                  <c:v>13</c:v>
                </c:pt>
                <c:pt idx="696">
                  <c:v>13</c:v>
                </c:pt>
                <c:pt idx="697">
                  <c:v>13</c:v>
                </c:pt>
                <c:pt idx="698">
                  <c:v>13</c:v>
                </c:pt>
                <c:pt idx="699">
                  <c:v>13</c:v>
                </c:pt>
                <c:pt idx="700">
                  <c:v>13</c:v>
                </c:pt>
                <c:pt idx="701">
                  <c:v>13</c:v>
                </c:pt>
                <c:pt idx="702">
                  <c:v>13</c:v>
                </c:pt>
                <c:pt idx="703">
                  <c:v>13</c:v>
                </c:pt>
                <c:pt idx="704">
                  <c:v>13</c:v>
                </c:pt>
                <c:pt idx="705">
                  <c:v>13</c:v>
                </c:pt>
                <c:pt idx="706">
                  <c:v>13</c:v>
                </c:pt>
                <c:pt idx="707">
                  <c:v>13</c:v>
                </c:pt>
                <c:pt idx="708">
                  <c:v>14</c:v>
                </c:pt>
                <c:pt idx="709">
                  <c:v>19</c:v>
                </c:pt>
                <c:pt idx="710">
                  <c:v>23</c:v>
                </c:pt>
                <c:pt idx="711">
                  <c:v>23</c:v>
                </c:pt>
                <c:pt idx="712">
                  <c:v>23</c:v>
                </c:pt>
                <c:pt idx="713">
                  <c:v>10</c:v>
                </c:pt>
                <c:pt idx="714">
                  <c:v>23</c:v>
                </c:pt>
                <c:pt idx="715">
                  <c:v>23</c:v>
                </c:pt>
                <c:pt idx="716">
                  <c:v>23</c:v>
                </c:pt>
                <c:pt idx="717">
                  <c:v>23</c:v>
                </c:pt>
                <c:pt idx="718">
                  <c:v>23</c:v>
                </c:pt>
                <c:pt idx="719">
                  <c:v>23</c:v>
                </c:pt>
                <c:pt idx="720">
                  <c:v>23</c:v>
                </c:pt>
                <c:pt idx="721">
                  <c:v>23</c:v>
                </c:pt>
                <c:pt idx="722">
                  <c:v>23</c:v>
                </c:pt>
                <c:pt idx="723">
                  <c:v>23</c:v>
                </c:pt>
                <c:pt idx="724">
                  <c:v>23</c:v>
                </c:pt>
                <c:pt idx="725">
                  <c:v>23</c:v>
                </c:pt>
                <c:pt idx="726">
                  <c:v>23</c:v>
                </c:pt>
                <c:pt idx="727">
                  <c:v>23</c:v>
                </c:pt>
                <c:pt idx="728">
                  <c:v>23</c:v>
                </c:pt>
                <c:pt idx="729">
                  <c:v>15</c:v>
                </c:pt>
                <c:pt idx="730">
                  <c:v>23</c:v>
                </c:pt>
                <c:pt idx="731">
                  <c:v>23</c:v>
                </c:pt>
                <c:pt idx="732">
                  <c:v>23</c:v>
                </c:pt>
                <c:pt idx="733">
                  <c:v>23</c:v>
                </c:pt>
                <c:pt idx="734">
                  <c:v>23</c:v>
                </c:pt>
                <c:pt idx="735">
                  <c:v>16</c:v>
                </c:pt>
                <c:pt idx="736">
                  <c:v>13</c:v>
                </c:pt>
                <c:pt idx="737">
                  <c:v>15</c:v>
                </c:pt>
                <c:pt idx="738">
                  <c:v>14</c:v>
                </c:pt>
                <c:pt idx="739">
                  <c:v>14</c:v>
                </c:pt>
                <c:pt idx="740">
                  <c:v>12</c:v>
                </c:pt>
                <c:pt idx="741">
                  <c:v>13</c:v>
                </c:pt>
                <c:pt idx="742">
                  <c:v>16</c:v>
                </c:pt>
                <c:pt idx="743">
                  <c:v>12</c:v>
                </c:pt>
                <c:pt idx="744">
                  <c:v>16</c:v>
                </c:pt>
                <c:pt idx="745">
                  <c:v>23</c:v>
                </c:pt>
                <c:pt idx="746">
                  <c:v>11</c:v>
                </c:pt>
                <c:pt idx="747">
                  <c:v>12</c:v>
                </c:pt>
                <c:pt idx="748">
                  <c:v>11</c:v>
                </c:pt>
                <c:pt idx="749">
                  <c:v>17</c:v>
                </c:pt>
                <c:pt idx="750">
                  <c:v>7</c:v>
                </c:pt>
                <c:pt idx="751">
                  <c:v>15</c:v>
                </c:pt>
                <c:pt idx="752">
                  <c:v>17</c:v>
                </c:pt>
                <c:pt idx="753">
                  <c:v>16</c:v>
                </c:pt>
                <c:pt idx="754">
                  <c:v>16</c:v>
                </c:pt>
                <c:pt idx="755">
                  <c:v>16</c:v>
                </c:pt>
                <c:pt idx="756">
                  <c:v>16</c:v>
                </c:pt>
                <c:pt idx="757">
                  <c:v>11</c:v>
                </c:pt>
                <c:pt idx="758">
                  <c:v>14</c:v>
                </c:pt>
                <c:pt idx="759">
                  <c:v>11</c:v>
                </c:pt>
                <c:pt idx="760">
                  <c:v>15</c:v>
                </c:pt>
                <c:pt idx="761">
                  <c:v>15</c:v>
                </c:pt>
                <c:pt idx="762">
                  <c:v>12</c:v>
                </c:pt>
                <c:pt idx="763">
                  <c:v>12</c:v>
                </c:pt>
                <c:pt idx="764">
                  <c:v>12</c:v>
                </c:pt>
                <c:pt idx="765">
                  <c:v>12</c:v>
                </c:pt>
                <c:pt idx="766">
                  <c:v>12</c:v>
                </c:pt>
                <c:pt idx="767">
                  <c:v>12</c:v>
                </c:pt>
                <c:pt idx="768">
                  <c:v>12</c:v>
                </c:pt>
                <c:pt idx="769">
                  <c:v>12</c:v>
                </c:pt>
                <c:pt idx="770">
                  <c:v>12</c:v>
                </c:pt>
                <c:pt idx="771">
                  <c:v>12</c:v>
                </c:pt>
                <c:pt idx="772">
                  <c:v>12</c:v>
                </c:pt>
                <c:pt idx="773">
                  <c:v>12</c:v>
                </c:pt>
                <c:pt idx="774">
                  <c:v>32</c:v>
                </c:pt>
                <c:pt idx="775">
                  <c:v>30</c:v>
                </c:pt>
                <c:pt idx="776">
                  <c:v>75</c:v>
                </c:pt>
                <c:pt idx="777">
                  <c:v>30</c:v>
                </c:pt>
                <c:pt idx="778">
                  <c:v>30</c:v>
                </c:pt>
                <c:pt idx="779">
                  <c:v>30</c:v>
                </c:pt>
                <c:pt idx="780">
                  <c:v>30</c:v>
                </c:pt>
                <c:pt idx="781">
                  <c:v>10</c:v>
                </c:pt>
                <c:pt idx="782">
                  <c:v>30</c:v>
                </c:pt>
                <c:pt idx="783">
                  <c:v>30</c:v>
                </c:pt>
                <c:pt idx="784">
                  <c:v>20</c:v>
                </c:pt>
                <c:pt idx="785">
                  <c:v>20</c:v>
                </c:pt>
                <c:pt idx="786">
                  <c:v>11</c:v>
                </c:pt>
                <c:pt idx="787">
                  <c:v>14</c:v>
                </c:pt>
                <c:pt idx="788">
                  <c:v>14</c:v>
                </c:pt>
                <c:pt idx="789">
                  <c:v>16</c:v>
                </c:pt>
                <c:pt idx="790">
                  <c:v>15</c:v>
                </c:pt>
                <c:pt idx="791">
                  <c:v>15</c:v>
                </c:pt>
                <c:pt idx="792">
                  <c:v>15</c:v>
                </c:pt>
                <c:pt idx="793">
                  <c:v>18</c:v>
                </c:pt>
                <c:pt idx="794">
                  <c:v>9</c:v>
                </c:pt>
                <c:pt idx="795">
                  <c:v>12</c:v>
                </c:pt>
                <c:pt idx="796">
                  <c:v>10</c:v>
                </c:pt>
                <c:pt idx="797">
                  <c:v>10</c:v>
                </c:pt>
                <c:pt idx="798">
                  <c:v>12</c:v>
                </c:pt>
                <c:pt idx="799">
                  <c:v>16</c:v>
                </c:pt>
                <c:pt idx="800">
                  <c:v>16</c:v>
                </c:pt>
                <c:pt idx="801">
                  <c:v>15</c:v>
                </c:pt>
                <c:pt idx="802">
                  <c:v>15</c:v>
                </c:pt>
                <c:pt idx="803">
                  <c:v>15</c:v>
                </c:pt>
                <c:pt idx="804">
                  <c:v>24</c:v>
                </c:pt>
                <c:pt idx="805">
                  <c:v>16</c:v>
                </c:pt>
                <c:pt idx="806">
                  <c:v>21</c:v>
                </c:pt>
                <c:pt idx="807">
                  <c:v>21</c:v>
                </c:pt>
                <c:pt idx="808">
                  <c:v>21</c:v>
                </c:pt>
                <c:pt idx="809">
                  <c:v>27</c:v>
                </c:pt>
                <c:pt idx="810">
                  <c:v>27</c:v>
                </c:pt>
                <c:pt idx="811">
                  <c:v>13</c:v>
                </c:pt>
                <c:pt idx="812">
                  <c:v>18</c:v>
                </c:pt>
                <c:pt idx="813">
                  <c:v>8</c:v>
                </c:pt>
                <c:pt idx="814">
                  <c:v>12</c:v>
                </c:pt>
                <c:pt idx="815">
                  <c:v>16</c:v>
                </c:pt>
                <c:pt idx="816">
                  <c:v>16</c:v>
                </c:pt>
                <c:pt idx="817">
                  <c:v>16</c:v>
                </c:pt>
                <c:pt idx="818">
                  <c:v>16</c:v>
                </c:pt>
                <c:pt idx="819">
                  <c:v>16</c:v>
                </c:pt>
                <c:pt idx="820">
                  <c:v>16</c:v>
                </c:pt>
                <c:pt idx="821">
                  <c:v>16</c:v>
                </c:pt>
                <c:pt idx="822">
                  <c:v>16</c:v>
                </c:pt>
                <c:pt idx="823">
                  <c:v>16</c:v>
                </c:pt>
                <c:pt idx="824">
                  <c:v>16</c:v>
                </c:pt>
                <c:pt idx="825">
                  <c:v>16</c:v>
                </c:pt>
                <c:pt idx="826">
                  <c:v>16</c:v>
                </c:pt>
                <c:pt idx="827">
                  <c:v>12</c:v>
                </c:pt>
                <c:pt idx="828">
                  <c:v>10</c:v>
                </c:pt>
                <c:pt idx="829">
                  <c:v>13</c:v>
                </c:pt>
                <c:pt idx="830">
                  <c:v>14</c:v>
                </c:pt>
                <c:pt idx="831">
                  <c:v>13</c:v>
                </c:pt>
                <c:pt idx="832">
                  <c:v>14</c:v>
                </c:pt>
                <c:pt idx="833">
                  <c:v>14</c:v>
                </c:pt>
                <c:pt idx="834">
                  <c:v>14</c:v>
                </c:pt>
                <c:pt idx="835">
                  <c:v>14</c:v>
                </c:pt>
                <c:pt idx="836">
                  <c:v>14</c:v>
                </c:pt>
                <c:pt idx="837">
                  <c:v>14</c:v>
                </c:pt>
                <c:pt idx="838">
                  <c:v>14</c:v>
                </c:pt>
                <c:pt idx="839">
                  <c:v>14</c:v>
                </c:pt>
                <c:pt idx="840">
                  <c:v>14</c:v>
                </c:pt>
                <c:pt idx="841">
                  <c:v>14</c:v>
                </c:pt>
                <c:pt idx="842">
                  <c:v>14</c:v>
                </c:pt>
                <c:pt idx="843">
                  <c:v>14</c:v>
                </c:pt>
                <c:pt idx="844">
                  <c:v>14</c:v>
                </c:pt>
                <c:pt idx="845">
                  <c:v>13</c:v>
                </c:pt>
                <c:pt idx="846">
                  <c:v>12</c:v>
                </c:pt>
                <c:pt idx="847">
                  <c:v>10</c:v>
                </c:pt>
                <c:pt idx="848">
                  <c:v>10</c:v>
                </c:pt>
                <c:pt idx="849">
                  <c:v>14</c:v>
                </c:pt>
                <c:pt idx="850">
                  <c:v>14</c:v>
                </c:pt>
                <c:pt idx="851">
                  <c:v>21</c:v>
                </c:pt>
                <c:pt idx="852">
                  <c:v>16</c:v>
                </c:pt>
                <c:pt idx="853">
                  <c:v>11</c:v>
                </c:pt>
                <c:pt idx="854">
                  <c:v>11</c:v>
                </c:pt>
                <c:pt idx="855">
                  <c:v>11</c:v>
                </c:pt>
                <c:pt idx="856">
                  <c:v>11</c:v>
                </c:pt>
                <c:pt idx="857">
                  <c:v>11</c:v>
                </c:pt>
                <c:pt idx="858">
                  <c:v>11</c:v>
                </c:pt>
                <c:pt idx="859">
                  <c:v>11</c:v>
                </c:pt>
                <c:pt idx="860">
                  <c:v>11</c:v>
                </c:pt>
                <c:pt idx="861">
                  <c:v>11</c:v>
                </c:pt>
                <c:pt idx="862">
                  <c:v>11</c:v>
                </c:pt>
                <c:pt idx="863">
                  <c:v>11</c:v>
                </c:pt>
                <c:pt idx="864">
                  <c:v>12</c:v>
                </c:pt>
                <c:pt idx="865">
                  <c:v>23</c:v>
                </c:pt>
                <c:pt idx="866">
                  <c:v>14</c:v>
                </c:pt>
                <c:pt idx="867">
                  <c:v>14</c:v>
                </c:pt>
                <c:pt idx="868">
                  <c:v>11</c:v>
                </c:pt>
                <c:pt idx="869">
                  <c:v>11</c:v>
                </c:pt>
                <c:pt idx="870">
                  <c:v>11</c:v>
                </c:pt>
                <c:pt idx="871">
                  <c:v>11</c:v>
                </c:pt>
                <c:pt idx="872">
                  <c:v>14</c:v>
                </c:pt>
                <c:pt idx="873">
                  <c:v>11</c:v>
                </c:pt>
                <c:pt idx="874">
                  <c:v>22</c:v>
                </c:pt>
                <c:pt idx="875">
                  <c:v>26</c:v>
                </c:pt>
                <c:pt idx="876">
                  <c:v>26</c:v>
                </c:pt>
                <c:pt idx="877">
                  <c:v>26</c:v>
                </c:pt>
                <c:pt idx="878">
                  <c:v>26</c:v>
                </c:pt>
                <c:pt idx="879">
                  <c:v>26</c:v>
                </c:pt>
                <c:pt idx="880">
                  <c:v>26</c:v>
                </c:pt>
                <c:pt idx="881">
                  <c:v>26</c:v>
                </c:pt>
                <c:pt idx="882">
                  <c:v>26</c:v>
                </c:pt>
                <c:pt idx="883">
                  <c:v>26</c:v>
                </c:pt>
                <c:pt idx="884">
                  <c:v>26</c:v>
                </c:pt>
                <c:pt idx="885">
                  <c:v>26</c:v>
                </c:pt>
                <c:pt idx="886">
                  <c:v>26</c:v>
                </c:pt>
                <c:pt idx="887">
                  <c:v>26</c:v>
                </c:pt>
                <c:pt idx="888">
                  <c:v>26</c:v>
                </c:pt>
                <c:pt idx="889">
                  <c:v>26</c:v>
                </c:pt>
                <c:pt idx="890">
                  <c:v>26</c:v>
                </c:pt>
                <c:pt idx="891">
                  <c:v>26</c:v>
                </c:pt>
                <c:pt idx="892">
                  <c:v>26</c:v>
                </c:pt>
                <c:pt idx="893">
                  <c:v>26</c:v>
                </c:pt>
                <c:pt idx="894">
                  <c:v>26</c:v>
                </c:pt>
                <c:pt idx="895">
                  <c:v>26</c:v>
                </c:pt>
                <c:pt idx="896">
                  <c:v>26</c:v>
                </c:pt>
                <c:pt idx="897">
                  <c:v>26</c:v>
                </c:pt>
                <c:pt idx="898">
                  <c:v>26</c:v>
                </c:pt>
                <c:pt idx="899">
                  <c:v>26</c:v>
                </c:pt>
                <c:pt idx="900">
                  <c:v>26</c:v>
                </c:pt>
                <c:pt idx="901">
                  <c:v>21</c:v>
                </c:pt>
                <c:pt idx="902">
                  <c:v>22</c:v>
                </c:pt>
                <c:pt idx="903">
                  <c:v>13</c:v>
                </c:pt>
                <c:pt idx="904">
                  <c:v>16</c:v>
                </c:pt>
                <c:pt idx="905">
                  <c:v>16</c:v>
                </c:pt>
                <c:pt idx="906">
                  <c:v>16</c:v>
                </c:pt>
                <c:pt idx="907">
                  <c:v>11</c:v>
                </c:pt>
                <c:pt idx="908">
                  <c:v>16</c:v>
                </c:pt>
                <c:pt idx="909">
                  <c:v>16</c:v>
                </c:pt>
                <c:pt idx="910">
                  <c:v>16</c:v>
                </c:pt>
                <c:pt idx="911">
                  <c:v>16</c:v>
                </c:pt>
                <c:pt idx="912">
                  <c:v>16</c:v>
                </c:pt>
                <c:pt idx="913">
                  <c:v>16</c:v>
                </c:pt>
                <c:pt idx="914">
                  <c:v>16</c:v>
                </c:pt>
                <c:pt idx="915">
                  <c:v>16</c:v>
                </c:pt>
                <c:pt idx="916">
                  <c:v>16</c:v>
                </c:pt>
                <c:pt idx="917">
                  <c:v>16</c:v>
                </c:pt>
                <c:pt idx="918">
                  <c:v>16</c:v>
                </c:pt>
                <c:pt idx="919">
                  <c:v>16</c:v>
                </c:pt>
                <c:pt idx="920">
                  <c:v>11</c:v>
                </c:pt>
                <c:pt idx="921">
                  <c:v>11</c:v>
                </c:pt>
                <c:pt idx="922">
                  <c:v>16</c:v>
                </c:pt>
                <c:pt idx="923">
                  <c:v>16</c:v>
                </c:pt>
                <c:pt idx="924">
                  <c:v>16</c:v>
                </c:pt>
                <c:pt idx="925">
                  <c:v>16</c:v>
                </c:pt>
                <c:pt idx="926">
                  <c:v>12</c:v>
                </c:pt>
                <c:pt idx="927">
                  <c:v>17</c:v>
                </c:pt>
                <c:pt idx="928">
                  <c:v>17</c:v>
                </c:pt>
                <c:pt idx="929">
                  <c:v>18</c:v>
                </c:pt>
                <c:pt idx="930">
                  <c:v>19</c:v>
                </c:pt>
                <c:pt idx="931">
                  <c:v>21</c:v>
                </c:pt>
                <c:pt idx="932">
                  <c:v>12</c:v>
                </c:pt>
                <c:pt idx="933">
                  <c:v>10</c:v>
                </c:pt>
                <c:pt idx="934">
                  <c:v>10</c:v>
                </c:pt>
                <c:pt idx="935">
                  <c:v>10</c:v>
                </c:pt>
                <c:pt idx="936">
                  <c:v>17</c:v>
                </c:pt>
                <c:pt idx="937">
                  <c:v>17</c:v>
                </c:pt>
                <c:pt idx="938">
                  <c:v>17</c:v>
                </c:pt>
                <c:pt idx="939">
                  <c:v>17</c:v>
                </c:pt>
                <c:pt idx="940">
                  <c:v>17</c:v>
                </c:pt>
                <c:pt idx="941">
                  <c:v>17</c:v>
                </c:pt>
                <c:pt idx="942">
                  <c:v>17</c:v>
                </c:pt>
                <c:pt idx="943">
                  <c:v>17</c:v>
                </c:pt>
                <c:pt idx="944">
                  <c:v>17</c:v>
                </c:pt>
                <c:pt idx="945">
                  <c:v>17</c:v>
                </c:pt>
                <c:pt idx="946">
                  <c:v>17</c:v>
                </c:pt>
                <c:pt idx="947">
                  <c:v>17</c:v>
                </c:pt>
                <c:pt idx="948">
                  <c:v>17</c:v>
                </c:pt>
                <c:pt idx="949">
                  <c:v>17</c:v>
                </c:pt>
                <c:pt idx="950">
                  <c:v>17</c:v>
                </c:pt>
                <c:pt idx="951">
                  <c:v>17</c:v>
                </c:pt>
                <c:pt idx="952">
                  <c:v>17</c:v>
                </c:pt>
                <c:pt idx="953">
                  <c:v>24</c:v>
                </c:pt>
                <c:pt idx="954">
                  <c:v>24</c:v>
                </c:pt>
                <c:pt idx="955">
                  <c:v>24</c:v>
                </c:pt>
                <c:pt idx="956">
                  <c:v>24</c:v>
                </c:pt>
                <c:pt idx="957">
                  <c:v>24</c:v>
                </c:pt>
                <c:pt idx="958">
                  <c:v>24</c:v>
                </c:pt>
                <c:pt idx="959">
                  <c:v>24</c:v>
                </c:pt>
                <c:pt idx="960">
                  <c:v>24</c:v>
                </c:pt>
                <c:pt idx="961">
                  <c:v>24</c:v>
                </c:pt>
                <c:pt idx="962">
                  <c:v>24</c:v>
                </c:pt>
                <c:pt idx="963">
                  <c:v>24</c:v>
                </c:pt>
                <c:pt idx="964">
                  <c:v>24</c:v>
                </c:pt>
                <c:pt idx="965">
                  <c:v>24</c:v>
                </c:pt>
                <c:pt idx="966">
                  <c:v>24</c:v>
                </c:pt>
                <c:pt idx="967">
                  <c:v>24</c:v>
                </c:pt>
                <c:pt idx="968">
                  <c:v>24</c:v>
                </c:pt>
                <c:pt idx="969">
                  <c:v>24</c:v>
                </c:pt>
                <c:pt idx="970">
                  <c:v>24</c:v>
                </c:pt>
                <c:pt idx="971">
                  <c:v>24</c:v>
                </c:pt>
                <c:pt idx="972">
                  <c:v>24</c:v>
                </c:pt>
                <c:pt idx="973">
                  <c:v>24</c:v>
                </c:pt>
                <c:pt idx="974">
                  <c:v>24</c:v>
                </c:pt>
                <c:pt idx="975">
                  <c:v>24</c:v>
                </c:pt>
                <c:pt idx="976">
                  <c:v>24</c:v>
                </c:pt>
                <c:pt idx="977">
                  <c:v>16</c:v>
                </c:pt>
                <c:pt idx="978">
                  <c:v>15</c:v>
                </c:pt>
                <c:pt idx="979">
                  <c:v>15</c:v>
                </c:pt>
                <c:pt idx="980">
                  <c:v>15</c:v>
                </c:pt>
                <c:pt idx="981">
                  <c:v>15</c:v>
                </c:pt>
                <c:pt idx="982">
                  <c:v>15</c:v>
                </c:pt>
                <c:pt idx="983">
                  <c:v>15</c:v>
                </c:pt>
                <c:pt idx="984">
                  <c:v>15</c:v>
                </c:pt>
                <c:pt idx="985">
                  <c:v>15</c:v>
                </c:pt>
                <c:pt idx="986">
                  <c:v>15</c:v>
                </c:pt>
                <c:pt idx="987">
                  <c:v>15</c:v>
                </c:pt>
                <c:pt idx="988">
                  <c:v>15</c:v>
                </c:pt>
                <c:pt idx="989">
                  <c:v>15</c:v>
                </c:pt>
                <c:pt idx="990">
                  <c:v>15</c:v>
                </c:pt>
                <c:pt idx="991">
                  <c:v>14</c:v>
                </c:pt>
                <c:pt idx="992">
                  <c:v>15</c:v>
                </c:pt>
                <c:pt idx="993">
                  <c:v>14</c:v>
                </c:pt>
                <c:pt idx="994">
                  <c:v>13</c:v>
                </c:pt>
                <c:pt idx="995">
                  <c:v>14</c:v>
                </c:pt>
                <c:pt idx="996">
                  <c:v>15</c:v>
                </c:pt>
                <c:pt idx="997">
                  <c:v>15</c:v>
                </c:pt>
                <c:pt idx="998">
                  <c:v>16</c:v>
                </c:pt>
                <c:pt idx="999">
                  <c:v>15</c:v>
                </c:pt>
                <c:pt idx="1000">
                  <c:v>15</c:v>
                </c:pt>
                <c:pt idx="1001">
                  <c:v>15</c:v>
                </c:pt>
                <c:pt idx="1002">
                  <c:v>15</c:v>
                </c:pt>
                <c:pt idx="1003">
                  <c:v>15</c:v>
                </c:pt>
                <c:pt idx="1004">
                  <c:v>15</c:v>
                </c:pt>
                <c:pt idx="1005">
                  <c:v>16</c:v>
                </c:pt>
                <c:pt idx="1006">
                  <c:v>15</c:v>
                </c:pt>
                <c:pt idx="1007">
                  <c:v>15</c:v>
                </c:pt>
                <c:pt idx="1008">
                  <c:v>15</c:v>
                </c:pt>
                <c:pt idx="1009">
                  <c:v>34</c:v>
                </c:pt>
                <c:pt idx="1010">
                  <c:v>34</c:v>
                </c:pt>
                <c:pt idx="1011">
                  <c:v>34</c:v>
                </c:pt>
                <c:pt idx="1012">
                  <c:v>8</c:v>
                </c:pt>
                <c:pt idx="1013">
                  <c:v>13</c:v>
                </c:pt>
                <c:pt idx="1014">
                  <c:v>26</c:v>
                </c:pt>
                <c:pt idx="1015">
                  <c:v>19</c:v>
                </c:pt>
                <c:pt idx="1016">
                  <c:v>14</c:v>
                </c:pt>
                <c:pt idx="1017">
                  <c:v>14</c:v>
                </c:pt>
                <c:pt idx="1018">
                  <c:v>14</c:v>
                </c:pt>
                <c:pt idx="1019">
                  <c:v>14</c:v>
                </c:pt>
                <c:pt idx="1020">
                  <c:v>14</c:v>
                </c:pt>
                <c:pt idx="1021">
                  <c:v>14</c:v>
                </c:pt>
                <c:pt idx="1022">
                  <c:v>17</c:v>
                </c:pt>
                <c:pt idx="1023">
                  <c:v>17</c:v>
                </c:pt>
                <c:pt idx="1024">
                  <c:v>14</c:v>
                </c:pt>
                <c:pt idx="1025">
                  <c:v>9</c:v>
                </c:pt>
                <c:pt idx="1026">
                  <c:v>14</c:v>
                </c:pt>
                <c:pt idx="1027">
                  <c:v>14</c:v>
                </c:pt>
                <c:pt idx="1028">
                  <c:v>14</c:v>
                </c:pt>
                <c:pt idx="1029">
                  <c:v>14</c:v>
                </c:pt>
                <c:pt idx="1030">
                  <c:v>14</c:v>
                </c:pt>
                <c:pt idx="1031">
                  <c:v>14</c:v>
                </c:pt>
                <c:pt idx="1032">
                  <c:v>14</c:v>
                </c:pt>
                <c:pt idx="1033">
                  <c:v>9</c:v>
                </c:pt>
                <c:pt idx="1034">
                  <c:v>11</c:v>
                </c:pt>
                <c:pt idx="1035">
                  <c:v>11</c:v>
                </c:pt>
                <c:pt idx="1036">
                  <c:v>11</c:v>
                </c:pt>
                <c:pt idx="1037">
                  <c:v>11</c:v>
                </c:pt>
                <c:pt idx="1038">
                  <c:v>15</c:v>
                </c:pt>
                <c:pt idx="1039">
                  <c:v>15</c:v>
                </c:pt>
                <c:pt idx="1040">
                  <c:v>11</c:v>
                </c:pt>
                <c:pt idx="1041">
                  <c:v>7</c:v>
                </c:pt>
                <c:pt idx="1042">
                  <c:v>15</c:v>
                </c:pt>
                <c:pt idx="1043">
                  <c:v>15</c:v>
                </c:pt>
                <c:pt idx="1044">
                  <c:v>15</c:v>
                </c:pt>
                <c:pt idx="1045">
                  <c:v>15</c:v>
                </c:pt>
                <c:pt idx="1046">
                  <c:v>15</c:v>
                </c:pt>
                <c:pt idx="1047">
                  <c:v>11</c:v>
                </c:pt>
                <c:pt idx="1048">
                  <c:v>15</c:v>
                </c:pt>
                <c:pt idx="1049">
                  <c:v>7</c:v>
                </c:pt>
                <c:pt idx="1050">
                  <c:v>15</c:v>
                </c:pt>
                <c:pt idx="1051">
                  <c:v>15</c:v>
                </c:pt>
                <c:pt idx="1052">
                  <c:v>15</c:v>
                </c:pt>
                <c:pt idx="1053">
                  <c:v>15</c:v>
                </c:pt>
                <c:pt idx="1054">
                  <c:v>11</c:v>
                </c:pt>
                <c:pt idx="1055">
                  <c:v>15</c:v>
                </c:pt>
                <c:pt idx="1056">
                  <c:v>11</c:v>
                </c:pt>
                <c:pt idx="1057">
                  <c:v>11</c:v>
                </c:pt>
                <c:pt idx="1058">
                  <c:v>20</c:v>
                </c:pt>
                <c:pt idx="1059">
                  <c:v>16</c:v>
                </c:pt>
                <c:pt idx="1060">
                  <c:v>16</c:v>
                </c:pt>
                <c:pt idx="1061">
                  <c:v>16</c:v>
                </c:pt>
                <c:pt idx="1062">
                  <c:v>12</c:v>
                </c:pt>
                <c:pt idx="1063">
                  <c:v>12</c:v>
                </c:pt>
                <c:pt idx="1064">
                  <c:v>12</c:v>
                </c:pt>
                <c:pt idx="1065">
                  <c:v>22</c:v>
                </c:pt>
                <c:pt idx="1066">
                  <c:v>12</c:v>
                </c:pt>
                <c:pt idx="1067">
                  <c:v>17</c:v>
                </c:pt>
                <c:pt idx="1068">
                  <c:v>17</c:v>
                </c:pt>
                <c:pt idx="1069">
                  <c:v>17</c:v>
                </c:pt>
                <c:pt idx="1070">
                  <c:v>17</c:v>
                </c:pt>
                <c:pt idx="1071">
                  <c:v>17</c:v>
                </c:pt>
                <c:pt idx="1072">
                  <c:v>17</c:v>
                </c:pt>
                <c:pt idx="1073">
                  <c:v>17</c:v>
                </c:pt>
                <c:pt idx="1074">
                  <c:v>17</c:v>
                </c:pt>
                <c:pt idx="1075">
                  <c:v>17</c:v>
                </c:pt>
                <c:pt idx="1076">
                  <c:v>17</c:v>
                </c:pt>
                <c:pt idx="1077">
                  <c:v>17</c:v>
                </c:pt>
                <c:pt idx="1078">
                  <c:v>17</c:v>
                </c:pt>
                <c:pt idx="1079">
                  <c:v>17</c:v>
                </c:pt>
                <c:pt idx="1080">
                  <c:v>17</c:v>
                </c:pt>
                <c:pt idx="1081">
                  <c:v>17</c:v>
                </c:pt>
                <c:pt idx="1082">
                  <c:v>17</c:v>
                </c:pt>
                <c:pt idx="1083">
                  <c:v>17</c:v>
                </c:pt>
                <c:pt idx="1084">
                  <c:v>20</c:v>
                </c:pt>
                <c:pt idx="1085">
                  <c:v>16</c:v>
                </c:pt>
                <c:pt idx="1086">
                  <c:v>9</c:v>
                </c:pt>
                <c:pt idx="1087">
                  <c:v>16</c:v>
                </c:pt>
                <c:pt idx="1088">
                  <c:v>16</c:v>
                </c:pt>
                <c:pt idx="1089">
                  <c:v>16</c:v>
                </c:pt>
                <c:pt idx="1090">
                  <c:v>16</c:v>
                </c:pt>
                <c:pt idx="1091">
                  <c:v>16</c:v>
                </c:pt>
                <c:pt idx="1092">
                  <c:v>16</c:v>
                </c:pt>
                <c:pt idx="1093">
                  <c:v>18</c:v>
                </c:pt>
                <c:pt idx="1094">
                  <c:v>14</c:v>
                </c:pt>
                <c:pt idx="1095">
                  <c:v>19</c:v>
                </c:pt>
                <c:pt idx="1096">
                  <c:v>22</c:v>
                </c:pt>
                <c:pt idx="1097">
                  <c:v>22</c:v>
                </c:pt>
                <c:pt idx="1098">
                  <c:v>22</c:v>
                </c:pt>
                <c:pt idx="1099">
                  <c:v>19</c:v>
                </c:pt>
                <c:pt idx="1100">
                  <c:v>19</c:v>
                </c:pt>
                <c:pt idx="1101">
                  <c:v>19</c:v>
                </c:pt>
                <c:pt idx="1102">
                  <c:v>29</c:v>
                </c:pt>
                <c:pt idx="1103">
                  <c:v>11</c:v>
                </c:pt>
                <c:pt idx="1104">
                  <c:v>11</c:v>
                </c:pt>
                <c:pt idx="1105">
                  <c:v>16</c:v>
                </c:pt>
                <c:pt idx="1106">
                  <c:v>16</c:v>
                </c:pt>
                <c:pt idx="1107">
                  <c:v>18</c:v>
                </c:pt>
                <c:pt idx="1108">
                  <c:v>16</c:v>
                </c:pt>
                <c:pt idx="1109">
                  <c:v>12</c:v>
                </c:pt>
                <c:pt idx="1110">
                  <c:v>18</c:v>
                </c:pt>
                <c:pt idx="1111">
                  <c:v>11</c:v>
                </c:pt>
                <c:pt idx="1112">
                  <c:v>8</c:v>
                </c:pt>
                <c:pt idx="1113">
                  <c:v>8</c:v>
                </c:pt>
                <c:pt idx="1114">
                  <c:v>13</c:v>
                </c:pt>
                <c:pt idx="1115">
                  <c:v>15</c:v>
                </c:pt>
                <c:pt idx="1116">
                  <c:v>26</c:v>
                </c:pt>
                <c:pt idx="1117">
                  <c:v>14</c:v>
                </c:pt>
                <c:pt idx="1118">
                  <c:v>8</c:v>
                </c:pt>
                <c:pt idx="1119">
                  <c:v>14</c:v>
                </c:pt>
                <c:pt idx="1120">
                  <c:v>13</c:v>
                </c:pt>
                <c:pt idx="1121">
                  <c:v>10</c:v>
                </c:pt>
                <c:pt idx="1122">
                  <c:v>10</c:v>
                </c:pt>
                <c:pt idx="1123">
                  <c:v>9</c:v>
                </c:pt>
                <c:pt idx="1124">
                  <c:v>9</c:v>
                </c:pt>
                <c:pt idx="1125">
                  <c:v>16</c:v>
                </c:pt>
                <c:pt idx="1126">
                  <c:v>13</c:v>
                </c:pt>
                <c:pt idx="1127">
                  <c:v>8</c:v>
                </c:pt>
                <c:pt idx="1128">
                  <c:v>11</c:v>
                </c:pt>
                <c:pt idx="1129">
                  <c:v>13</c:v>
                </c:pt>
                <c:pt idx="1130">
                  <c:v>13</c:v>
                </c:pt>
                <c:pt idx="1131">
                  <c:v>13</c:v>
                </c:pt>
                <c:pt idx="1132">
                  <c:v>13</c:v>
                </c:pt>
                <c:pt idx="1133">
                  <c:v>13</c:v>
                </c:pt>
                <c:pt idx="1134">
                  <c:v>13</c:v>
                </c:pt>
                <c:pt idx="1135">
                  <c:v>13</c:v>
                </c:pt>
                <c:pt idx="1136">
                  <c:v>13</c:v>
                </c:pt>
                <c:pt idx="1137">
                  <c:v>14</c:v>
                </c:pt>
                <c:pt idx="1138">
                  <c:v>18</c:v>
                </c:pt>
                <c:pt idx="1139">
                  <c:v>14</c:v>
                </c:pt>
                <c:pt idx="1140">
                  <c:v>12</c:v>
                </c:pt>
                <c:pt idx="1141">
                  <c:v>14</c:v>
                </c:pt>
                <c:pt idx="1142">
                  <c:v>12</c:v>
                </c:pt>
                <c:pt idx="1143">
                  <c:v>14</c:v>
                </c:pt>
                <c:pt idx="1144">
                  <c:v>14</c:v>
                </c:pt>
                <c:pt idx="1145">
                  <c:v>12</c:v>
                </c:pt>
                <c:pt idx="1146">
                  <c:v>13</c:v>
                </c:pt>
                <c:pt idx="1147">
                  <c:v>8</c:v>
                </c:pt>
                <c:pt idx="1148">
                  <c:v>13</c:v>
                </c:pt>
                <c:pt idx="1149">
                  <c:v>14</c:v>
                </c:pt>
                <c:pt idx="1150">
                  <c:v>20</c:v>
                </c:pt>
                <c:pt idx="1151">
                  <c:v>20</c:v>
                </c:pt>
                <c:pt idx="1152">
                  <c:v>15</c:v>
                </c:pt>
                <c:pt idx="1153">
                  <c:v>12</c:v>
                </c:pt>
                <c:pt idx="1154">
                  <c:v>12</c:v>
                </c:pt>
                <c:pt idx="1155">
                  <c:v>12</c:v>
                </c:pt>
                <c:pt idx="1156">
                  <c:v>17</c:v>
                </c:pt>
                <c:pt idx="1157">
                  <c:v>10</c:v>
                </c:pt>
                <c:pt idx="1158">
                  <c:v>13</c:v>
                </c:pt>
                <c:pt idx="1159">
                  <c:v>15</c:v>
                </c:pt>
                <c:pt idx="1160">
                  <c:v>16</c:v>
                </c:pt>
                <c:pt idx="1161">
                  <c:v>16</c:v>
                </c:pt>
                <c:pt idx="1162">
                  <c:v>16</c:v>
                </c:pt>
                <c:pt idx="1163">
                  <c:v>20</c:v>
                </c:pt>
                <c:pt idx="1164">
                  <c:v>12</c:v>
                </c:pt>
                <c:pt idx="1165">
                  <c:v>13</c:v>
                </c:pt>
                <c:pt idx="1166">
                  <c:v>13</c:v>
                </c:pt>
                <c:pt idx="1167">
                  <c:v>7</c:v>
                </c:pt>
                <c:pt idx="1168">
                  <c:v>24</c:v>
                </c:pt>
                <c:pt idx="1169">
                  <c:v>12</c:v>
                </c:pt>
                <c:pt idx="1170">
                  <c:v>12</c:v>
                </c:pt>
                <c:pt idx="1171">
                  <c:v>12</c:v>
                </c:pt>
                <c:pt idx="1172">
                  <c:v>12</c:v>
                </c:pt>
                <c:pt idx="1173">
                  <c:v>12</c:v>
                </c:pt>
                <c:pt idx="1174">
                  <c:v>12</c:v>
                </c:pt>
                <c:pt idx="1175">
                  <c:v>12</c:v>
                </c:pt>
                <c:pt idx="1176">
                  <c:v>12</c:v>
                </c:pt>
                <c:pt idx="1177">
                  <c:v>12</c:v>
                </c:pt>
                <c:pt idx="1178">
                  <c:v>12</c:v>
                </c:pt>
                <c:pt idx="1179">
                  <c:v>12</c:v>
                </c:pt>
                <c:pt idx="1180">
                  <c:v>12</c:v>
                </c:pt>
                <c:pt idx="1181">
                  <c:v>12</c:v>
                </c:pt>
                <c:pt idx="1182">
                  <c:v>10</c:v>
                </c:pt>
                <c:pt idx="1183">
                  <c:v>16</c:v>
                </c:pt>
                <c:pt idx="1184">
                  <c:v>14</c:v>
                </c:pt>
                <c:pt idx="1185">
                  <c:v>14</c:v>
                </c:pt>
                <c:pt idx="1186">
                  <c:v>16</c:v>
                </c:pt>
                <c:pt idx="1187">
                  <c:v>18</c:v>
                </c:pt>
                <c:pt idx="1188">
                  <c:v>10</c:v>
                </c:pt>
                <c:pt idx="1189">
                  <c:v>16</c:v>
                </c:pt>
                <c:pt idx="1190">
                  <c:v>14</c:v>
                </c:pt>
                <c:pt idx="1191">
                  <c:v>15</c:v>
                </c:pt>
                <c:pt idx="1192">
                  <c:v>8</c:v>
                </c:pt>
                <c:pt idx="1193">
                  <c:v>8</c:v>
                </c:pt>
                <c:pt idx="1194">
                  <c:v>15</c:v>
                </c:pt>
                <c:pt idx="1195">
                  <c:v>19</c:v>
                </c:pt>
                <c:pt idx="1196">
                  <c:v>19</c:v>
                </c:pt>
                <c:pt idx="1197">
                  <c:v>9</c:v>
                </c:pt>
                <c:pt idx="1198">
                  <c:v>9</c:v>
                </c:pt>
                <c:pt idx="1199">
                  <c:v>12</c:v>
                </c:pt>
                <c:pt idx="1200">
                  <c:v>12</c:v>
                </c:pt>
                <c:pt idx="1201">
                  <c:v>12</c:v>
                </c:pt>
                <c:pt idx="1202">
                  <c:v>12</c:v>
                </c:pt>
                <c:pt idx="1203">
                  <c:v>25</c:v>
                </c:pt>
                <c:pt idx="1204">
                  <c:v>15</c:v>
                </c:pt>
                <c:pt idx="1205">
                  <c:v>9</c:v>
                </c:pt>
                <c:pt idx="1206">
                  <c:v>11</c:v>
                </c:pt>
                <c:pt idx="1207">
                  <c:v>17</c:v>
                </c:pt>
                <c:pt idx="1208">
                  <c:v>17</c:v>
                </c:pt>
                <c:pt idx="1209">
                  <c:v>16</c:v>
                </c:pt>
                <c:pt idx="1210">
                  <c:v>14</c:v>
                </c:pt>
                <c:pt idx="1211">
                  <c:v>17</c:v>
                </c:pt>
                <c:pt idx="1212">
                  <c:v>18</c:v>
                </c:pt>
                <c:pt idx="1213">
                  <c:v>13</c:v>
                </c:pt>
                <c:pt idx="1214">
                  <c:v>12</c:v>
                </c:pt>
                <c:pt idx="1215">
                  <c:v>26</c:v>
                </c:pt>
                <c:pt idx="1216">
                  <c:v>7</c:v>
                </c:pt>
                <c:pt idx="1217">
                  <c:v>26</c:v>
                </c:pt>
                <c:pt idx="1218">
                  <c:v>13</c:v>
                </c:pt>
                <c:pt idx="1219">
                  <c:v>18</c:v>
                </c:pt>
                <c:pt idx="1220">
                  <c:v>26</c:v>
                </c:pt>
                <c:pt idx="1221">
                  <c:v>26</c:v>
                </c:pt>
                <c:pt idx="1222">
                  <c:v>42</c:v>
                </c:pt>
                <c:pt idx="1223">
                  <c:v>26</c:v>
                </c:pt>
                <c:pt idx="1224">
                  <c:v>26</c:v>
                </c:pt>
                <c:pt idx="1225">
                  <c:v>28</c:v>
                </c:pt>
                <c:pt idx="1226">
                  <c:v>21</c:v>
                </c:pt>
                <c:pt idx="1227">
                  <c:v>13</c:v>
                </c:pt>
                <c:pt idx="1228">
                  <c:v>13</c:v>
                </c:pt>
                <c:pt idx="1229">
                  <c:v>13</c:v>
                </c:pt>
                <c:pt idx="1230">
                  <c:v>15</c:v>
                </c:pt>
                <c:pt idx="1231">
                  <c:v>13</c:v>
                </c:pt>
                <c:pt idx="1232">
                  <c:v>17</c:v>
                </c:pt>
                <c:pt idx="1233">
                  <c:v>17</c:v>
                </c:pt>
                <c:pt idx="1234">
                  <c:v>13</c:v>
                </c:pt>
                <c:pt idx="1235">
                  <c:v>17</c:v>
                </c:pt>
                <c:pt idx="1236">
                  <c:v>17</c:v>
                </c:pt>
                <c:pt idx="1237">
                  <c:v>17</c:v>
                </c:pt>
                <c:pt idx="1238">
                  <c:v>17</c:v>
                </c:pt>
                <c:pt idx="1239">
                  <c:v>17</c:v>
                </c:pt>
                <c:pt idx="1240">
                  <c:v>17</c:v>
                </c:pt>
                <c:pt idx="1241">
                  <c:v>17</c:v>
                </c:pt>
                <c:pt idx="1242">
                  <c:v>17</c:v>
                </c:pt>
                <c:pt idx="1243">
                  <c:v>17</c:v>
                </c:pt>
                <c:pt idx="1244">
                  <c:v>17</c:v>
                </c:pt>
                <c:pt idx="1245">
                  <c:v>17</c:v>
                </c:pt>
                <c:pt idx="1246">
                  <c:v>17</c:v>
                </c:pt>
                <c:pt idx="1247">
                  <c:v>17</c:v>
                </c:pt>
                <c:pt idx="1248">
                  <c:v>17</c:v>
                </c:pt>
                <c:pt idx="1249">
                  <c:v>17</c:v>
                </c:pt>
                <c:pt idx="1250">
                  <c:v>14</c:v>
                </c:pt>
                <c:pt idx="1251">
                  <c:v>14</c:v>
                </c:pt>
                <c:pt idx="1252">
                  <c:v>8</c:v>
                </c:pt>
                <c:pt idx="1253">
                  <c:v>14</c:v>
                </c:pt>
                <c:pt idx="1254">
                  <c:v>14</c:v>
                </c:pt>
                <c:pt idx="1255">
                  <c:v>14</c:v>
                </c:pt>
                <c:pt idx="1256">
                  <c:v>14</c:v>
                </c:pt>
                <c:pt idx="1257">
                  <c:v>18</c:v>
                </c:pt>
                <c:pt idx="1258">
                  <c:v>14</c:v>
                </c:pt>
                <c:pt idx="1259">
                  <c:v>14</c:v>
                </c:pt>
                <c:pt idx="1260">
                  <c:v>18</c:v>
                </c:pt>
                <c:pt idx="1261">
                  <c:v>18</c:v>
                </c:pt>
                <c:pt idx="1262">
                  <c:v>18</c:v>
                </c:pt>
                <c:pt idx="1263">
                  <c:v>18</c:v>
                </c:pt>
                <c:pt idx="1264">
                  <c:v>18</c:v>
                </c:pt>
                <c:pt idx="1265">
                  <c:v>18</c:v>
                </c:pt>
                <c:pt idx="1266">
                  <c:v>18</c:v>
                </c:pt>
                <c:pt idx="1267">
                  <c:v>18</c:v>
                </c:pt>
                <c:pt idx="1268">
                  <c:v>18</c:v>
                </c:pt>
                <c:pt idx="1269">
                  <c:v>18</c:v>
                </c:pt>
                <c:pt idx="1270">
                  <c:v>18</c:v>
                </c:pt>
                <c:pt idx="1271">
                  <c:v>18</c:v>
                </c:pt>
                <c:pt idx="1272">
                  <c:v>18</c:v>
                </c:pt>
                <c:pt idx="1273">
                  <c:v>18</c:v>
                </c:pt>
                <c:pt idx="1274">
                  <c:v>18</c:v>
                </c:pt>
                <c:pt idx="1275">
                  <c:v>18</c:v>
                </c:pt>
                <c:pt idx="1276">
                  <c:v>18</c:v>
                </c:pt>
                <c:pt idx="1277">
                  <c:v>18</c:v>
                </c:pt>
                <c:pt idx="1278">
                  <c:v>36</c:v>
                </c:pt>
                <c:pt idx="1279">
                  <c:v>19</c:v>
                </c:pt>
                <c:pt idx="1280">
                  <c:v>11</c:v>
                </c:pt>
                <c:pt idx="1281">
                  <c:v>11</c:v>
                </c:pt>
                <c:pt idx="1282">
                  <c:v>15</c:v>
                </c:pt>
                <c:pt idx="1283">
                  <c:v>9</c:v>
                </c:pt>
                <c:pt idx="1284">
                  <c:v>13</c:v>
                </c:pt>
                <c:pt idx="1285">
                  <c:v>17</c:v>
                </c:pt>
                <c:pt idx="1286">
                  <c:v>9</c:v>
                </c:pt>
                <c:pt idx="1287">
                  <c:v>14</c:v>
                </c:pt>
                <c:pt idx="1288">
                  <c:v>15</c:v>
                </c:pt>
                <c:pt idx="1289">
                  <c:v>15</c:v>
                </c:pt>
                <c:pt idx="1290">
                  <c:v>15</c:v>
                </c:pt>
                <c:pt idx="1291">
                  <c:v>14</c:v>
                </c:pt>
                <c:pt idx="1292">
                  <c:v>14</c:v>
                </c:pt>
                <c:pt idx="1293">
                  <c:v>14</c:v>
                </c:pt>
                <c:pt idx="1294">
                  <c:v>14</c:v>
                </c:pt>
                <c:pt idx="1295">
                  <c:v>14</c:v>
                </c:pt>
                <c:pt idx="1296">
                  <c:v>14</c:v>
                </c:pt>
                <c:pt idx="1297">
                  <c:v>14</c:v>
                </c:pt>
                <c:pt idx="1298">
                  <c:v>14</c:v>
                </c:pt>
                <c:pt idx="1299">
                  <c:v>10</c:v>
                </c:pt>
                <c:pt idx="1300">
                  <c:v>32</c:v>
                </c:pt>
                <c:pt idx="1301">
                  <c:v>9</c:v>
                </c:pt>
                <c:pt idx="1302">
                  <c:v>13</c:v>
                </c:pt>
                <c:pt idx="1303">
                  <c:v>8</c:v>
                </c:pt>
                <c:pt idx="1304">
                  <c:v>8</c:v>
                </c:pt>
                <c:pt idx="1305">
                  <c:v>8</c:v>
                </c:pt>
                <c:pt idx="1306">
                  <c:v>16</c:v>
                </c:pt>
                <c:pt idx="1307">
                  <c:v>16</c:v>
                </c:pt>
                <c:pt idx="1308">
                  <c:v>14</c:v>
                </c:pt>
                <c:pt idx="1309">
                  <c:v>14</c:v>
                </c:pt>
                <c:pt idx="1310">
                  <c:v>14</c:v>
                </c:pt>
                <c:pt idx="1311">
                  <c:v>14</c:v>
                </c:pt>
                <c:pt idx="1312">
                  <c:v>14</c:v>
                </c:pt>
                <c:pt idx="1313">
                  <c:v>12</c:v>
                </c:pt>
                <c:pt idx="1314">
                  <c:v>7</c:v>
                </c:pt>
                <c:pt idx="1315">
                  <c:v>32</c:v>
                </c:pt>
                <c:pt idx="1316">
                  <c:v>12</c:v>
                </c:pt>
                <c:pt idx="1317">
                  <c:v>12</c:v>
                </c:pt>
                <c:pt idx="1318">
                  <c:v>12</c:v>
                </c:pt>
                <c:pt idx="1319">
                  <c:v>12</c:v>
                </c:pt>
                <c:pt idx="1320">
                  <c:v>12</c:v>
                </c:pt>
                <c:pt idx="1321">
                  <c:v>12</c:v>
                </c:pt>
                <c:pt idx="1322">
                  <c:v>13</c:v>
                </c:pt>
                <c:pt idx="1323">
                  <c:v>16</c:v>
                </c:pt>
                <c:pt idx="1324">
                  <c:v>14</c:v>
                </c:pt>
                <c:pt idx="1325">
                  <c:v>12</c:v>
                </c:pt>
                <c:pt idx="1326">
                  <c:v>14</c:v>
                </c:pt>
                <c:pt idx="1327">
                  <c:v>12</c:v>
                </c:pt>
                <c:pt idx="1328">
                  <c:v>16</c:v>
                </c:pt>
                <c:pt idx="1329">
                  <c:v>13</c:v>
                </c:pt>
                <c:pt idx="1330">
                  <c:v>11</c:v>
                </c:pt>
                <c:pt idx="1331">
                  <c:v>16</c:v>
                </c:pt>
                <c:pt idx="1332">
                  <c:v>10</c:v>
                </c:pt>
                <c:pt idx="1333">
                  <c:v>7</c:v>
                </c:pt>
                <c:pt idx="1334">
                  <c:v>10</c:v>
                </c:pt>
                <c:pt idx="1335">
                  <c:v>10</c:v>
                </c:pt>
                <c:pt idx="1336">
                  <c:v>10</c:v>
                </c:pt>
                <c:pt idx="1337">
                  <c:v>17</c:v>
                </c:pt>
                <c:pt idx="1338">
                  <c:v>17</c:v>
                </c:pt>
                <c:pt idx="1339">
                  <c:v>14</c:v>
                </c:pt>
                <c:pt idx="1340">
                  <c:v>14</c:v>
                </c:pt>
                <c:pt idx="1341">
                  <c:v>14</c:v>
                </c:pt>
                <c:pt idx="1342">
                  <c:v>14</c:v>
                </c:pt>
                <c:pt idx="1343">
                  <c:v>14</c:v>
                </c:pt>
                <c:pt idx="1344">
                  <c:v>14</c:v>
                </c:pt>
                <c:pt idx="1345">
                  <c:v>14</c:v>
                </c:pt>
                <c:pt idx="1346">
                  <c:v>14</c:v>
                </c:pt>
                <c:pt idx="1347">
                  <c:v>14</c:v>
                </c:pt>
                <c:pt idx="1348">
                  <c:v>14</c:v>
                </c:pt>
                <c:pt idx="1349">
                  <c:v>14</c:v>
                </c:pt>
                <c:pt idx="1350">
                  <c:v>14</c:v>
                </c:pt>
                <c:pt idx="1351">
                  <c:v>14</c:v>
                </c:pt>
                <c:pt idx="1352">
                  <c:v>11</c:v>
                </c:pt>
                <c:pt idx="1353">
                  <c:v>12</c:v>
                </c:pt>
                <c:pt idx="1354">
                  <c:v>12</c:v>
                </c:pt>
                <c:pt idx="1355">
                  <c:v>12</c:v>
                </c:pt>
                <c:pt idx="1356">
                  <c:v>11</c:v>
                </c:pt>
                <c:pt idx="1357">
                  <c:v>16</c:v>
                </c:pt>
                <c:pt idx="1358">
                  <c:v>10</c:v>
                </c:pt>
                <c:pt idx="1359">
                  <c:v>14</c:v>
                </c:pt>
                <c:pt idx="1360">
                  <c:v>13</c:v>
                </c:pt>
                <c:pt idx="1361">
                  <c:v>16</c:v>
                </c:pt>
                <c:pt idx="1362">
                  <c:v>9</c:v>
                </c:pt>
                <c:pt idx="1363">
                  <c:v>16</c:v>
                </c:pt>
                <c:pt idx="1364">
                  <c:v>16</c:v>
                </c:pt>
                <c:pt idx="1365">
                  <c:v>19</c:v>
                </c:pt>
                <c:pt idx="1366">
                  <c:v>12</c:v>
                </c:pt>
                <c:pt idx="1367">
                  <c:v>12</c:v>
                </c:pt>
                <c:pt idx="1368">
                  <c:v>12</c:v>
                </c:pt>
                <c:pt idx="1369">
                  <c:v>12</c:v>
                </c:pt>
                <c:pt idx="1370">
                  <c:v>12</c:v>
                </c:pt>
                <c:pt idx="1371">
                  <c:v>12</c:v>
                </c:pt>
                <c:pt idx="1372">
                  <c:v>12</c:v>
                </c:pt>
                <c:pt idx="1373">
                  <c:v>12</c:v>
                </c:pt>
                <c:pt idx="1374">
                  <c:v>12</c:v>
                </c:pt>
                <c:pt idx="1375">
                  <c:v>12</c:v>
                </c:pt>
                <c:pt idx="1376">
                  <c:v>12</c:v>
                </c:pt>
                <c:pt idx="1377">
                  <c:v>12</c:v>
                </c:pt>
                <c:pt idx="1378">
                  <c:v>15</c:v>
                </c:pt>
                <c:pt idx="1379">
                  <c:v>15</c:v>
                </c:pt>
                <c:pt idx="1380">
                  <c:v>15</c:v>
                </c:pt>
                <c:pt idx="1381">
                  <c:v>15</c:v>
                </c:pt>
                <c:pt idx="1382">
                  <c:v>20</c:v>
                </c:pt>
                <c:pt idx="1383">
                  <c:v>20</c:v>
                </c:pt>
                <c:pt idx="1384">
                  <c:v>13</c:v>
                </c:pt>
                <c:pt idx="1385">
                  <c:v>15</c:v>
                </c:pt>
                <c:pt idx="1386">
                  <c:v>20</c:v>
                </c:pt>
                <c:pt idx="1387">
                  <c:v>12</c:v>
                </c:pt>
                <c:pt idx="1388">
                  <c:v>16</c:v>
                </c:pt>
                <c:pt idx="1389">
                  <c:v>16</c:v>
                </c:pt>
                <c:pt idx="1390">
                  <c:v>15</c:v>
                </c:pt>
                <c:pt idx="1391">
                  <c:v>29</c:v>
                </c:pt>
                <c:pt idx="1392">
                  <c:v>15</c:v>
                </c:pt>
                <c:pt idx="1393">
                  <c:v>17</c:v>
                </c:pt>
                <c:pt idx="1394">
                  <c:v>7</c:v>
                </c:pt>
                <c:pt idx="1395">
                  <c:v>18</c:v>
                </c:pt>
                <c:pt idx="1396">
                  <c:v>13</c:v>
                </c:pt>
                <c:pt idx="1397">
                  <c:v>16</c:v>
                </c:pt>
                <c:pt idx="1398">
                  <c:v>13</c:v>
                </c:pt>
                <c:pt idx="1399">
                  <c:v>16</c:v>
                </c:pt>
                <c:pt idx="1400">
                  <c:v>16</c:v>
                </c:pt>
                <c:pt idx="1401">
                  <c:v>19</c:v>
                </c:pt>
                <c:pt idx="1402">
                  <c:v>15</c:v>
                </c:pt>
                <c:pt idx="1403">
                  <c:v>13</c:v>
                </c:pt>
                <c:pt idx="1404">
                  <c:v>15</c:v>
                </c:pt>
                <c:pt idx="1405">
                  <c:v>16</c:v>
                </c:pt>
                <c:pt idx="1406">
                  <c:v>18</c:v>
                </c:pt>
                <c:pt idx="1407">
                  <c:v>12</c:v>
                </c:pt>
                <c:pt idx="1408">
                  <c:v>12</c:v>
                </c:pt>
                <c:pt idx="1409">
                  <c:v>12</c:v>
                </c:pt>
                <c:pt idx="1410">
                  <c:v>13</c:v>
                </c:pt>
                <c:pt idx="1411">
                  <c:v>15</c:v>
                </c:pt>
                <c:pt idx="1412">
                  <c:v>15</c:v>
                </c:pt>
                <c:pt idx="1413">
                  <c:v>13</c:v>
                </c:pt>
                <c:pt idx="1414">
                  <c:v>13</c:v>
                </c:pt>
                <c:pt idx="1415">
                  <c:v>15</c:v>
                </c:pt>
                <c:pt idx="1416">
                  <c:v>13</c:v>
                </c:pt>
                <c:pt idx="1417">
                  <c:v>15</c:v>
                </c:pt>
                <c:pt idx="1418">
                  <c:v>15</c:v>
                </c:pt>
                <c:pt idx="1419">
                  <c:v>15</c:v>
                </c:pt>
                <c:pt idx="1420">
                  <c:v>13</c:v>
                </c:pt>
                <c:pt idx="1421">
                  <c:v>26</c:v>
                </c:pt>
                <c:pt idx="1422">
                  <c:v>26</c:v>
                </c:pt>
                <c:pt idx="1423">
                  <c:v>26</c:v>
                </c:pt>
                <c:pt idx="1424">
                  <c:v>21</c:v>
                </c:pt>
                <c:pt idx="1425">
                  <c:v>21</c:v>
                </c:pt>
                <c:pt idx="1426">
                  <c:v>21</c:v>
                </c:pt>
                <c:pt idx="1427">
                  <c:v>21</c:v>
                </c:pt>
                <c:pt idx="1428">
                  <c:v>21</c:v>
                </c:pt>
                <c:pt idx="1429">
                  <c:v>21</c:v>
                </c:pt>
                <c:pt idx="1430">
                  <c:v>21</c:v>
                </c:pt>
                <c:pt idx="1431">
                  <c:v>21</c:v>
                </c:pt>
                <c:pt idx="1432">
                  <c:v>21</c:v>
                </c:pt>
                <c:pt idx="1433">
                  <c:v>21</c:v>
                </c:pt>
                <c:pt idx="1434">
                  <c:v>21</c:v>
                </c:pt>
                <c:pt idx="1435">
                  <c:v>21</c:v>
                </c:pt>
                <c:pt idx="1436">
                  <c:v>21</c:v>
                </c:pt>
                <c:pt idx="1437">
                  <c:v>13</c:v>
                </c:pt>
                <c:pt idx="1438">
                  <c:v>13</c:v>
                </c:pt>
                <c:pt idx="1439">
                  <c:v>14</c:v>
                </c:pt>
                <c:pt idx="1440">
                  <c:v>12</c:v>
                </c:pt>
                <c:pt idx="1441">
                  <c:v>25</c:v>
                </c:pt>
                <c:pt idx="1442">
                  <c:v>25</c:v>
                </c:pt>
                <c:pt idx="1443">
                  <c:v>13</c:v>
                </c:pt>
                <c:pt idx="1444">
                  <c:v>7</c:v>
                </c:pt>
                <c:pt idx="1445">
                  <c:v>8</c:v>
                </c:pt>
                <c:pt idx="1446">
                  <c:v>16</c:v>
                </c:pt>
                <c:pt idx="1447">
                  <c:v>16</c:v>
                </c:pt>
                <c:pt idx="1448">
                  <c:v>13</c:v>
                </c:pt>
                <c:pt idx="1449">
                  <c:v>13</c:v>
                </c:pt>
                <c:pt idx="1450">
                  <c:v>13</c:v>
                </c:pt>
                <c:pt idx="1451">
                  <c:v>8</c:v>
                </c:pt>
                <c:pt idx="1452">
                  <c:v>13</c:v>
                </c:pt>
                <c:pt idx="1453">
                  <c:v>8</c:v>
                </c:pt>
                <c:pt idx="1454">
                  <c:v>10</c:v>
                </c:pt>
                <c:pt idx="1455">
                  <c:v>14</c:v>
                </c:pt>
                <c:pt idx="1456">
                  <c:v>19</c:v>
                </c:pt>
                <c:pt idx="1457">
                  <c:v>13</c:v>
                </c:pt>
                <c:pt idx="1458">
                  <c:v>13</c:v>
                </c:pt>
                <c:pt idx="1459">
                  <c:v>14</c:v>
                </c:pt>
                <c:pt idx="1460">
                  <c:v>14</c:v>
                </c:pt>
                <c:pt idx="1461">
                  <c:v>13</c:v>
                </c:pt>
                <c:pt idx="1462">
                  <c:v>13</c:v>
                </c:pt>
                <c:pt idx="1463">
                  <c:v>34</c:v>
                </c:pt>
                <c:pt idx="1464">
                  <c:v>13</c:v>
                </c:pt>
                <c:pt idx="1465">
                  <c:v>16</c:v>
                </c:pt>
                <c:pt idx="1466">
                  <c:v>8</c:v>
                </c:pt>
                <c:pt idx="1467">
                  <c:v>12</c:v>
                </c:pt>
                <c:pt idx="1468">
                  <c:v>9</c:v>
                </c:pt>
                <c:pt idx="1469">
                  <c:v>27</c:v>
                </c:pt>
                <c:pt idx="1470">
                  <c:v>13</c:v>
                </c:pt>
                <c:pt idx="1471">
                  <c:v>9</c:v>
                </c:pt>
                <c:pt idx="1472">
                  <c:v>14</c:v>
                </c:pt>
                <c:pt idx="1473">
                  <c:v>10</c:v>
                </c:pt>
                <c:pt idx="1474">
                  <c:v>26</c:v>
                </c:pt>
                <c:pt idx="1475">
                  <c:v>26</c:v>
                </c:pt>
                <c:pt idx="1476">
                  <c:v>26</c:v>
                </c:pt>
                <c:pt idx="1477">
                  <c:v>26</c:v>
                </c:pt>
                <c:pt idx="1478">
                  <c:v>26</c:v>
                </c:pt>
                <c:pt idx="1479">
                  <c:v>26</c:v>
                </c:pt>
                <c:pt idx="1480">
                  <c:v>26</c:v>
                </c:pt>
                <c:pt idx="1481">
                  <c:v>26</c:v>
                </c:pt>
                <c:pt idx="1482">
                  <c:v>26</c:v>
                </c:pt>
                <c:pt idx="1483">
                  <c:v>26</c:v>
                </c:pt>
                <c:pt idx="1484">
                  <c:v>26</c:v>
                </c:pt>
                <c:pt idx="1485">
                  <c:v>26</c:v>
                </c:pt>
                <c:pt idx="1486">
                  <c:v>26</c:v>
                </c:pt>
                <c:pt idx="1487">
                  <c:v>26</c:v>
                </c:pt>
                <c:pt idx="1488">
                  <c:v>26</c:v>
                </c:pt>
                <c:pt idx="1489">
                  <c:v>26</c:v>
                </c:pt>
                <c:pt idx="1490">
                  <c:v>26</c:v>
                </c:pt>
                <c:pt idx="1491">
                  <c:v>26</c:v>
                </c:pt>
                <c:pt idx="1492">
                  <c:v>26</c:v>
                </c:pt>
                <c:pt idx="1493">
                  <c:v>26</c:v>
                </c:pt>
                <c:pt idx="1494">
                  <c:v>26</c:v>
                </c:pt>
                <c:pt idx="1495">
                  <c:v>26</c:v>
                </c:pt>
                <c:pt idx="1496">
                  <c:v>26</c:v>
                </c:pt>
                <c:pt idx="1497">
                  <c:v>26</c:v>
                </c:pt>
                <c:pt idx="1498">
                  <c:v>15</c:v>
                </c:pt>
                <c:pt idx="1499">
                  <c:v>15</c:v>
                </c:pt>
                <c:pt idx="1500">
                  <c:v>12</c:v>
                </c:pt>
                <c:pt idx="1501">
                  <c:v>15</c:v>
                </c:pt>
                <c:pt idx="1502">
                  <c:v>15</c:v>
                </c:pt>
                <c:pt idx="1503">
                  <c:v>14</c:v>
                </c:pt>
                <c:pt idx="1504">
                  <c:v>14</c:v>
                </c:pt>
                <c:pt idx="1505">
                  <c:v>15</c:v>
                </c:pt>
                <c:pt idx="1506">
                  <c:v>13</c:v>
                </c:pt>
                <c:pt idx="1507">
                  <c:v>19</c:v>
                </c:pt>
                <c:pt idx="1508">
                  <c:v>14</c:v>
                </c:pt>
                <c:pt idx="1509">
                  <c:v>17</c:v>
                </c:pt>
                <c:pt idx="1510">
                  <c:v>17</c:v>
                </c:pt>
                <c:pt idx="1511">
                  <c:v>17</c:v>
                </c:pt>
                <c:pt idx="1512">
                  <c:v>17</c:v>
                </c:pt>
                <c:pt idx="1513">
                  <c:v>17</c:v>
                </c:pt>
                <c:pt idx="1514">
                  <c:v>17</c:v>
                </c:pt>
                <c:pt idx="1515">
                  <c:v>15</c:v>
                </c:pt>
                <c:pt idx="1516">
                  <c:v>17</c:v>
                </c:pt>
                <c:pt idx="1517">
                  <c:v>17</c:v>
                </c:pt>
                <c:pt idx="1518">
                  <c:v>17</c:v>
                </c:pt>
                <c:pt idx="1519">
                  <c:v>17</c:v>
                </c:pt>
                <c:pt idx="1520">
                  <c:v>17</c:v>
                </c:pt>
                <c:pt idx="1521">
                  <c:v>17</c:v>
                </c:pt>
                <c:pt idx="1522">
                  <c:v>17</c:v>
                </c:pt>
                <c:pt idx="1523">
                  <c:v>13</c:v>
                </c:pt>
                <c:pt idx="1524">
                  <c:v>17</c:v>
                </c:pt>
                <c:pt idx="1525">
                  <c:v>17</c:v>
                </c:pt>
                <c:pt idx="1526">
                  <c:v>17</c:v>
                </c:pt>
                <c:pt idx="1527">
                  <c:v>17</c:v>
                </c:pt>
                <c:pt idx="1528">
                  <c:v>25</c:v>
                </c:pt>
                <c:pt idx="1529">
                  <c:v>25</c:v>
                </c:pt>
                <c:pt idx="1530">
                  <c:v>25</c:v>
                </c:pt>
                <c:pt idx="1531">
                  <c:v>25</c:v>
                </c:pt>
                <c:pt idx="1532">
                  <c:v>25</c:v>
                </c:pt>
                <c:pt idx="1533">
                  <c:v>25</c:v>
                </c:pt>
                <c:pt idx="1534">
                  <c:v>25</c:v>
                </c:pt>
                <c:pt idx="1535">
                  <c:v>25</c:v>
                </c:pt>
                <c:pt idx="1536">
                  <c:v>25</c:v>
                </c:pt>
                <c:pt idx="1537">
                  <c:v>25</c:v>
                </c:pt>
                <c:pt idx="1538">
                  <c:v>25</c:v>
                </c:pt>
                <c:pt idx="1539">
                  <c:v>25</c:v>
                </c:pt>
                <c:pt idx="1540">
                  <c:v>9</c:v>
                </c:pt>
                <c:pt idx="1541">
                  <c:v>25</c:v>
                </c:pt>
                <c:pt idx="1542">
                  <c:v>25</c:v>
                </c:pt>
                <c:pt idx="1543">
                  <c:v>25</c:v>
                </c:pt>
                <c:pt idx="1544">
                  <c:v>25</c:v>
                </c:pt>
                <c:pt idx="1545">
                  <c:v>25</c:v>
                </c:pt>
                <c:pt idx="1546">
                  <c:v>25</c:v>
                </c:pt>
                <c:pt idx="1547">
                  <c:v>25</c:v>
                </c:pt>
                <c:pt idx="1548">
                  <c:v>25</c:v>
                </c:pt>
                <c:pt idx="1549">
                  <c:v>25</c:v>
                </c:pt>
                <c:pt idx="1550">
                  <c:v>25</c:v>
                </c:pt>
                <c:pt idx="1551">
                  <c:v>25</c:v>
                </c:pt>
                <c:pt idx="1552">
                  <c:v>25</c:v>
                </c:pt>
                <c:pt idx="1553">
                  <c:v>25</c:v>
                </c:pt>
                <c:pt idx="1554">
                  <c:v>14</c:v>
                </c:pt>
                <c:pt idx="1555">
                  <c:v>11</c:v>
                </c:pt>
                <c:pt idx="1556">
                  <c:v>14</c:v>
                </c:pt>
                <c:pt idx="1557">
                  <c:v>11</c:v>
                </c:pt>
                <c:pt idx="1558">
                  <c:v>11</c:v>
                </c:pt>
                <c:pt idx="1559">
                  <c:v>22</c:v>
                </c:pt>
                <c:pt idx="1560">
                  <c:v>22</c:v>
                </c:pt>
                <c:pt idx="1561">
                  <c:v>22</c:v>
                </c:pt>
                <c:pt idx="1562">
                  <c:v>22</c:v>
                </c:pt>
                <c:pt idx="1563">
                  <c:v>16</c:v>
                </c:pt>
                <c:pt idx="1564">
                  <c:v>16</c:v>
                </c:pt>
                <c:pt idx="1565">
                  <c:v>16</c:v>
                </c:pt>
                <c:pt idx="1566">
                  <c:v>10</c:v>
                </c:pt>
                <c:pt idx="1567">
                  <c:v>10</c:v>
                </c:pt>
                <c:pt idx="1568">
                  <c:v>7</c:v>
                </c:pt>
                <c:pt idx="1569">
                  <c:v>7</c:v>
                </c:pt>
                <c:pt idx="1570">
                  <c:v>14</c:v>
                </c:pt>
                <c:pt idx="1571">
                  <c:v>14</c:v>
                </c:pt>
                <c:pt idx="1572">
                  <c:v>15</c:v>
                </c:pt>
                <c:pt idx="1573">
                  <c:v>15</c:v>
                </c:pt>
                <c:pt idx="1574">
                  <c:v>15</c:v>
                </c:pt>
                <c:pt idx="1575">
                  <c:v>17</c:v>
                </c:pt>
                <c:pt idx="1576">
                  <c:v>17</c:v>
                </c:pt>
                <c:pt idx="1577">
                  <c:v>14</c:v>
                </c:pt>
                <c:pt idx="1578">
                  <c:v>12</c:v>
                </c:pt>
                <c:pt idx="1579">
                  <c:v>13</c:v>
                </c:pt>
                <c:pt idx="1580">
                  <c:v>19</c:v>
                </c:pt>
                <c:pt idx="1581">
                  <c:v>19</c:v>
                </c:pt>
                <c:pt idx="1582">
                  <c:v>13</c:v>
                </c:pt>
                <c:pt idx="1583">
                  <c:v>19</c:v>
                </c:pt>
                <c:pt idx="1584">
                  <c:v>19</c:v>
                </c:pt>
                <c:pt idx="1585">
                  <c:v>19</c:v>
                </c:pt>
                <c:pt idx="1586">
                  <c:v>19</c:v>
                </c:pt>
                <c:pt idx="1587">
                  <c:v>13</c:v>
                </c:pt>
                <c:pt idx="1588">
                  <c:v>19</c:v>
                </c:pt>
                <c:pt idx="1589">
                  <c:v>19</c:v>
                </c:pt>
                <c:pt idx="1590">
                  <c:v>19</c:v>
                </c:pt>
                <c:pt idx="1591">
                  <c:v>19</c:v>
                </c:pt>
                <c:pt idx="1592">
                  <c:v>19</c:v>
                </c:pt>
                <c:pt idx="1593">
                  <c:v>19</c:v>
                </c:pt>
                <c:pt idx="1594">
                  <c:v>19</c:v>
                </c:pt>
                <c:pt idx="1595">
                  <c:v>19</c:v>
                </c:pt>
                <c:pt idx="1596">
                  <c:v>19</c:v>
                </c:pt>
                <c:pt idx="1597">
                  <c:v>19</c:v>
                </c:pt>
                <c:pt idx="1598">
                  <c:v>19</c:v>
                </c:pt>
                <c:pt idx="1599">
                  <c:v>19</c:v>
                </c:pt>
                <c:pt idx="1600">
                  <c:v>19</c:v>
                </c:pt>
                <c:pt idx="1601">
                  <c:v>10</c:v>
                </c:pt>
                <c:pt idx="1602">
                  <c:v>10</c:v>
                </c:pt>
                <c:pt idx="1603">
                  <c:v>27</c:v>
                </c:pt>
                <c:pt idx="1604">
                  <c:v>13</c:v>
                </c:pt>
                <c:pt idx="1605">
                  <c:v>18</c:v>
                </c:pt>
                <c:pt idx="1606">
                  <c:v>18</c:v>
                </c:pt>
                <c:pt idx="1607">
                  <c:v>18</c:v>
                </c:pt>
                <c:pt idx="1608">
                  <c:v>18</c:v>
                </c:pt>
                <c:pt idx="1609">
                  <c:v>18</c:v>
                </c:pt>
                <c:pt idx="1610">
                  <c:v>18</c:v>
                </c:pt>
                <c:pt idx="1611">
                  <c:v>18</c:v>
                </c:pt>
                <c:pt idx="1612">
                  <c:v>18</c:v>
                </c:pt>
                <c:pt idx="1613">
                  <c:v>18</c:v>
                </c:pt>
                <c:pt idx="1614">
                  <c:v>18</c:v>
                </c:pt>
                <c:pt idx="1615">
                  <c:v>10</c:v>
                </c:pt>
                <c:pt idx="1616">
                  <c:v>15</c:v>
                </c:pt>
                <c:pt idx="1617">
                  <c:v>16</c:v>
                </c:pt>
                <c:pt idx="1618">
                  <c:v>15</c:v>
                </c:pt>
                <c:pt idx="1619">
                  <c:v>13</c:v>
                </c:pt>
                <c:pt idx="1620">
                  <c:v>13</c:v>
                </c:pt>
                <c:pt idx="1621">
                  <c:v>13</c:v>
                </c:pt>
                <c:pt idx="1622">
                  <c:v>13</c:v>
                </c:pt>
                <c:pt idx="1623">
                  <c:v>13</c:v>
                </c:pt>
                <c:pt idx="1624">
                  <c:v>13</c:v>
                </c:pt>
                <c:pt idx="1625">
                  <c:v>15</c:v>
                </c:pt>
                <c:pt idx="1626">
                  <c:v>13</c:v>
                </c:pt>
                <c:pt idx="1627">
                  <c:v>13</c:v>
                </c:pt>
                <c:pt idx="1628">
                  <c:v>13</c:v>
                </c:pt>
                <c:pt idx="1629">
                  <c:v>13</c:v>
                </c:pt>
                <c:pt idx="1630">
                  <c:v>13</c:v>
                </c:pt>
                <c:pt idx="1631">
                  <c:v>13</c:v>
                </c:pt>
                <c:pt idx="1632">
                  <c:v>13</c:v>
                </c:pt>
                <c:pt idx="1633">
                  <c:v>13</c:v>
                </c:pt>
                <c:pt idx="1634">
                  <c:v>7</c:v>
                </c:pt>
                <c:pt idx="1635">
                  <c:v>7</c:v>
                </c:pt>
                <c:pt idx="1636">
                  <c:v>15</c:v>
                </c:pt>
                <c:pt idx="1637">
                  <c:v>7</c:v>
                </c:pt>
                <c:pt idx="1638">
                  <c:v>13</c:v>
                </c:pt>
                <c:pt idx="1639">
                  <c:v>15</c:v>
                </c:pt>
                <c:pt idx="1640">
                  <c:v>11</c:v>
                </c:pt>
                <c:pt idx="1641">
                  <c:v>11</c:v>
                </c:pt>
                <c:pt idx="1642">
                  <c:v>18</c:v>
                </c:pt>
                <c:pt idx="1643">
                  <c:v>18</c:v>
                </c:pt>
                <c:pt idx="1644">
                  <c:v>18</c:v>
                </c:pt>
                <c:pt idx="1645">
                  <c:v>18</c:v>
                </c:pt>
                <c:pt idx="1646">
                  <c:v>14</c:v>
                </c:pt>
                <c:pt idx="1647">
                  <c:v>14</c:v>
                </c:pt>
                <c:pt idx="1648">
                  <c:v>21</c:v>
                </c:pt>
                <c:pt idx="1649">
                  <c:v>14</c:v>
                </c:pt>
                <c:pt idx="1650">
                  <c:v>16</c:v>
                </c:pt>
                <c:pt idx="1651">
                  <c:v>10</c:v>
                </c:pt>
                <c:pt idx="1652">
                  <c:v>14</c:v>
                </c:pt>
                <c:pt idx="1653">
                  <c:v>14</c:v>
                </c:pt>
                <c:pt idx="1654">
                  <c:v>14</c:v>
                </c:pt>
                <c:pt idx="1655">
                  <c:v>7</c:v>
                </c:pt>
                <c:pt idx="1656">
                  <c:v>16</c:v>
                </c:pt>
                <c:pt idx="1657">
                  <c:v>13</c:v>
                </c:pt>
                <c:pt idx="1658">
                  <c:v>24</c:v>
                </c:pt>
                <c:pt idx="1659">
                  <c:v>24</c:v>
                </c:pt>
                <c:pt idx="1660">
                  <c:v>11</c:v>
                </c:pt>
                <c:pt idx="1661">
                  <c:v>11</c:v>
                </c:pt>
                <c:pt idx="1662">
                  <c:v>11</c:v>
                </c:pt>
                <c:pt idx="1663">
                  <c:v>11</c:v>
                </c:pt>
                <c:pt idx="1664">
                  <c:v>11</c:v>
                </c:pt>
                <c:pt idx="1665">
                  <c:v>11</c:v>
                </c:pt>
                <c:pt idx="1666">
                  <c:v>11</c:v>
                </c:pt>
                <c:pt idx="1667">
                  <c:v>13</c:v>
                </c:pt>
                <c:pt idx="1668">
                  <c:v>11</c:v>
                </c:pt>
                <c:pt idx="1669">
                  <c:v>20</c:v>
                </c:pt>
                <c:pt idx="1670">
                  <c:v>19</c:v>
                </c:pt>
                <c:pt idx="1671">
                  <c:v>20</c:v>
                </c:pt>
                <c:pt idx="1672">
                  <c:v>10</c:v>
                </c:pt>
                <c:pt idx="1673">
                  <c:v>15</c:v>
                </c:pt>
                <c:pt idx="1674">
                  <c:v>7</c:v>
                </c:pt>
                <c:pt idx="1675">
                  <c:v>12</c:v>
                </c:pt>
                <c:pt idx="1676">
                  <c:v>14</c:v>
                </c:pt>
                <c:pt idx="1677">
                  <c:v>15</c:v>
                </c:pt>
                <c:pt idx="1678">
                  <c:v>8</c:v>
                </c:pt>
                <c:pt idx="1679">
                  <c:v>15</c:v>
                </c:pt>
                <c:pt idx="1680">
                  <c:v>15</c:v>
                </c:pt>
                <c:pt idx="1681">
                  <c:v>15</c:v>
                </c:pt>
                <c:pt idx="1682">
                  <c:v>15</c:v>
                </c:pt>
                <c:pt idx="1683">
                  <c:v>15</c:v>
                </c:pt>
                <c:pt idx="1684">
                  <c:v>15</c:v>
                </c:pt>
                <c:pt idx="1685">
                  <c:v>15</c:v>
                </c:pt>
                <c:pt idx="1686">
                  <c:v>15</c:v>
                </c:pt>
                <c:pt idx="1687">
                  <c:v>15</c:v>
                </c:pt>
                <c:pt idx="1688">
                  <c:v>15</c:v>
                </c:pt>
                <c:pt idx="1689">
                  <c:v>15</c:v>
                </c:pt>
                <c:pt idx="1690">
                  <c:v>15</c:v>
                </c:pt>
                <c:pt idx="1691">
                  <c:v>15</c:v>
                </c:pt>
                <c:pt idx="1692">
                  <c:v>15</c:v>
                </c:pt>
                <c:pt idx="1693">
                  <c:v>46</c:v>
                </c:pt>
                <c:pt idx="1694">
                  <c:v>46</c:v>
                </c:pt>
                <c:pt idx="1695">
                  <c:v>45</c:v>
                </c:pt>
                <c:pt idx="1696">
                  <c:v>10</c:v>
                </c:pt>
                <c:pt idx="1697">
                  <c:v>10</c:v>
                </c:pt>
                <c:pt idx="1698">
                  <c:v>13</c:v>
                </c:pt>
                <c:pt idx="1699">
                  <c:v>13</c:v>
                </c:pt>
                <c:pt idx="1700">
                  <c:v>13</c:v>
                </c:pt>
                <c:pt idx="1701">
                  <c:v>17</c:v>
                </c:pt>
                <c:pt idx="1702">
                  <c:v>13</c:v>
                </c:pt>
                <c:pt idx="1703">
                  <c:v>15</c:v>
                </c:pt>
                <c:pt idx="1704">
                  <c:v>16</c:v>
                </c:pt>
                <c:pt idx="1705">
                  <c:v>15</c:v>
                </c:pt>
                <c:pt idx="1706">
                  <c:v>15</c:v>
                </c:pt>
                <c:pt idx="1707">
                  <c:v>10</c:v>
                </c:pt>
                <c:pt idx="1708">
                  <c:v>20</c:v>
                </c:pt>
                <c:pt idx="1709">
                  <c:v>14</c:v>
                </c:pt>
                <c:pt idx="1710">
                  <c:v>14</c:v>
                </c:pt>
                <c:pt idx="1711">
                  <c:v>14</c:v>
                </c:pt>
                <c:pt idx="1712">
                  <c:v>14</c:v>
                </c:pt>
                <c:pt idx="1713">
                  <c:v>12</c:v>
                </c:pt>
                <c:pt idx="1714">
                  <c:v>11</c:v>
                </c:pt>
                <c:pt idx="1715">
                  <c:v>12</c:v>
                </c:pt>
                <c:pt idx="1716">
                  <c:v>11</c:v>
                </c:pt>
                <c:pt idx="1717">
                  <c:v>16</c:v>
                </c:pt>
                <c:pt idx="1718">
                  <c:v>12</c:v>
                </c:pt>
                <c:pt idx="1719">
                  <c:v>14</c:v>
                </c:pt>
                <c:pt idx="1720">
                  <c:v>11</c:v>
                </c:pt>
                <c:pt idx="1721">
                  <c:v>11</c:v>
                </c:pt>
                <c:pt idx="1722">
                  <c:v>16</c:v>
                </c:pt>
                <c:pt idx="1723">
                  <c:v>24</c:v>
                </c:pt>
                <c:pt idx="1724">
                  <c:v>14</c:v>
                </c:pt>
                <c:pt idx="1725">
                  <c:v>19</c:v>
                </c:pt>
                <c:pt idx="1726">
                  <c:v>15</c:v>
                </c:pt>
                <c:pt idx="1727">
                  <c:v>15</c:v>
                </c:pt>
                <c:pt idx="1728">
                  <c:v>7</c:v>
                </c:pt>
                <c:pt idx="1729">
                  <c:v>16</c:v>
                </c:pt>
                <c:pt idx="1730">
                  <c:v>16</c:v>
                </c:pt>
                <c:pt idx="1731">
                  <c:v>16</c:v>
                </c:pt>
                <c:pt idx="1732">
                  <c:v>16</c:v>
                </c:pt>
                <c:pt idx="1733">
                  <c:v>16</c:v>
                </c:pt>
                <c:pt idx="1734">
                  <c:v>16</c:v>
                </c:pt>
                <c:pt idx="1735">
                  <c:v>16</c:v>
                </c:pt>
                <c:pt idx="1736">
                  <c:v>16</c:v>
                </c:pt>
                <c:pt idx="1737">
                  <c:v>16</c:v>
                </c:pt>
                <c:pt idx="1738">
                  <c:v>14</c:v>
                </c:pt>
                <c:pt idx="1739">
                  <c:v>13</c:v>
                </c:pt>
                <c:pt idx="1740">
                  <c:v>18</c:v>
                </c:pt>
                <c:pt idx="1741">
                  <c:v>10</c:v>
                </c:pt>
                <c:pt idx="1742">
                  <c:v>13</c:v>
                </c:pt>
                <c:pt idx="1743">
                  <c:v>10</c:v>
                </c:pt>
                <c:pt idx="1744">
                  <c:v>10</c:v>
                </c:pt>
                <c:pt idx="1745">
                  <c:v>10</c:v>
                </c:pt>
                <c:pt idx="1746">
                  <c:v>20</c:v>
                </c:pt>
                <c:pt idx="1747">
                  <c:v>20</c:v>
                </c:pt>
                <c:pt idx="1748">
                  <c:v>12</c:v>
                </c:pt>
                <c:pt idx="1749">
                  <c:v>12</c:v>
                </c:pt>
                <c:pt idx="1750">
                  <c:v>12</c:v>
                </c:pt>
                <c:pt idx="1751">
                  <c:v>23</c:v>
                </c:pt>
                <c:pt idx="1752">
                  <c:v>23</c:v>
                </c:pt>
                <c:pt idx="1753">
                  <c:v>10</c:v>
                </c:pt>
                <c:pt idx="1754">
                  <c:v>16</c:v>
                </c:pt>
                <c:pt idx="1755">
                  <c:v>11</c:v>
                </c:pt>
                <c:pt idx="1756">
                  <c:v>11</c:v>
                </c:pt>
                <c:pt idx="1757">
                  <c:v>11</c:v>
                </c:pt>
                <c:pt idx="1758">
                  <c:v>14</c:v>
                </c:pt>
                <c:pt idx="1759">
                  <c:v>10</c:v>
                </c:pt>
                <c:pt idx="1760">
                  <c:v>17</c:v>
                </c:pt>
                <c:pt idx="1761">
                  <c:v>17</c:v>
                </c:pt>
                <c:pt idx="1762">
                  <c:v>17</c:v>
                </c:pt>
                <c:pt idx="1763">
                  <c:v>17</c:v>
                </c:pt>
                <c:pt idx="1764">
                  <c:v>17</c:v>
                </c:pt>
                <c:pt idx="1765">
                  <c:v>17</c:v>
                </c:pt>
                <c:pt idx="1766">
                  <c:v>17</c:v>
                </c:pt>
                <c:pt idx="1767">
                  <c:v>17</c:v>
                </c:pt>
                <c:pt idx="1768">
                  <c:v>17</c:v>
                </c:pt>
                <c:pt idx="1769">
                  <c:v>17</c:v>
                </c:pt>
                <c:pt idx="1770">
                  <c:v>17</c:v>
                </c:pt>
                <c:pt idx="1771">
                  <c:v>12</c:v>
                </c:pt>
                <c:pt idx="1772">
                  <c:v>17</c:v>
                </c:pt>
                <c:pt idx="1773">
                  <c:v>17</c:v>
                </c:pt>
                <c:pt idx="1774">
                  <c:v>17</c:v>
                </c:pt>
                <c:pt idx="1775">
                  <c:v>17</c:v>
                </c:pt>
                <c:pt idx="1776">
                  <c:v>13</c:v>
                </c:pt>
                <c:pt idx="1777">
                  <c:v>13</c:v>
                </c:pt>
                <c:pt idx="1778">
                  <c:v>13</c:v>
                </c:pt>
                <c:pt idx="1779">
                  <c:v>13</c:v>
                </c:pt>
                <c:pt idx="1780">
                  <c:v>13</c:v>
                </c:pt>
                <c:pt idx="1781">
                  <c:v>13</c:v>
                </c:pt>
                <c:pt idx="1782">
                  <c:v>13</c:v>
                </c:pt>
                <c:pt idx="1783">
                  <c:v>10</c:v>
                </c:pt>
                <c:pt idx="1784">
                  <c:v>10</c:v>
                </c:pt>
                <c:pt idx="1785">
                  <c:v>10</c:v>
                </c:pt>
                <c:pt idx="1786">
                  <c:v>10</c:v>
                </c:pt>
                <c:pt idx="1787">
                  <c:v>12</c:v>
                </c:pt>
                <c:pt idx="1788">
                  <c:v>10</c:v>
                </c:pt>
                <c:pt idx="1789">
                  <c:v>10</c:v>
                </c:pt>
                <c:pt idx="1790">
                  <c:v>12</c:v>
                </c:pt>
                <c:pt idx="1791">
                  <c:v>10</c:v>
                </c:pt>
                <c:pt idx="1792">
                  <c:v>10</c:v>
                </c:pt>
                <c:pt idx="1793">
                  <c:v>17</c:v>
                </c:pt>
                <c:pt idx="1794">
                  <c:v>20</c:v>
                </c:pt>
                <c:pt idx="1795">
                  <c:v>12</c:v>
                </c:pt>
                <c:pt idx="1796">
                  <c:v>12</c:v>
                </c:pt>
                <c:pt idx="1797">
                  <c:v>13</c:v>
                </c:pt>
                <c:pt idx="1798">
                  <c:v>13</c:v>
                </c:pt>
                <c:pt idx="1799">
                  <c:v>12</c:v>
                </c:pt>
                <c:pt idx="1800">
                  <c:v>8</c:v>
                </c:pt>
                <c:pt idx="1801">
                  <c:v>12</c:v>
                </c:pt>
                <c:pt idx="1802">
                  <c:v>13</c:v>
                </c:pt>
                <c:pt idx="1803">
                  <c:v>20</c:v>
                </c:pt>
                <c:pt idx="1804">
                  <c:v>15</c:v>
                </c:pt>
                <c:pt idx="1805">
                  <c:v>7</c:v>
                </c:pt>
                <c:pt idx="1806">
                  <c:v>15</c:v>
                </c:pt>
                <c:pt idx="1807">
                  <c:v>11</c:v>
                </c:pt>
                <c:pt idx="1808">
                  <c:v>10</c:v>
                </c:pt>
                <c:pt idx="1809">
                  <c:v>16</c:v>
                </c:pt>
                <c:pt idx="1810">
                  <c:v>13</c:v>
                </c:pt>
                <c:pt idx="1811">
                  <c:v>16</c:v>
                </c:pt>
                <c:pt idx="1812">
                  <c:v>16</c:v>
                </c:pt>
                <c:pt idx="1813">
                  <c:v>16</c:v>
                </c:pt>
                <c:pt idx="1814">
                  <c:v>14</c:v>
                </c:pt>
                <c:pt idx="1815">
                  <c:v>14</c:v>
                </c:pt>
                <c:pt idx="1816">
                  <c:v>14</c:v>
                </c:pt>
                <c:pt idx="1817">
                  <c:v>15</c:v>
                </c:pt>
                <c:pt idx="1818">
                  <c:v>12</c:v>
                </c:pt>
                <c:pt idx="1819">
                  <c:v>12</c:v>
                </c:pt>
                <c:pt idx="1820">
                  <c:v>12</c:v>
                </c:pt>
                <c:pt idx="1821">
                  <c:v>12</c:v>
                </c:pt>
                <c:pt idx="1822">
                  <c:v>12</c:v>
                </c:pt>
                <c:pt idx="1823">
                  <c:v>12</c:v>
                </c:pt>
                <c:pt idx="1824">
                  <c:v>12</c:v>
                </c:pt>
                <c:pt idx="1825">
                  <c:v>12</c:v>
                </c:pt>
                <c:pt idx="1826">
                  <c:v>12</c:v>
                </c:pt>
                <c:pt idx="1827">
                  <c:v>12</c:v>
                </c:pt>
                <c:pt idx="1828">
                  <c:v>12</c:v>
                </c:pt>
                <c:pt idx="1829">
                  <c:v>18</c:v>
                </c:pt>
                <c:pt idx="1830">
                  <c:v>22</c:v>
                </c:pt>
                <c:pt idx="1831">
                  <c:v>22</c:v>
                </c:pt>
                <c:pt idx="1832">
                  <c:v>22</c:v>
                </c:pt>
                <c:pt idx="1833">
                  <c:v>15</c:v>
                </c:pt>
                <c:pt idx="1834">
                  <c:v>15</c:v>
                </c:pt>
                <c:pt idx="1835">
                  <c:v>16</c:v>
                </c:pt>
                <c:pt idx="1836">
                  <c:v>16</c:v>
                </c:pt>
                <c:pt idx="1837">
                  <c:v>16</c:v>
                </c:pt>
                <c:pt idx="1838">
                  <c:v>16</c:v>
                </c:pt>
                <c:pt idx="1839">
                  <c:v>16</c:v>
                </c:pt>
                <c:pt idx="1840">
                  <c:v>16</c:v>
                </c:pt>
                <c:pt idx="1841">
                  <c:v>16</c:v>
                </c:pt>
                <c:pt idx="1842">
                  <c:v>16</c:v>
                </c:pt>
                <c:pt idx="1843">
                  <c:v>16</c:v>
                </c:pt>
                <c:pt idx="1844">
                  <c:v>16</c:v>
                </c:pt>
                <c:pt idx="1845">
                  <c:v>16</c:v>
                </c:pt>
                <c:pt idx="1846">
                  <c:v>16</c:v>
                </c:pt>
                <c:pt idx="1847">
                  <c:v>16</c:v>
                </c:pt>
                <c:pt idx="1848">
                  <c:v>16</c:v>
                </c:pt>
                <c:pt idx="1849">
                  <c:v>16</c:v>
                </c:pt>
                <c:pt idx="1850">
                  <c:v>16</c:v>
                </c:pt>
                <c:pt idx="1851">
                  <c:v>6</c:v>
                </c:pt>
                <c:pt idx="1852">
                  <c:v>12</c:v>
                </c:pt>
                <c:pt idx="1853">
                  <c:v>19</c:v>
                </c:pt>
                <c:pt idx="1854">
                  <c:v>14</c:v>
                </c:pt>
                <c:pt idx="1855">
                  <c:v>13</c:v>
                </c:pt>
                <c:pt idx="1856">
                  <c:v>13</c:v>
                </c:pt>
                <c:pt idx="1857">
                  <c:v>18</c:v>
                </c:pt>
                <c:pt idx="1858">
                  <c:v>18</c:v>
                </c:pt>
                <c:pt idx="1859">
                  <c:v>18</c:v>
                </c:pt>
                <c:pt idx="1860">
                  <c:v>18</c:v>
                </c:pt>
                <c:pt idx="1861">
                  <c:v>18</c:v>
                </c:pt>
                <c:pt idx="1862">
                  <c:v>18</c:v>
                </c:pt>
                <c:pt idx="1863">
                  <c:v>18</c:v>
                </c:pt>
                <c:pt idx="1864">
                  <c:v>18</c:v>
                </c:pt>
                <c:pt idx="1865">
                  <c:v>18</c:v>
                </c:pt>
                <c:pt idx="1866">
                  <c:v>18</c:v>
                </c:pt>
                <c:pt idx="1867">
                  <c:v>10</c:v>
                </c:pt>
                <c:pt idx="1868">
                  <c:v>18</c:v>
                </c:pt>
                <c:pt idx="1869">
                  <c:v>18</c:v>
                </c:pt>
                <c:pt idx="1870">
                  <c:v>18</c:v>
                </c:pt>
                <c:pt idx="1871">
                  <c:v>18</c:v>
                </c:pt>
                <c:pt idx="1872">
                  <c:v>18</c:v>
                </c:pt>
                <c:pt idx="1873">
                  <c:v>18</c:v>
                </c:pt>
                <c:pt idx="1874">
                  <c:v>7</c:v>
                </c:pt>
                <c:pt idx="1875">
                  <c:v>18</c:v>
                </c:pt>
                <c:pt idx="1876">
                  <c:v>18</c:v>
                </c:pt>
                <c:pt idx="1877">
                  <c:v>18</c:v>
                </c:pt>
                <c:pt idx="1878">
                  <c:v>18</c:v>
                </c:pt>
                <c:pt idx="1879">
                  <c:v>18</c:v>
                </c:pt>
                <c:pt idx="1880">
                  <c:v>18</c:v>
                </c:pt>
                <c:pt idx="1881">
                  <c:v>18</c:v>
                </c:pt>
                <c:pt idx="1882">
                  <c:v>18</c:v>
                </c:pt>
                <c:pt idx="1883">
                  <c:v>18</c:v>
                </c:pt>
                <c:pt idx="1884">
                  <c:v>18</c:v>
                </c:pt>
                <c:pt idx="1885">
                  <c:v>18</c:v>
                </c:pt>
                <c:pt idx="1886">
                  <c:v>18</c:v>
                </c:pt>
                <c:pt idx="1887">
                  <c:v>18</c:v>
                </c:pt>
                <c:pt idx="1888">
                  <c:v>18</c:v>
                </c:pt>
                <c:pt idx="1889">
                  <c:v>18</c:v>
                </c:pt>
                <c:pt idx="1890">
                  <c:v>18</c:v>
                </c:pt>
                <c:pt idx="1891">
                  <c:v>18</c:v>
                </c:pt>
                <c:pt idx="1892">
                  <c:v>18</c:v>
                </c:pt>
                <c:pt idx="1893">
                  <c:v>18</c:v>
                </c:pt>
                <c:pt idx="1894">
                  <c:v>18</c:v>
                </c:pt>
                <c:pt idx="1895">
                  <c:v>18</c:v>
                </c:pt>
                <c:pt idx="1896">
                  <c:v>14</c:v>
                </c:pt>
                <c:pt idx="1897">
                  <c:v>9</c:v>
                </c:pt>
                <c:pt idx="1898">
                  <c:v>9</c:v>
                </c:pt>
                <c:pt idx="1899">
                  <c:v>9</c:v>
                </c:pt>
                <c:pt idx="1900">
                  <c:v>9</c:v>
                </c:pt>
                <c:pt idx="1901">
                  <c:v>9</c:v>
                </c:pt>
                <c:pt idx="1902">
                  <c:v>9</c:v>
                </c:pt>
                <c:pt idx="1903">
                  <c:v>9</c:v>
                </c:pt>
                <c:pt idx="1904">
                  <c:v>9</c:v>
                </c:pt>
                <c:pt idx="1905">
                  <c:v>9</c:v>
                </c:pt>
                <c:pt idx="1906">
                  <c:v>10</c:v>
                </c:pt>
                <c:pt idx="1907">
                  <c:v>12</c:v>
                </c:pt>
                <c:pt idx="1908">
                  <c:v>17</c:v>
                </c:pt>
                <c:pt idx="1909">
                  <c:v>17</c:v>
                </c:pt>
                <c:pt idx="1910">
                  <c:v>17</c:v>
                </c:pt>
                <c:pt idx="1911">
                  <c:v>19</c:v>
                </c:pt>
                <c:pt idx="1912">
                  <c:v>19</c:v>
                </c:pt>
                <c:pt idx="1913">
                  <c:v>9</c:v>
                </c:pt>
                <c:pt idx="1914">
                  <c:v>10</c:v>
                </c:pt>
                <c:pt idx="1915">
                  <c:v>14</c:v>
                </c:pt>
                <c:pt idx="1916">
                  <c:v>14</c:v>
                </c:pt>
                <c:pt idx="1917">
                  <c:v>19</c:v>
                </c:pt>
                <c:pt idx="1918">
                  <c:v>10</c:v>
                </c:pt>
                <c:pt idx="1919">
                  <c:v>10</c:v>
                </c:pt>
                <c:pt idx="1920">
                  <c:v>10</c:v>
                </c:pt>
                <c:pt idx="1921">
                  <c:v>16</c:v>
                </c:pt>
                <c:pt idx="1922">
                  <c:v>16</c:v>
                </c:pt>
                <c:pt idx="1923">
                  <c:v>16</c:v>
                </c:pt>
                <c:pt idx="1924">
                  <c:v>16</c:v>
                </c:pt>
                <c:pt idx="1925">
                  <c:v>14</c:v>
                </c:pt>
                <c:pt idx="1926">
                  <c:v>14</c:v>
                </c:pt>
                <c:pt idx="1927">
                  <c:v>15</c:v>
                </c:pt>
                <c:pt idx="1928">
                  <c:v>15</c:v>
                </c:pt>
                <c:pt idx="1929">
                  <c:v>15</c:v>
                </c:pt>
                <c:pt idx="1930">
                  <c:v>20</c:v>
                </c:pt>
                <c:pt idx="1931">
                  <c:v>17</c:v>
                </c:pt>
                <c:pt idx="1932">
                  <c:v>17</c:v>
                </c:pt>
                <c:pt idx="1933">
                  <c:v>17</c:v>
                </c:pt>
                <c:pt idx="1934">
                  <c:v>14</c:v>
                </c:pt>
                <c:pt idx="1935">
                  <c:v>14</c:v>
                </c:pt>
                <c:pt idx="1936">
                  <c:v>14</c:v>
                </c:pt>
                <c:pt idx="1937">
                  <c:v>9</c:v>
                </c:pt>
                <c:pt idx="1938">
                  <c:v>9</c:v>
                </c:pt>
                <c:pt idx="1939">
                  <c:v>11</c:v>
                </c:pt>
                <c:pt idx="1940">
                  <c:v>14</c:v>
                </c:pt>
                <c:pt idx="1941">
                  <c:v>13</c:v>
                </c:pt>
                <c:pt idx="1942">
                  <c:v>20</c:v>
                </c:pt>
                <c:pt idx="1943">
                  <c:v>10</c:v>
                </c:pt>
                <c:pt idx="1944">
                  <c:v>10</c:v>
                </c:pt>
                <c:pt idx="1945">
                  <c:v>13</c:v>
                </c:pt>
                <c:pt idx="1946">
                  <c:v>10</c:v>
                </c:pt>
                <c:pt idx="1947">
                  <c:v>14</c:v>
                </c:pt>
                <c:pt idx="1948">
                  <c:v>11</c:v>
                </c:pt>
                <c:pt idx="1949">
                  <c:v>12</c:v>
                </c:pt>
                <c:pt idx="1950">
                  <c:v>17</c:v>
                </c:pt>
                <c:pt idx="1951">
                  <c:v>15</c:v>
                </c:pt>
                <c:pt idx="1952">
                  <c:v>17</c:v>
                </c:pt>
                <c:pt idx="1953">
                  <c:v>15</c:v>
                </c:pt>
                <c:pt idx="1954">
                  <c:v>17</c:v>
                </c:pt>
                <c:pt idx="1955">
                  <c:v>17</c:v>
                </c:pt>
                <c:pt idx="1956">
                  <c:v>12</c:v>
                </c:pt>
                <c:pt idx="1957">
                  <c:v>20</c:v>
                </c:pt>
                <c:pt idx="1958">
                  <c:v>20</c:v>
                </c:pt>
                <c:pt idx="1959">
                  <c:v>20</c:v>
                </c:pt>
                <c:pt idx="1960">
                  <c:v>20</c:v>
                </c:pt>
                <c:pt idx="1961">
                  <c:v>20</c:v>
                </c:pt>
                <c:pt idx="1962">
                  <c:v>20</c:v>
                </c:pt>
                <c:pt idx="1963">
                  <c:v>20</c:v>
                </c:pt>
                <c:pt idx="1964">
                  <c:v>20</c:v>
                </c:pt>
                <c:pt idx="1965">
                  <c:v>20</c:v>
                </c:pt>
                <c:pt idx="1966">
                  <c:v>20</c:v>
                </c:pt>
                <c:pt idx="1967">
                  <c:v>20</c:v>
                </c:pt>
                <c:pt idx="1968">
                  <c:v>20</c:v>
                </c:pt>
                <c:pt idx="1969">
                  <c:v>20</c:v>
                </c:pt>
                <c:pt idx="1970">
                  <c:v>20</c:v>
                </c:pt>
                <c:pt idx="1971">
                  <c:v>12</c:v>
                </c:pt>
                <c:pt idx="1972">
                  <c:v>20</c:v>
                </c:pt>
                <c:pt idx="1973">
                  <c:v>20</c:v>
                </c:pt>
                <c:pt idx="1974">
                  <c:v>20</c:v>
                </c:pt>
                <c:pt idx="1975">
                  <c:v>20</c:v>
                </c:pt>
                <c:pt idx="1976">
                  <c:v>20</c:v>
                </c:pt>
                <c:pt idx="1977">
                  <c:v>18</c:v>
                </c:pt>
                <c:pt idx="1978">
                  <c:v>20</c:v>
                </c:pt>
                <c:pt idx="1979">
                  <c:v>13</c:v>
                </c:pt>
                <c:pt idx="1980">
                  <c:v>13</c:v>
                </c:pt>
                <c:pt idx="1981">
                  <c:v>13</c:v>
                </c:pt>
                <c:pt idx="1982">
                  <c:v>13</c:v>
                </c:pt>
                <c:pt idx="1983">
                  <c:v>13</c:v>
                </c:pt>
                <c:pt idx="1984">
                  <c:v>13</c:v>
                </c:pt>
                <c:pt idx="1985">
                  <c:v>13</c:v>
                </c:pt>
                <c:pt idx="1986">
                  <c:v>13</c:v>
                </c:pt>
                <c:pt idx="1987">
                  <c:v>13</c:v>
                </c:pt>
                <c:pt idx="1988">
                  <c:v>13</c:v>
                </c:pt>
                <c:pt idx="1989">
                  <c:v>13</c:v>
                </c:pt>
                <c:pt idx="1990">
                  <c:v>13</c:v>
                </c:pt>
                <c:pt idx="1991">
                  <c:v>15</c:v>
                </c:pt>
                <c:pt idx="1992">
                  <c:v>12</c:v>
                </c:pt>
                <c:pt idx="1993">
                  <c:v>11</c:v>
                </c:pt>
                <c:pt idx="1994">
                  <c:v>15</c:v>
                </c:pt>
                <c:pt idx="1995">
                  <c:v>15</c:v>
                </c:pt>
                <c:pt idx="1996">
                  <c:v>15</c:v>
                </c:pt>
                <c:pt idx="1997">
                  <c:v>15</c:v>
                </c:pt>
                <c:pt idx="1998">
                  <c:v>15</c:v>
                </c:pt>
                <c:pt idx="1999">
                  <c:v>15</c:v>
                </c:pt>
                <c:pt idx="2000">
                  <c:v>15</c:v>
                </c:pt>
                <c:pt idx="2001">
                  <c:v>15</c:v>
                </c:pt>
                <c:pt idx="2002">
                  <c:v>15</c:v>
                </c:pt>
                <c:pt idx="2003">
                  <c:v>15</c:v>
                </c:pt>
                <c:pt idx="2004">
                  <c:v>15</c:v>
                </c:pt>
                <c:pt idx="2005">
                  <c:v>15</c:v>
                </c:pt>
                <c:pt idx="2006">
                  <c:v>15</c:v>
                </c:pt>
                <c:pt idx="2007">
                  <c:v>15</c:v>
                </c:pt>
                <c:pt idx="2008">
                  <c:v>7</c:v>
                </c:pt>
                <c:pt idx="2009">
                  <c:v>18</c:v>
                </c:pt>
                <c:pt idx="2010">
                  <c:v>15</c:v>
                </c:pt>
                <c:pt idx="2011">
                  <c:v>15</c:v>
                </c:pt>
                <c:pt idx="2012">
                  <c:v>17</c:v>
                </c:pt>
                <c:pt idx="2013">
                  <c:v>10</c:v>
                </c:pt>
                <c:pt idx="2014">
                  <c:v>10</c:v>
                </c:pt>
                <c:pt idx="2015">
                  <c:v>10</c:v>
                </c:pt>
                <c:pt idx="2016">
                  <c:v>10</c:v>
                </c:pt>
                <c:pt idx="2017">
                  <c:v>10</c:v>
                </c:pt>
                <c:pt idx="2018">
                  <c:v>10</c:v>
                </c:pt>
                <c:pt idx="2019">
                  <c:v>10</c:v>
                </c:pt>
                <c:pt idx="2020">
                  <c:v>10</c:v>
                </c:pt>
                <c:pt idx="2021">
                  <c:v>13</c:v>
                </c:pt>
                <c:pt idx="2022">
                  <c:v>11</c:v>
                </c:pt>
                <c:pt idx="2023">
                  <c:v>11</c:v>
                </c:pt>
                <c:pt idx="2024">
                  <c:v>11</c:v>
                </c:pt>
                <c:pt idx="2025">
                  <c:v>12</c:v>
                </c:pt>
                <c:pt idx="2026">
                  <c:v>13</c:v>
                </c:pt>
                <c:pt idx="2027">
                  <c:v>16</c:v>
                </c:pt>
                <c:pt idx="2028">
                  <c:v>12</c:v>
                </c:pt>
                <c:pt idx="2029">
                  <c:v>12</c:v>
                </c:pt>
                <c:pt idx="2030">
                  <c:v>16</c:v>
                </c:pt>
                <c:pt idx="2031">
                  <c:v>16</c:v>
                </c:pt>
                <c:pt idx="2032">
                  <c:v>16</c:v>
                </c:pt>
                <c:pt idx="2033">
                  <c:v>16</c:v>
                </c:pt>
                <c:pt idx="2034">
                  <c:v>16</c:v>
                </c:pt>
                <c:pt idx="2035">
                  <c:v>16</c:v>
                </c:pt>
                <c:pt idx="2036">
                  <c:v>12</c:v>
                </c:pt>
                <c:pt idx="2037">
                  <c:v>10</c:v>
                </c:pt>
                <c:pt idx="2038">
                  <c:v>23</c:v>
                </c:pt>
                <c:pt idx="2039">
                  <c:v>15</c:v>
                </c:pt>
                <c:pt idx="2040">
                  <c:v>16</c:v>
                </c:pt>
                <c:pt idx="2041">
                  <c:v>11</c:v>
                </c:pt>
                <c:pt idx="2042">
                  <c:v>15</c:v>
                </c:pt>
                <c:pt idx="2043">
                  <c:v>11</c:v>
                </c:pt>
                <c:pt idx="2044">
                  <c:v>11</c:v>
                </c:pt>
                <c:pt idx="2045">
                  <c:v>11</c:v>
                </c:pt>
                <c:pt idx="2046">
                  <c:v>17</c:v>
                </c:pt>
                <c:pt idx="2047">
                  <c:v>15</c:v>
                </c:pt>
                <c:pt idx="2048">
                  <c:v>11</c:v>
                </c:pt>
                <c:pt idx="2049">
                  <c:v>11</c:v>
                </c:pt>
                <c:pt idx="2050">
                  <c:v>11</c:v>
                </c:pt>
                <c:pt idx="2051">
                  <c:v>11</c:v>
                </c:pt>
                <c:pt idx="2052">
                  <c:v>11</c:v>
                </c:pt>
                <c:pt idx="2053">
                  <c:v>10</c:v>
                </c:pt>
                <c:pt idx="2054">
                  <c:v>10</c:v>
                </c:pt>
                <c:pt idx="2055">
                  <c:v>10</c:v>
                </c:pt>
                <c:pt idx="2056">
                  <c:v>10</c:v>
                </c:pt>
                <c:pt idx="2057">
                  <c:v>10</c:v>
                </c:pt>
                <c:pt idx="2058">
                  <c:v>10</c:v>
                </c:pt>
                <c:pt idx="2059">
                  <c:v>10</c:v>
                </c:pt>
                <c:pt idx="2060">
                  <c:v>9</c:v>
                </c:pt>
                <c:pt idx="2061">
                  <c:v>14</c:v>
                </c:pt>
                <c:pt idx="2062">
                  <c:v>14</c:v>
                </c:pt>
                <c:pt idx="2063">
                  <c:v>11</c:v>
                </c:pt>
                <c:pt idx="2064">
                  <c:v>11</c:v>
                </c:pt>
                <c:pt idx="2065">
                  <c:v>11</c:v>
                </c:pt>
                <c:pt idx="2066">
                  <c:v>11</c:v>
                </c:pt>
                <c:pt idx="2067">
                  <c:v>11</c:v>
                </c:pt>
                <c:pt idx="2068">
                  <c:v>11</c:v>
                </c:pt>
                <c:pt idx="2069">
                  <c:v>11</c:v>
                </c:pt>
                <c:pt idx="2070">
                  <c:v>16</c:v>
                </c:pt>
                <c:pt idx="2071">
                  <c:v>11</c:v>
                </c:pt>
                <c:pt idx="2072">
                  <c:v>16</c:v>
                </c:pt>
                <c:pt idx="2073">
                  <c:v>11</c:v>
                </c:pt>
                <c:pt idx="2074">
                  <c:v>21</c:v>
                </c:pt>
                <c:pt idx="2075">
                  <c:v>11</c:v>
                </c:pt>
                <c:pt idx="2076">
                  <c:v>11</c:v>
                </c:pt>
                <c:pt idx="2077">
                  <c:v>11</c:v>
                </c:pt>
                <c:pt idx="2078">
                  <c:v>19</c:v>
                </c:pt>
                <c:pt idx="2079">
                  <c:v>10</c:v>
                </c:pt>
                <c:pt idx="2080">
                  <c:v>19</c:v>
                </c:pt>
                <c:pt idx="2081">
                  <c:v>17</c:v>
                </c:pt>
                <c:pt idx="2082">
                  <c:v>19</c:v>
                </c:pt>
                <c:pt idx="2083">
                  <c:v>10</c:v>
                </c:pt>
                <c:pt idx="2084">
                  <c:v>19</c:v>
                </c:pt>
                <c:pt idx="2085">
                  <c:v>11</c:v>
                </c:pt>
                <c:pt idx="2086">
                  <c:v>10</c:v>
                </c:pt>
                <c:pt idx="2087">
                  <c:v>19</c:v>
                </c:pt>
                <c:pt idx="2088">
                  <c:v>11</c:v>
                </c:pt>
                <c:pt idx="2089">
                  <c:v>11</c:v>
                </c:pt>
                <c:pt idx="2090">
                  <c:v>22</c:v>
                </c:pt>
                <c:pt idx="2091">
                  <c:v>18</c:v>
                </c:pt>
                <c:pt idx="2092">
                  <c:v>14</c:v>
                </c:pt>
                <c:pt idx="2093">
                  <c:v>11</c:v>
                </c:pt>
                <c:pt idx="2094">
                  <c:v>11</c:v>
                </c:pt>
                <c:pt idx="2095">
                  <c:v>11</c:v>
                </c:pt>
                <c:pt idx="2096">
                  <c:v>11</c:v>
                </c:pt>
                <c:pt idx="2097">
                  <c:v>11</c:v>
                </c:pt>
                <c:pt idx="2098">
                  <c:v>11</c:v>
                </c:pt>
                <c:pt idx="2099">
                  <c:v>11</c:v>
                </c:pt>
                <c:pt idx="2100">
                  <c:v>11</c:v>
                </c:pt>
                <c:pt idx="2101">
                  <c:v>11</c:v>
                </c:pt>
                <c:pt idx="2102">
                  <c:v>11</c:v>
                </c:pt>
                <c:pt idx="2103">
                  <c:v>17</c:v>
                </c:pt>
                <c:pt idx="2104">
                  <c:v>22</c:v>
                </c:pt>
                <c:pt idx="2105">
                  <c:v>11</c:v>
                </c:pt>
                <c:pt idx="2106">
                  <c:v>14</c:v>
                </c:pt>
                <c:pt idx="2107">
                  <c:v>14</c:v>
                </c:pt>
                <c:pt idx="2108">
                  <c:v>15</c:v>
                </c:pt>
                <c:pt idx="2109">
                  <c:v>11</c:v>
                </c:pt>
                <c:pt idx="2110">
                  <c:v>16</c:v>
                </c:pt>
                <c:pt idx="2111">
                  <c:v>14</c:v>
                </c:pt>
                <c:pt idx="2112">
                  <c:v>16</c:v>
                </c:pt>
                <c:pt idx="2113">
                  <c:v>16</c:v>
                </c:pt>
                <c:pt idx="2114">
                  <c:v>14</c:v>
                </c:pt>
                <c:pt idx="2115">
                  <c:v>14</c:v>
                </c:pt>
                <c:pt idx="2116">
                  <c:v>14</c:v>
                </c:pt>
                <c:pt idx="2117">
                  <c:v>14</c:v>
                </c:pt>
                <c:pt idx="2118">
                  <c:v>20</c:v>
                </c:pt>
                <c:pt idx="2119">
                  <c:v>15</c:v>
                </c:pt>
                <c:pt idx="2120">
                  <c:v>21</c:v>
                </c:pt>
                <c:pt idx="2121">
                  <c:v>20</c:v>
                </c:pt>
                <c:pt idx="2122">
                  <c:v>11</c:v>
                </c:pt>
                <c:pt idx="2123">
                  <c:v>14</c:v>
                </c:pt>
                <c:pt idx="2124">
                  <c:v>14</c:v>
                </c:pt>
                <c:pt idx="2125">
                  <c:v>14</c:v>
                </c:pt>
                <c:pt idx="2126">
                  <c:v>14</c:v>
                </c:pt>
                <c:pt idx="2127">
                  <c:v>14</c:v>
                </c:pt>
                <c:pt idx="2128">
                  <c:v>19</c:v>
                </c:pt>
                <c:pt idx="2129">
                  <c:v>14</c:v>
                </c:pt>
                <c:pt idx="2130">
                  <c:v>14</c:v>
                </c:pt>
                <c:pt idx="2131">
                  <c:v>14</c:v>
                </c:pt>
                <c:pt idx="2132">
                  <c:v>14</c:v>
                </c:pt>
                <c:pt idx="2133">
                  <c:v>9</c:v>
                </c:pt>
                <c:pt idx="2134">
                  <c:v>12</c:v>
                </c:pt>
                <c:pt idx="2135">
                  <c:v>12</c:v>
                </c:pt>
                <c:pt idx="2136">
                  <c:v>16</c:v>
                </c:pt>
                <c:pt idx="2137">
                  <c:v>16</c:v>
                </c:pt>
                <c:pt idx="2138">
                  <c:v>15</c:v>
                </c:pt>
                <c:pt idx="2139">
                  <c:v>14</c:v>
                </c:pt>
                <c:pt idx="2140">
                  <c:v>14</c:v>
                </c:pt>
                <c:pt idx="2141">
                  <c:v>16</c:v>
                </c:pt>
                <c:pt idx="2142">
                  <c:v>16</c:v>
                </c:pt>
                <c:pt idx="2143">
                  <c:v>14</c:v>
                </c:pt>
                <c:pt idx="2144">
                  <c:v>14</c:v>
                </c:pt>
                <c:pt idx="2145">
                  <c:v>16</c:v>
                </c:pt>
                <c:pt idx="2146">
                  <c:v>14</c:v>
                </c:pt>
                <c:pt idx="2147">
                  <c:v>14</c:v>
                </c:pt>
                <c:pt idx="2148">
                  <c:v>14</c:v>
                </c:pt>
                <c:pt idx="2149">
                  <c:v>14</c:v>
                </c:pt>
                <c:pt idx="2150">
                  <c:v>9</c:v>
                </c:pt>
                <c:pt idx="2151">
                  <c:v>14</c:v>
                </c:pt>
                <c:pt idx="2152">
                  <c:v>14</c:v>
                </c:pt>
                <c:pt idx="2153">
                  <c:v>14</c:v>
                </c:pt>
                <c:pt idx="2154">
                  <c:v>14</c:v>
                </c:pt>
                <c:pt idx="2155">
                  <c:v>16</c:v>
                </c:pt>
                <c:pt idx="2156">
                  <c:v>14</c:v>
                </c:pt>
                <c:pt idx="2157">
                  <c:v>14</c:v>
                </c:pt>
                <c:pt idx="2158">
                  <c:v>16</c:v>
                </c:pt>
                <c:pt idx="2159">
                  <c:v>16</c:v>
                </c:pt>
                <c:pt idx="2160">
                  <c:v>16</c:v>
                </c:pt>
                <c:pt idx="2161">
                  <c:v>16</c:v>
                </c:pt>
                <c:pt idx="2162">
                  <c:v>13</c:v>
                </c:pt>
                <c:pt idx="2163">
                  <c:v>16</c:v>
                </c:pt>
                <c:pt idx="2164">
                  <c:v>16</c:v>
                </c:pt>
                <c:pt idx="2165">
                  <c:v>16</c:v>
                </c:pt>
                <c:pt idx="2166">
                  <c:v>16</c:v>
                </c:pt>
                <c:pt idx="2167">
                  <c:v>13</c:v>
                </c:pt>
                <c:pt idx="2168">
                  <c:v>13</c:v>
                </c:pt>
                <c:pt idx="2169">
                  <c:v>13</c:v>
                </c:pt>
                <c:pt idx="2170">
                  <c:v>13</c:v>
                </c:pt>
                <c:pt idx="2171">
                  <c:v>13</c:v>
                </c:pt>
                <c:pt idx="2172">
                  <c:v>19</c:v>
                </c:pt>
                <c:pt idx="2173">
                  <c:v>13</c:v>
                </c:pt>
                <c:pt idx="2174">
                  <c:v>13</c:v>
                </c:pt>
                <c:pt idx="2175">
                  <c:v>17</c:v>
                </c:pt>
                <c:pt idx="2176">
                  <c:v>20</c:v>
                </c:pt>
                <c:pt idx="2177">
                  <c:v>12</c:v>
                </c:pt>
                <c:pt idx="2178">
                  <c:v>13</c:v>
                </c:pt>
                <c:pt idx="2179">
                  <c:v>11</c:v>
                </c:pt>
                <c:pt idx="2180">
                  <c:v>16</c:v>
                </c:pt>
                <c:pt idx="2181">
                  <c:v>16</c:v>
                </c:pt>
                <c:pt idx="2182">
                  <c:v>14</c:v>
                </c:pt>
                <c:pt idx="2183">
                  <c:v>20</c:v>
                </c:pt>
                <c:pt idx="2184">
                  <c:v>12</c:v>
                </c:pt>
                <c:pt idx="2185">
                  <c:v>16</c:v>
                </c:pt>
                <c:pt idx="2186">
                  <c:v>20</c:v>
                </c:pt>
                <c:pt idx="2187">
                  <c:v>16</c:v>
                </c:pt>
                <c:pt idx="2188">
                  <c:v>14</c:v>
                </c:pt>
                <c:pt idx="2189">
                  <c:v>14</c:v>
                </c:pt>
                <c:pt idx="2190">
                  <c:v>14</c:v>
                </c:pt>
                <c:pt idx="2191">
                  <c:v>14</c:v>
                </c:pt>
                <c:pt idx="2192">
                  <c:v>14</c:v>
                </c:pt>
                <c:pt idx="2193">
                  <c:v>14</c:v>
                </c:pt>
                <c:pt idx="2194">
                  <c:v>14</c:v>
                </c:pt>
                <c:pt idx="2195">
                  <c:v>14</c:v>
                </c:pt>
                <c:pt idx="2196">
                  <c:v>20</c:v>
                </c:pt>
                <c:pt idx="2197">
                  <c:v>20</c:v>
                </c:pt>
                <c:pt idx="2198">
                  <c:v>14</c:v>
                </c:pt>
                <c:pt idx="2199">
                  <c:v>20</c:v>
                </c:pt>
                <c:pt idx="2200">
                  <c:v>17</c:v>
                </c:pt>
                <c:pt idx="2201">
                  <c:v>16</c:v>
                </c:pt>
                <c:pt idx="2202">
                  <c:v>13</c:v>
                </c:pt>
                <c:pt idx="2203">
                  <c:v>7</c:v>
                </c:pt>
                <c:pt idx="2204">
                  <c:v>14</c:v>
                </c:pt>
                <c:pt idx="2205">
                  <c:v>7</c:v>
                </c:pt>
                <c:pt idx="2206">
                  <c:v>14</c:v>
                </c:pt>
                <c:pt idx="2207">
                  <c:v>11</c:v>
                </c:pt>
                <c:pt idx="2208">
                  <c:v>15</c:v>
                </c:pt>
                <c:pt idx="2209">
                  <c:v>15</c:v>
                </c:pt>
                <c:pt idx="2210">
                  <c:v>12</c:v>
                </c:pt>
                <c:pt idx="2211">
                  <c:v>10</c:v>
                </c:pt>
                <c:pt idx="2212">
                  <c:v>10</c:v>
                </c:pt>
                <c:pt idx="2213">
                  <c:v>10</c:v>
                </c:pt>
                <c:pt idx="2214">
                  <c:v>16</c:v>
                </c:pt>
                <c:pt idx="2215">
                  <c:v>10</c:v>
                </c:pt>
                <c:pt idx="2216">
                  <c:v>12</c:v>
                </c:pt>
                <c:pt idx="2217">
                  <c:v>10</c:v>
                </c:pt>
                <c:pt idx="2218">
                  <c:v>12</c:v>
                </c:pt>
                <c:pt idx="2219">
                  <c:v>17</c:v>
                </c:pt>
                <c:pt idx="2220">
                  <c:v>9</c:v>
                </c:pt>
                <c:pt idx="2221">
                  <c:v>14</c:v>
                </c:pt>
                <c:pt idx="2222">
                  <c:v>13</c:v>
                </c:pt>
                <c:pt idx="2223">
                  <c:v>11</c:v>
                </c:pt>
                <c:pt idx="2224">
                  <c:v>15</c:v>
                </c:pt>
                <c:pt idx="2225">
                  <c:v>11</c:v>
                </c:pt>
                <c:pt idx="2226">
                  <c:v>15</c:v>
                </c:pt>
                <c:pt idx="2227">
                  <c:v>15</c:v>
                </c:pt>
                <c:pt idx="2228">
                  <c:v>15</c:v>
                </c:pt>
                <c:pt idx="2229">
                  <c:v>11</c:v>
                </c:pt>
                <c:pt idx="2230">
                  <c:v>11</c:v>
                </c:pt>
                <c:pt idx="2231">
                  <c:v>11</c:v>
                </c:pt>
                <c:pt idx="2232">
                  <c:v>11</c:v>
                </c:pt>
                <c:pt idx="2233">
                  <c:v>11</c:v>
                </c:pt>
                <c:pt idx="2234">
                  <c:v>13</c:v>
                </c:pt>
                <c:pt idx="2235">
                  <c:v>13</c:v>
                </c:pt>
                <c:pt idx="2236">
                  <c:v>23</c:v>
                </c:pt>
                <c:pt idx="2237">
                  <c:v>15</c:v>
                </c:pt>
                <c:pt idx="2238">
                  <c:v>19</c:v>
                </c:pt>
                <c:pt idx="2239">
                  <c:v>21</c:v>
                </c:pt>
                <c:pt idx="2240">
                  <c:v>13</c:v>
                </c:pt>
                <c:pt idx="2241">
                  <c:v>13</c:v>
                </c:pt>
                <c:pt idx="2242">
                  <c:v>15</c:v>
                </c:pt>
                <c:pt idx="2243">
                  <c:v>18</c:v>
                </c:pt>
                <c:pt idx="2244">
                  <c:v>16</c:v>
                </c:pt>
                <c:pt idx="2245">
                  <c:v>16</c:v>
                </c:pt>
                <c:pt idx="2246">
                  <c:v>16</c:v>
                </c:pt>
                <c:pt idx="2247">
                  <c:v>16</c:v>
                </c:pt>
                <c:pt idx="2248">
                  <c:v>16</c:v>
                </c:pt>
                <c:pt idx="2249">
                  <c:v>20</c:v>
                </c:pt>
                <c:pt idx="2250">
                  <c:v>11</c:v>
                </c:pt>
                <c:pt idx="2251">
                  <c:v>11</c:v>
                </c:pt>
                <c:pt idx="2252">
                  <c:v>25</c:v>
                </c:pt>
                <c:pt idx="2253">
                  <c:v>20</c:v>
                </c:pt>
                <c:pt idx="2254">
                  <c:v>20</c:v>
                </c:pt>
                <c:pt idx="2255">
                  <c:v>20</c:v>
                </c:pt>
                <c:pt idx="2256">
                  <c:v>30</c:v>
                </c:pt>
                <c:pt idx="2257">
                  <c:v>15</c:v>
                </c:pt>
                <c:pt idx="2258">
                  <c:v>16</c:v>
                </c:pt>
                <c:pt idx="2259">
                  <c:v>15</c:v>
                </c:pt>
                <c:pt idx="2260">
                  <c:v>12</c:v>
                </c:pt>
                <c:pt idx="2261">
                  <c:v>16</c:v>
                </c:pt>
                <c:pt idx="2262">
                  <c:v>10</c:v>
                </c:pt>
                <c:pt idx="2263">
                  <c:v>18</c:v>
                </c:pt>
                <c:pt idx="2264">
                  <c:v>18</c:v>
                </c:pt>
                <c:pt idx="2265">
                  <c:v>18</c:v>
                </c:pt>
                <c:pt idx="2266">
                  <c:v>15</c:v>
                </c:pt>
                <c:pt idx="2267">
                  <c:v>15</c:v>
                </c:pt>
                <c:pt idx="2268">
                  <c:v>15</c:v>
                </c:pt>
                <c:pt idx="2269">
                  <c:v>13</c:v>
                </c:pt>
                <c:pt idx="2270">
                  <c:v>13</c:v>
                </c:pt>
                <c:pt idx="2271">
                  <c:v>13</c:v>
                </c:pt>
                <c:pt idx="2272">
                  <c:v>13</c:v>
                </c:pt>
                <c:pt idx="2273">
                  <c:v>19</c:v>
                </c:pt>
                <c:pt idx="2274">
                  <c:v>19</c:v>
                </c:pt>
                <c:pt idx="2275">
                  <c:v>13</c:v>
                </c:pt>
                <c:pt idx="2276">
                  <c:v>19</c:v>
                </c:pt>
                <c:pt idx="2277">
                  <c:v>13</c:v>
                </c:pt>
                <c:pt idx="2278">
                  <c:v>19</c:v>
                </c:pt>
                <c:pt idx="2279">
                  <c:v>19</c:v>
                </c:pt>
                <c:pt idx="2280">
                  <c:v>19</c:v>
                </c:pt>
                <c:pt idx="2281">
                  <c:v>10</c:v>
                </c:pt>
                <c:pt idx="2282">
                  <c:v>16</c:v>
                </c:pt>
                <c:pt idx="2283">
                  <c:v>12</c:v>
                </c:pt>
                <c:pt idx="2284">
                  <c:v>12</c:v>
                </c:pt>
                <c:pt idx="2285">
                  <c:v>15</c:v>
                </c:pt>
                <c:pt idx="2286">
                  <c:v>15</c:v>
                </c:pt>
                <c:pt idx="2287">
                  <c:v>15</c:v>
                </c:pt>
                <c:pt idx="2288">
                  <c:v>13</c:v>
                </c:pt>
                <c:pt idx="2289">
                  <c:v>18</c:v>
                </c:pt>
                <c:pt idx="2290">
                  <c:v>12</c:v>
                </c:pt>
                <c:pt idx="2291">
                  <c:v>18</c:v>
                </c:pt>
                <c:pt idx="2292">
                  <c:v>18</c:v>
                </c:pt>
                <c:pt idx="2293">
                  <c:v>13</c:v>
                </c:pt>
                <c:pt idx="2294">
                  <c:v>26</c:v>
                </c:pt>
                <c:pt idx="2295">
                  <c:v>13</c:v>
                </c:pt>
                <c:pt idx="2296">
                  <c:v>15</c:v>
                </c:pt>
                <c:pt idx="2297">
                  <c:v>26</c:v>
                </c:pt>
                <c:pt idx="2298">
                  <c:v>22</c:v>
                </c:pt>
                <c:pt idx="2299">
                  <c:v>11</c:v>
                </c:pt>
                <c:pt idx="2300">
                  <c:v>13</c:v>
                </c:pt>
                <c:pt idx="2301">
                  <c:v>12</c:v>
                </c:pt>
                <c:pt idx="2302">
                  <c:v>12</c:v>
                </c:pt>
                <c:pt idx="2303">
                  <c:v>12</c:v>
                </c:pt>
                <c:pt idx="2304">
                  <c:v>15</c:v>
                </c:pt>
                <c:pt idx="2305">
                  <c:v>15</c:v>
                </c:pt>
                <c:pt idx="2306">
                  <c:v>15</c:v>
                </c:pt>
                <c:pt idx="2307">
                  <c:v>15</c:v>
                </c:pt>
                <c:pt idx="2308">
                  <c:v>15</c:v>
                </c:pt>
                <c:pt idx="2309">
                  <c:v>15</c:v>
                </c:pt>
                <c:pt idx="2310">
                  <c:v>15</c:v>
                </c:pt>
                <c:pt idx="2311">
                  <c:v>15</c:v>
                </c:pt>
                <c:pt idx="2312">
                  <c:v>18</c:v>
                </c:pt>
                <c:pt idx="2313">
                  <c:v>15</c:v>
                </c:pt>
                <c:pt idx="2314">
                  <c:v>18</c:v>
                </c:pt>
                <c:pt idx="2315">
                  <c:v>10</c:v>
                </c:pt>
                <c:pt idx="2316">
                  <c:v>12</c:v>
                </c:pt>
                <c:pt idx="2317">
                  <c:v>12</c:v>
                </c:pt>
                <c:pt idx="2318">
                  <c:v>10</c:v>
                </c:pt>
                <c:pt idx="2319">
                  <c:v>15</c:v>
                </c:pt>
                <c:pt idx="2320">
                  <c:v>16</c:v>
                </c:pt>
                <c:pt idx="2321">
                  <c:v>12</c:v>
                </c:pt>
                <c:pt idx="2322">
                  <c:v>12</c:v>
                </c:pt>
                <c:pt idx="2323">
                  <c:v>16</c:v>
                </c:pt>
                <c:pt idx="2324">
                  <c:v>12</c:v>
                </c:pt>
                <c:pt idx="2325">
                  <c:v>12</c:v>
                </c:pt>
                <c:pt idx="2326">
                  <c:v>13</c:v>
                </c:pt>
                <c:pt idx="2327">
                  <c:v>21</c:v>
                </c:pt>
                <c:pt idx="2328">
                  <c:v>16</c:v>
                </c:pt>
                <c:pt idx="2329">
                  <c:v>11</c:v>
                </c:pt>
                <c:pt idx="2330">
                  <c:v>13</c:v>
                </c:pt>
                <c:pt idx="2331">
                  <c:v>16</c:v>
                </c:pt>
                <c:pt idx="2332">
                  <c:v>16</c:v>
                </c:pt>
                <c:pt idx="2333">
                  <c:v>16</c:v>
                </c:pt>
                <c:pt idx="2334">
                  <c:v>16</c:v>
                </c:pt>
                <c:pt idx="2335">
                  <c:v>16</c:v>
                </c:pt>
                <c:pt idx="2336">
                  <c:v>16</c:v>
                </c:pt>
                <c:pt idx="2337">
                  <c:v>16</c:v>
                </c:pt>
                <c:pt idx="2338">
                  <c:v>16</c:v>
                </c:pt>
                <c:pt idx="2339">
                  <c:v>16</c:v>
                </c:pt>
                <c:pt idx="2340">
                  <c:v>16</c:v>
                </c:pt>
                <c:pt idx="2341">
                  <c:v>16</c:v>
                </c:pt>
                <c:pt idx="2342">
                  <c:v>16</c:v>
                </c:pt>
                <c:pt idx="2343">
                  <c:v>12</c:v>
                </c:pt>
                <c:pt idx="2344">
                  <c:v>12</c:v>
                </c:pt>
                <c:pt idx="2345">
                  <c:v>12</c:v>
                </c:pt>
                <c:pt idx="2346">
                  <c:v>12</c:v>
                </c:pt>
                <c:pt idx="2347">
                  <c:v>12</c:v>
                </c:pt>
                <c:pt idx="2348">
                  <c:v>12</c:v>
                </c:pt>
                <c:pt idx="2349">
                  <c:v>12</c:v>
                </c:pt>
                <c:pt idx="2350">
                  <c:v>11</c:v>
                </c:pt>
                <c:pt idx="2351">
                  <c:v>10</c:v>
                </c:pt>
                <c:pt idx="2352">
                  <c:v>10</c:v>
                </c:pt>
                <c:pt idx="2353">
                  <c:v>10</c:v>
                </c:pt>
                <c:pt idx="2354">
                  <c:v>10</c:v>
                </c:pt>
                <c:pt idx="2355">
                  <c:v>9</c:v>
                </c:pt>
                <c:pt idx="2356">
                  <c:v>9</c:v>
                </c:pt>
                <c:pt idx="2357">
                  <c:v>9</c:v>
                </c:pt>
                <c:pt idx="2358">
                  <c:v>9</c:v>
                </c:pt>
                <c:pt idx="2359">
                  <c:v>16</c:v>
                </c:pt>
                <c:pt idx="2360">
                  <c:v>17</c:v>
                </c:pt>
                <c:pt idx="2361">
                  <c:v>17</c:v>
                </c:pt>
                <c:pt idx="2362">
                  <c:v>11</c:v>
                </c:pt>
                <c:pt idx="2363">
                  <c:v>11</c:v>
                </c:pt>
                <c:pt idx="2364">
                  <c:v>13</c:v>
                </c:pt>
                <c:pt idx="2365">
                  <c:v>13</c:v>
                </c:pt>
                <c:pt idx="2366">
                  <c:v>17</c:v>
                </c:pt>
                <c:pt idx="2367">
                  <c:v>17</c:v>
                </c:pt>
                <c:pt idx="2368">
                  <c:v>12</c:v>
                </c:pt>
                <c:pt idx="2369">
                  <c:v>15</c:v>
                </c:pt>
                <c:pt idx="2370">
                  <c:v>24</c:v>
                </c:pt>
                <c:pt idx="2371">
                  <c:v>11</c:v>
                </c:pt>
                <c:pt idx="2372">
                  <c:v>12</c:v>
                </c:pt>
                <c:pt idx="2373">
                  <c:v>11</c:v>
                </c:pt>
                <c:pt idx="2374">
                  <c:v>12</c:v>
                </c:pt>
                <c:pt idx="2375">
                  <c:v>12</c:v>
                </c:pt>
                <c:pt idx="2376">
                  <c:v>12</c:v>
                </c:pt>
                <c:pt idx="2377">
                  <c:v>12</c:v>
                </c:pt>
                <c:pt idx="2378">
                  <c:v>12</c:v>
                </c:pt>
                <c:pt idx="2379">
                  <c:v>12</c:v>
                </c:pt>
                <c:pt idx="2380">
                  <c:v>13</c:v>
                </c:pt>
                <c:pt idx="2381">
                  <c:v>13</c:v>
                </c:pt>
                <c:pt idx="2382">
                  <c:v>18</c:v>
                </c:pt>
                <c:pt idx="2383">
                  <c:v>14</c:v>
                </c:pt>
                <c:pt idx="2384">
                  <c:v>14</c:v>
                </c:pt>
                <c:pt idx="2385">
                  <c:v>14</c:v>
                </c:pt>
                <c:pt idx="2386">
                  <c:v>19</c:v>
                </c:pt>
                <c:pt idx="2387">
                  <c:v>15</c:v>
                </c:pt>
                <c:pt idx="2388">
                  <c:v>12</c:v>
                </c:pt>
                <c:pt idx="2389">
                  <c:v>10</c:v>
                </c:pt>
                <c:pt idx="2390">
                  <c:v>14</c:v>
                </c:pt>
                <c:pt idx="2391">
                  <c:v>19</c:v>
                </c:pt>
                <c:pt idx="2392">
                  <c:v>14</c:v>
                </c:pt>
                <c:pt idx="2393">
                  <c:v>19</c:v>
                </c:pt>
                <c:pt idx="2394">
                  <c:v>13</c:v>
                </c:pt>
                <c:pt idx="2395">
                  <c:v>19</c:v>
                </c:pt>
                <c:pt idx="2396">
                  <c:v>19</c:v>
                </c:pt>
                <c:pt idx="2397">
                  <c:v>12</c:v>
                </c:pt>
                <c:pt idx="2398">
                  <c:v>19</c:v>
                </c:pt>
                <c:pt idx="2399">
                  <c:v>19</c:v>
                </c:pt>
                <c:pt idx="2400">
                  <c:v>4</c:v>
                </c:pt>
                <c:pt idx="2401">
                  <c:v>14</c:v>
                </c:pt>
                <c:pt idx="2402">
                  <c:v>19</c:v>
                </c:pt>
                <c:pt idx="2403">
                  <c:v>14</c:v>
                </c:pt>
                <c:pt idx="2404">
                  <c:v>19</c:v>
                </c:pt>
                <c:pt idx="2405">
                  <c:v>15</c:v>
                </c:pt>
                <c:pt idx="2406">
                  <c:v>14</c:v>
                </c:pt>
                <c:pt idx="2407">
                  <c:v>11</c:v>
                </c:pt>
                <c:pt idx="2408">
                  <c:v>19</c:v>
                </c:pt>
                <c:pt idx="2409">
                  <c:v>19</c:v>
                </c:pt>
                <c:pt idx="2410">
                  <c:v>11</c:v>
                </c:pt>
                <c:pt idx="2411">
                  <c:v>14</c:v>
                </c:pt>
                <c:pt idx="2412">
                  <c:v>12</c:v>
                </c:pt>
                <c:pt idx="2413">
                  <c:v>13</c:v>
                </c:pt>
                <c:pt idx="2414">
                  <c:v>19</c:v>
                </c:pt>
                <c:pt idx="2415">
                  <c:v>14</c:v>
                </c:pt>
                <c:pt idx="2416">
                  <c:v>15</c:v>
                </c:pt>
                <c:pt idx="2417">
                  <c:v>19</c:v>
                </c:pt>
                <c:pt idx="2418">
                  <c:v>15</c:v>
                </c:pt>
                <c:pt idx="2419">
                  <c:v>14</c:v>
                </c:pt>
                <c:pt idx="2420">
                  <c:v>10</c:v>
                </c:pt>
                <c:pt idx="2421">
                  <c:v>15</c:v>
                </c:pt>
                <c:pt idx="2422">
                  <c:v>14</c:v>
                </c:pt>
                <c:pt idx="2423">
                  <c:v>14</c:v>
                </c:pt>
                <c:pt idx="2424">
                  <c:v>14</c:v>
                </c:pt>
                <c:pt idx="2425">
                  <c:v>16</c:v>
                </c:pt>
                <c:pt idx="2426">
                  <c:v>19</c:v>
                </c:pt>
                <c:pt idx="2427">
                  <c:v>19</c:v>
                </c:pt>
                <c:pt idx="2428">
                  <c:v>19</c:v>
                </c:pt>
                <c:pt idx="2429">
                  <c:v>20</c:v>
                </c:pt>
                <c:pt idx="2430">
                  <c:v>18</c:v>
                </c:pt>
                <c:pt idx="2431">
                  <c:v>18</c:v>
                </c:pt>
                <c:pt idx="2432">
                  <c:v>18</c:v>
                </c:pt>
                <c:pt idx="2433">
                  <c:v>21</c:v>
                </c:pt>
                <c:pt idx="2434">
                  <c:v>21</c:v>
                </c:pt>
                <c:pt idx="2435">
                  <c:v>16</c:v>
                </c:pt>
                <c:pt idx="2436">
                  <c:v>18</c:v>
                </c:pt>
                <c:pt idx="2437">
                  <c:v>16</c:v>
                </c:pt>
                <c:pt idx="2438">
                  <c:v>16</c:v>
                </c:pt>
                <c:pt idx="2439">
                  <c:v>16</c:v>
                </c:pt>
                <c:pt idx="2440">
                  <c:v>16</c:v>
                </c:pt>
                <c:pt idx="2441">
                  <c:v>16</c:v>
                </c:pt>
                <c:pt idx="2442">
                  <c:v>16</c:v>
                </c:pt>
                <c:pt idx="2443">
                  <c:v>16</c:v>
                </c:pt>
                <c:pt idx="2444">
                  <c:v>16</c:v>
                </c:pt>
                <c:pt idx="2445">
                  <c:v>16</c:v>
                </c:pt>
                <c:pt idx="2446">
                  <c:v>16</c:v>
                </c:pt>
                <c:pt idx="2447">
                  <c:v>11</c:v>
                </c:pt>
                <c:pt idx="2448">
                  <c:v>10</c:v>
                </c:pt>
                <c:pt idx="2449">
                  <c:v>14</c:v>
                </c:pt>
                <c:pt idx="2450">
                  <c:v>16</c:v>
                </c:pt>
                <c:pt idx="2451">
                  <c:v>16</c:v>
                </c:pt>
                <c:pt idx="2452">
                  <c:v>16</c:v>
                </c:pt>
                <c:pt idx="2453">
                  <c:v>11</c:v>
                </c:pt>
                <c:pt idx="2454">
                  <c:v>16</c:v>
                </c:pt>
                <c:pt idx="2455">
                  <c:v>16</c:v>
                </c:pt>
                <c:pt idx="2456">
                  <c:v>15</c:v>
                </c:pt>
                <c:pt idx="2457">
                  <c:v>11</c:v>
                </c:pt>
                <c:pt idx="2458">
                  <c:v>10</c:v>
                </c:pt>
                <c:pt idx="2459">
                  <c:v>13</c:v>
                </c:pt>
                <c:pt idx="2460">
                  <c:v>10</c:v>
                </c:pt>
                <c:pt idx="2461">
                  <c:v>10</c:v>
                </c:pt>
                <c:pt idx="2462">
                  <c:v>10</c:v>
                </c:pt>
                <c:pt idx="2463">
                  <c:v>10</c:v>
                </c:pt>
                <c:pt idx="2464">
                  <c:v>10</c:v>
                </c:pt>
                <c:pt idx="2465">
                  <c:v>11</c:v>
                </c:pt>
                <c:pt idx="2466">
                  <c:v>11</c:v>
                </c:pt>
                <c:pt idx="2467">
                  <c:v>18</c:v>
                </c:pt>
                <c:pt idx="2468">
                  <c:v>11</c:v>
                </c:pt>
                <c:pt idx="2469">
                  <c:v>11</c:v>
                </c:pt>
                <c:pt idx="2470">
                  <c:v>10</c:v>
                </c:pt>
                <c:pt idx="2471">
                  <c:v>10</c:v>
                </c:pt>
                <c:pt idx="2472">
                  <c:v>11</c:v>
                </c:pt>
                <c:pt idx="2473">
                  <c:v>11</c:v>
                </c:pt>
                <c:pt idx="2474">
                  <c:v>13</c:v>
                </c:pt>
                <c:pt idx="2475">
                  <c:v>15</c:v>
                </c:pt>
                <c:pt idx="2476">
                  <c:v>10</c:v>
                </c:pt>
                <c:pt idx="2477">
                  <c:v>12</c:v>
                </c:pt>
                <c:pt idx="2478">
                  <c:v>12</c:v>
                </c:pt>
                <c:pt idx="2479">
                  <c:v>12</c:v>
                </c:pt>
                <c:pt idx="2480">
                  <c:v>12</c:v>
                </c:pt>
                <c:pt idx="2481">
                  <c:v>12</c:v>
                </c:pt>
                <c:pt idx="2482">
                  <c:v>12</c:v>
                </c:pt>
                <c:pt idx="2483">
                  <c:v>12</c:v>
                </c:pt>
                <c:pt idx="2484">
                  <c:v>20</c:v>
                </c:pt>
                <c:pt idx="2485">
                  <c:v>11</c:v>
                </c:pt>
                <c:pt idx="2486">
                  <c:v>13</c:v>
                </c:pt>
                <c:pt idx="2487">
                  <c:v>11</c:v>
                </c:pt>
                <c:pt idx="2488">
                  <c:v>12</c:v>
                </c:pt>
                <c:pt idx="2489">
                  <c:v>10</c:v>
                </c:pt>
                <c:pt idx="2490">
                  <c:v>16</c:v>
                </c:pt>
                <c:pt idx="2491">
                  <c:v>24</c:v>
                </c:pt>
                <c:pt idx="2492">
                  <c:v>17</c:v>
                </c:pt>
                <c:pt idx="2493">
                  <c:v>17</c:v>
                </c:pt>
                <c:pt idx="2494">
                  <c:v>24</c:v>
                </c:pt>
                <c:pt idx="2495">
                  <c:v>16</c:v>
                </c:pt>
                <c:pt idx="2496">
                  <c:v>15</c:v>
                </c:pt>
                <c:pt idx="2497">
                  <c:v>15</c:v>
                </c:pt>
                <c:pt idx="2498">
                  <c:v>21</c:v>
                </c:pt>
                <c:pt idx="2499">
                  <c:v>21</c:v>
                </c:pt>
                <c:pt idx="2500">
                  <c:v>10</c:v>
                </c:pt>
                <c:pt idx="2501">
                  <c:v>15</c:v>
                </c:pt>
                <c:pt idx="2502">
                  <c:v>15</c:v>
                </c:pt>
                <c:pt idx="2503">
                  <c:v>10</c:v>
                </c:pt>
                <c:pt idx="2504">
                  <c:v>18</c:v>
                </c:pt>
                <c:pt idx="2505">
                  <c:v>18</c:v>
                </c:pt>
                <c:pt idx="2506">
                  <c:v>16</c:v>
                </c:pt>
                <c:pt idx="2507">
                  <c:v>13</c:v>
                </c:pt>
                <c:pt idx="2508">
                  <c:v>12</c:v>
                </c:pt>
                <c:pt idx="2509">
                  <c:v>13</c:v>
                </c:pt>
                <c:pt idx="2510">
                  <c:v>13</c:v>
                </c:pt>
                <c:pt idx="2511">
                  <c:v>15</c:v>
                </c:pt>
                <c:pt idx="2512">
                  <c:v>11</c:v>
                </c:pt>
                <c:pt idx="2513">
                  <c:v>15</c:v>
                </c:pt>
                <c:pt idx="2514">
                  <c:v>11</c:v>
                </c:pt>
                <c:pt idx="2515">
                  <c:v>11</c:v>
                </c:pt>
                <c:pt idx="2516">
                  <c:v>11</c:v>
                </c:pt>
                <c:pt idx="2517">
                  <c:v>11</c:v>
                </c:pt>
                <c:pt idx="2518">
                  <c:v>12</c:v>
                </c:pt>
                <c:pt idx="2519">
                  <c:v>11</c:v>
                </c:pt>
                <c:pt idx="2520">
                  <c:v>14</c:v>
                </c:pt>
                <c:pt idx="2521">
                  <c:v>17</c:v>
                </c:pt>
                <c:pt idx="2522">
                  <c:v>17</c:v>
                </c:pt>
                <c:pt idx="2523">
                  <c:v>14</c:v>
                </c:pt>
                <c:pt idx="2524">
                  <c:v>14</c:v>
                </c:pt>
                <c:pt idx="2525">
                  <c:v>12</c:v>
                </c:pt>
                <c:pt idx="2526">
                  <c:v>12</c:v>
                </c:pt>
                <c:pt idx="2527">
                  <c:v>15</c:v>
                </c:pt>
                <c:pt idx="2528">
                  <c:v>12</c:v>
                </c:pt>
                <c:pt idx="2529">
                  <c:v>7</c:v>
                </c:pt>
                <c:pt idx="2530">
                  <c:v>17</c:v>
                </c:pt>
                <c:pt idx="2531">
                  <c:v>18</c:v>
                </c:pt>
                <c:pt idx="2532">
                  <c:v>13</c:v>
                </c:pt>
                <c:pt idx="2533">
                  <c:v>12</c:v>
                </c:pt>
                <c:pt idx="2534">
                  <c:v>18</c:v>
                </c:pt>
                <c:pt idx="2535">
                  <c:v>13</c:v>
                </c:pt>
                <c:pt idx="2536">
                  <c:v>13</c:v>
                </c:pt>
                <c:pt idx="2537">
                  <c:v>16</c:v>
                </c:pt>
                <c:pt idx="2538">
                  <c:v>13</c:v>
                </c:pt>
                <c:pt idx="2539">
                  <c:v>12</c:v>
                </c:pt>
                <c:pt idx="2540">
                  <c:v>13</c:v>
                </c:pt>
                <c:pt idx="2541">
                  <c:v>17</c:v>
                </c:pt>
                <c:pt idx="2542">
                  <c:v>12</c:v>
                </c:pt>
                <c:pt idx="2543">
                  <c:v>14</c:v>
                </c:pt>
                <c:pt idx="2544">
                  <c:v>12</c:v>
                </c:pt>
                <c:pt idx="2545">
                  <c:v>12</c:v>
                </c:pt>
                <c:pt idx="2546">
                  <c:v>18</c:v>
                </c:pt>
                <c:pt idx="2547">
                  <c:v>15</c:v>
                </c:pt>
                <c:pt idx="2548">
                  <c:v>14</c:v>
                </c:pt>
                <c:pt idx="2549">
                  <c:v>21</c:v>
                </c:pt>
                <c:pt idx="2550">
                  <c:v>16</c:v>
                </c:pt>
                <c:pt idx="2551">
                  <c:v>10</c:v>
                </c:pt>
                <c:pt idx="2552">
                  <c:v>25</c:v>
                </c:pt>
                <c:pt idx="2553">
                  <c:v>15</c:v>
                </c:pt>
                <c:pt idx="2554">
                  <c:v>13</c:v>
                </c:pt>
                <c:pt idx="2555">
                  <c:v>12</c:v>
                </c:pt>
                <c:pt idx="2556">
                  <c:v>13</c:v>
                </c:pt>
                <c:pt idx="2557">
                  <c:v>16</c:v>
                </c:pt>
                <c:pt idx="2558">
                  <c:v>13</c:v>
                </c:pt>
                <c:pt idx="2559">
                  <c:v>14</c:v>
                </c:pt>
                <c:pt idx="2560">
                  <c:v>15</c:v>
                </c:pt>
                <c:pt idx="2561">
                  <c:v>16</c:v>
                </c:pt>
                <c:pt idx="2562">
                  <c:v>13</c:v>
                </c:pt>
                <c:pt idx="2563">
                  <c:v>16</c:v>
                </c:pt>
                <c:pt idx="2564">
                  <c:v>17</c:v>
                </c:pt>
                <c:pt idx="2565">
                  <c:v>17</c:v>
                </c:pt>
                <c:pt idx="2566">
                  <c:v>17</c:v>
                </c:pt>
                <c:pt idx="2567">
                  <c:v>17</c:v>
                </c:pt>
                <c:pt idx="2568">
                  <c:v>17</c:v>
                </c:pt>
                <c:pt idx="2569">
                  <c:v>17</c:v>
                </c:pt>
                <c:pt idx="2570">
                  <c:v>10</c:v>
                </c:pt>
                <c:pt idx="2571">
                  <c:v>10</c:v>
                </c:pt>
                <c:pt idx="2572">
                  <c:v>10</c:v>
                </c:pt>
                <c:pt idx="2573">
                  <c:v>10</c:v>
                </c:pt>
                <c:pt idx="2574">
                  <c:v>10</c:v>
                </c:pt>
                <c:pt idx="2575">
                  <c:v>24</c:v>
                </c:pt>
                <c:pt idx="2576">
                  <c:v>24</c:v>
                </c:pt>
                <c:pt idx="2577">
                  <c:v>13</c:v>
                </c:pt>
                <c:pt idx="2578">
                  <c:v>24</c:v>
                </c:pt>
                <c:pt idx="2579">
                  <c:v>30</c:v>
                </c:pt>
                <c:pt idx="2580">
                  <c:v>30</c:v>
                </c:pt>
                <c:pt idx="2581">
                  <c:v>30</c:v>
                </c:pt>
                <c:pt idx="2582">
                  <c:v>30</c:v>
                </c:pt>
                <c:pt idx="2583">
                  <c:v>30</c:v>
                </c:pt>
                <c:pt idx="2584">
                  <c:v>30</c:v>
                </c:pt>
                <c:pt idx="2585">
                  <c:v>30</c:v>
                </c:pt>
                <c:pt idx="2586">
                  <c:v>30</c:v>
                </c:pt>
                <c:pt idx="2587">
                  <c:v>30</c:v>
                </c:pt>
                <c:pt idx="2588">
                  <c:v>30</c:v>
                </c:pt>
                <c:pt idx="2589">
                  <c:v>30</c:v>
                </c:pt>
                <c:pt idx="2590">
                  <c:v>30</c:v>
                </c:pt>
                <c:pt idx="2591">
                  <c:v>30</c:v>
                </c:pt>
                <c:pt idx="2592">
                  <c:v>30</c:v>
                </c:pt>
                <c:pt idx="2593">
                  <c:v>30</c:v>
                </c:pt>
                <c:pt idx="2594">
                  <c:v>30</c:v>
                </c:pt>
                <c:pt idx="2595">
                  <c:v>30</c:v>
                </c:pt>
                <c:pt idx="2596">
                  <c:v>30</c:v>
                </c:pt>
                <c:pt idx="2597">
                  <c:v>23</c:v>
                </c:pt>
                <c:pt idx="2598">
                  <c:v>23</c:v>
                </c:pt>
                <c:pt idx="2599">
                  <c:v>20</c:v>
                </c:pt>
                <c:pt idx="2600">
                  <c:v>20</c:v>
                </c:pt>
                <c:pt idx="2601">
                  <c:v>15</c:v>
                </c:pt>
                <c:pt idx="2602">
                  <c:v>15</c:v>
                </c:pt>
                <c:pt idx="2603">
                  <c:v>15</c:v>
                </c:pt>
                <c:pt idx="2604">
                  <c:v>15</c:v>
                </c:pt>
                <c:pt idx="2605">
                  <c:v>32</c:v>
                </c:pt>
                <c:pt idx="2606">
                  <c:v>22</c:v>
                </c:pt>
                <c:pt idx="2607">
                  <c:v>32</c:v>
                </c:pt>
                <c:pt idx="2608">
                  <c:v>22</c:v>
                </c:pt>
                <c:pt idx="2609">
                  <c:v>22</c:v>
                </c:pt>
                <c:pt idx="2610">
                  <c:v>22</c:v>
                </c:pt>
                <c:pt idx="2611">
                  <c:v>32</c:v>
                </c:pt>
                <c:pt idx="2612">
                  <c:v>22</c:v>
                </c:pt>
                <c:pt idx="2613">
                  <c:v>16</c:v>
                </c:pt>
                <c:pt idx="2614">
                  <c:v>32</c:v>
                </c:pt>
                <c:pt idx="2615">
                  <c:v>22</c:v>
                </c:pt>
                <c:pt idx="2616">
                  <c:v>11</c:v>
                </c:pt>
                <c:pt idx="2617">
                  <c:v>15</c:v>
                </c:pt>
                <c:pt idx="2618">
                  <c:v>31</c:v>
                </c:pt>
                <c:pt idx="2619">
                  <c:v>15</c:v>
                </c:pt>
                <c:pt idx="2620">
                  <c:v>15</c:v>
                </c:pt>
                <c:pt idx="2621">
                  <c:v>11</c:v>
                </c:pt>
                <c:pt idx="2622">
                  <c:v>17</c:v>
                </c:pt>
                <c:pt idx="2623">
                  <c:v>17</c:v>
                </c:pt>
                <c:pt idx="2624">
                  <c:v>24</c:v>
                </c:pt>
                <c:pt idx="2625">
                  <c:v>24</c:v>
                </c:pt>
                <c:pt idx="2626">
                  <c:v>17</c:v>
                </c:pt>
                <c:pt idx="2627">
                  <c:v>17</c:v>
                </c:pt>
                <c:pt idx="2628">
                  <c:v>10</c:v>
                </c:pt>
                <c:pt idx="2629">
                  <c:v>17</c:v>
                </c:pt>
                <c:pt idx="2630">
                  <c:v>12</c:v>
                </c:pt>
                <c:pt idx="2631">
                  <c:v>12</c:v>
                </c:pt>
                <c:pt idx="2632">
                  <c:v>16</c:v>
                </c:pt>
                <c:pt idx="2633">
                  <c:v>12</c:v>
                </c:pt>
                <c:pt idx="2634">
                  <c:v>16</c:v>
                </c:pt>
                <c:pt idx="2635">
                  <c:v>12</c:v>
                </c:pt>
                <c:pt idx="2636">
                  <c:v>11</c:v>
                </c:pt>
                <c:pt idx="2637">
                  <c:v>12</c:v>
                </c:pt>
                <c:pt idx="2638">
                  <c:v>15</c:v>
                </c:pt>
                <c:pt idx="2639">
                  <c:v>17</c:v>
                </c:pt>
                <c:pt idx="2640">
                  <c:v>22</c:v>
                </c:pt>
                <c:pt idx="2641">
                  <c:v>11</c:v>
                </c:pt>
                <c:pt idx="2642">
                  <c:v>17</c:v>
                </c:pt>
                <c:pt idx="2643">
                  <c:v>17</c:v>
                </c:pt>
                <c:pt idx="2644">
                  <c:v>17</c:v>
                </c:pt>
                <c:pt idx="2645">
                  <c:v>10</c:v>
                </c:pt>
                <c:pt idx="2646">
                  <c:v>10</c:v>
                </c:pt>
                <c:pt idx="2647">
                  <c:v>10</c:v>
                </c:pt>
                <c:pt idx="2648">
                  <c:v>10</c:v>
                </c:pt>
                <c:pt idx="2649">
                  <c:v>12</c:v>
                </c:pt>
                <c:pt idx="2650">
                  <c:v>17</c:v>
                </c:pt>
                <c:pt idx="2651">
                  <c:v>17</c:v>
                </c:pt>
                <c:pt idx="2652">
                  <c:v>18</c:v>
                </c:pt>
                <c:pt idx="2653">
                  <c:v>18</c:v>
                </c:pt>
                <c:pt idx="2654">
                  <c:v>18</c:v>
                </c:pt>
                <c:pt idx="2655">
                  <c:v>18</c:v>
                </c:pt>
                <c:pt idx="2656">
                  <c:v>18</c:v>
                </c:pt>
                <c:pt idx="2657">
                  <c:v>18</c:v>
                </c:pt>
                <c:pt idx="2658">
                  <c:v>18</c:v>
                </c:pt>
                <c:pt idx="2659">
                  <c:v>18</c:v>
                </c:pt>
                <c:pt idx="2660">
                  <c:v>18</c:v>
                </c:pt>
                <c:pt idx="2661">
                  <c:v>18</c:v>
                </c:pt>
                <c:pt idx="2662">
                  <c:v>18</c:v>
                </c:pt>
                <c:pt idx="2663">
                  <c:v>18</c:v>
                </c:pt>
                <c:pt idx="2664">
                  <c:v>18</c:v>
                </c:pt>
                <c:pt idx="2665">
                  <c:v>18</c:v>
                </c:pt>
                <c:pt idx="2666">
                  <c:v>18</c:v>
                </c:pt>
                <c:pt idx="2667">
                  <c:v>18</c:v>
                </c:pt>
                <c:pt idx="2668">
                  <c:v>18</c:v>
                </c:pt>
                <c:pt idx="2669">
                  <c:v>17</c:v>
                </c:pt>
                <c:pt idx="2670">
                  <c:v>15</c:v>
                </c:pt>
                <c:pt idx="2671">
                  <c:v>17</c:v>
                </c:pt>
                <c:pt idx="2672">
                  <c:v>17</c:v>
                </c:pt>
                <c:pt idx="2673">
                  <c:v>17</c:v>
                </c:pt>
                <c:pt idx="2674">
                  <c:v>17</c:v>
                </c:pt>
                <c:pt idx="2675">
                  <c:v>13</c:v>
                </c:pt>
                <c:pt idx="2676">
                  <c:v>11</c:v>
                </c:pt>
                <c:pt idx="2677">
                  <c:v>18</c:v>
                </c:pt>
                <c:pt idx="2678">
                  <c:v>19</c:v>
                </c:pt>
                <c:pt idx="2679">
                  <c:v>19</c:v>
                </c:pt>
                <c:pt idx="2680">
                  <c:v>19</c:v>
                </c:pt>
                <c:pt idx="2681">
                  <c:v>13</c:v>
                </c:pt>
                <c:pt idx="2682">
                  <c:v>19</c:v>
                </c:pt>
                <c:pt idx="2683">
                  <c:v>19</c:v>
                </c:pt>
                <c:pt idx="2684">
                  <c:v>19</c:v>
                </c:pt>
                <c:pt idx="2685">
                  <c:v>19</c:v>
                </c:pt>
                <c:pt idx="2686">
                  <c:v>19</c:v>
                </c:pt>
                <c:pt idx="2687">
                  <c:v>19</c:v>
                </c:pt>
                <c:pt idx="2688">
                  <c:v>12</c:v>
                </c:pt>
                <c:pt idx="2689">
                  <c:v>12</c:v>
                </c:pt>
                <c:pt idx="2690">
                  <c:v>11</c:v>
                </c:pt>
                <c:pt idx="2691">
                  <c:v>13</c:v>
                </c:pt>
                <c:pt idx="2692">
                  <c:v>12</c:v>
                </c:pt>
                <c:pt idx="2693">
                  <c:v>12</c:v>
                </c:pt>
                <c:pt idx="2694">
                  <c:v>10</c:v>
                </c:pt>
                <c:pt idx="2695">
                  <c:v>23</c:v>
                </c:pt>
                <c:pt idx="2696">
                  <c:v>11</c:v>
                </c:pt>
                <c:pt idx="2697">
                  <c:v>23</c:v>
                </c:pt>
                <c:pt idx="2698">
                  <c:v>24</c:v>
                </c:pt>
                <c:pt idx="2699">
                  <c:v>15</c:v>
                </c:pt>
                <c:pt idx="2700">
                  <c:v>14</c:v>
                </c:pt>
                <c:pt idx="2701">
                  <c:v>23</c:v>
                </c:pt>
                <c:pt idx="2702">
                  <c:v>11</c:v>
                </c:pt>
                <c:pt idx="2703">
                  <c:v>10</c:v>
                </c:pt>
                <c:pt idx="2704">
                  <c:v>23</c:v>
                </c:pt>
                <c:pt idx="2705">
                  <c:v>13</c:v>
                </c:pt>
                <c:pt idx="2706">
                  <c:v>23</c:v>
                </c:pt>
                <c:pt idx="2707">
                  <c:v>23</c:v>
                </c:pt>
                <c:pt idx="2708">
                  <c:v>23</c:v>
                </c:pt>
                <c:pt idx="2709">
                  <c:v>23</c:v>
                </c:pt>
                <c:pt idx="2710">
                  <c:v>23</c:v>
                </c:pt>
                <c:pt idx="2711">
                  <c:v>24</c:v>
                </c:pt>
                <c:pt idx="2712">
                  <c:v>17</c:v>
                </c:pt>
                <c:pt idx="2713">
                  <c:v>15</c:v>
                </c:pt>
                <c:pt idx="2714">
                  <c:v>23</c:v>
                </c:pt>
                <c:pt idx="2715">
                  <c:v>17</c:v>
                </c:pt>
                <c:pt idx="2716">
                  <c:v>12</c:v>
                </c:pt>
                <c:pt idx="2717">
                  <c:v>23</c:v>
                </c:pt>
                <c:pt idx="2718">
                  <c:v>15</c:v>
                </c:pt>
                <c:pt idx="2719">
                  <c:v>23</c:v>
                </c:pt>
                <c:pt idx="2720">
                  <c:v>23</c:v>
                </c:pt>
                <c:pt idx="2721">
                  <c:v>23</c:v>
                </c:pt>
                <c:pt idx="2722">
                  <c:v>23</c:v>
                </c:pt>
                <c:pt idx="2723">
                  <c:v>24</c:v>
                </c:pt>
                <c:pt idx="2724">
                  <c:v>15</c:v>
                </c:pt>
                <c:pt idx="2725">
                  <c:v>33</c:v>
                </c:pt>
                <c:pt idx="2726">
                  <c:v>23</c:v>
                </c:pt>
                <c:pt idx="2727">
                  <c:v>24</c:v>
                </c:pt>
                <c:pt idx="2728">
                  <c:v>12</c:v>
                </c:pt>
                <c:pt idx="2729">
                  <c:v>21</c:v>
                </c:pt>
                <c:pt idx="2730">
                  <c:v>23</c:v>
                </c:pt>
                <c:pt idx="2731">
                  <c:v>12</c:v>
                </c:pt>
                <c:pt idx="2732">
                  <c:v>23</c:v>
                </c:pt>
                <c:pt idx="2733">
                  <c:v>21</c:v>
                </c:pt>
                <c:pt idx="2734">
                  <c:v>27</c:v>
                </c:pt>
                <c:pt idx="2735">
                  <c:v>14</c:v>
                </c:pt>
                <c:pt idx="2736">
                  <c:v>23</c:v>
                </c:pt>
                <c:pt idx="2737">
                  <c:v>23</c:v>
                </c:pt>
                <c:pt idx="2738">
                  <c:v>23</c:v>
                </c:pt>
                <c:pt idx="2739">
                  <c:v>24</c:v>
                </c:pt>
                <c:pt idx="2740">
                  <c:v>23</c:v>
                </c:pt>
                <c:pt idx="2741">
                  <c:v>23</c:v>
                </c:pt>
                <c:pt idx="2742">
                  <c:v>11</c:v>
                </c:pt>
                <c:pt idx="2743">
                  <c:v>11</c:v>
                </c:pt>
                <c:pt idx="2744">
                  <c:v>11</c:v>
                </c:pt>
                <c:pt idx="2745">
                  <c:v>11</c:v>
                </c:pt>
                <c:pt idx="2746">
                  <c:v>11</c:v>
                </c:pt>
                <c:pt idx="2747">
                  <c:v>11</c:v>
                </c:pt>
                <c:pt idx="2748">
                  <c:v>11</c:v>
                </c:pt>
                <c:pt idx="2749">
                  <c:v>11</c:v>
                </c:pt>
                <c:pt idx="2750">
                  <c:v>19</c:v>
                </c:pt>
                <c:pt idx="2751">
                  <c:v>19</c:v>
                </c:pt>
                <c:pt idx="2752">
                  <c:v>19</c:v>
                </c:pt>
                <c:pt idx="2753">
                  <c:v>19</c:v>
                </c:pt>
                <c:pt idx="2754">
                  <c:v>13</c:v>
                </c:pt>
                <c:pt idx="2755">
                  <c:v>11</c:v>
                </c:pt>
                <c:pt idx="2756">
                  <c:v>11</c:v>
                </c:pt>
                <c:pt idx="2757">
                  <c:v>13</c:v>
                </c:pt>
                <c:pt idx="2758">
                  <c:v>11</c:v>
                </c:pt>
                <c:pt idx="2759">
                  <c:v>12</c:v>
                </c:pt>
                <c:pt idx="2760">
                  <c:v>14</c:v>
                </c:pt>
                <c:pt idx="2761">
                  <c:v>17</c:v>
                </c:pt>
                <c:pt idx="2762">
                  <c:v>14</c:v>
                </c:pt>
                <c:pt idx="2763">
                  <c:v>14</c:v>
                </c:pt>
                <c:pt idx="2764">
                  <c:v>14</c:v>
                </c:pt>
                <c:pt idx="2765">
                  <c:v>16</c:v>
                </c:pt>
                <c:pt idx="2766">
                  <c:v>10</c:v>
                </c:pt>
                <c:pt idx="2767">
                  <c:v>14</c:v>
                </c:pt>
                <c:pt idx="2768">
                  <c:v>23</c:v>
                </c:pt>
                <c:pt idx="2769">
                  <c:v>16</c:v>
                </c:pt>
                <c:pt idx="2770">
                  <c:v>16</c:v>
                </c:pt>
                <c:pt idx="2771">
                  <c:v>12</c:v>
                </c:pt>
                <c:pt idx="2772">
                  <c:v>12</c:v>
                </c:pt>
                <c:pt idx="2773">
                  <c:v>13</c:v>
                </c:pt>
                <c:pt idx="2774">
                  <c:v>10</c:v>
                </c:pt>
                <c:pt idx="2775">
                  <c:v>30</c:v>
                </c:pt>
                <c:pt idx="2776">
                  <c:v>23</c:v>
                </c:pt>
                <c:pt idx="2777">
                  <c:v>23</c:v>
                </c:pt>
                <c:pt idx="2778">
                  <c:v>23</c:v>
                </c:pt>
                <c:pt idx="2779">
                  <c:v>23</c:v>
                </c:pt>
                <c:pt idx="2780">
                  <c:v>12</c:v>
                </c:pt>
                <c:pt idx="2781">
                  <c:v>12</c:v>
                </c:pt>
                <c:pt idx="2782">
                  <c:v>10</c:v>
                </c:pt>
                <c:pt idx="2783">
                  <c:v>13</c:v>
                </c:pt>
                <c:pt idx="2784">
                  <c:v>10</c:v>
                </c:pt>
                <c:pt idx="2785">
                  <c:v>11</c:v>
                </c:pt>
                <c:pt idx="2786">
                  <c:v>17</c:v>
                </c:pt>
                <c:pt idx="2787">
                  <c:v>16</c:v>
                </c:pt>
                <c:pt idx="2788">
                  <c:v>11</c:v>
                </c:pt>
                <c:pt idx="2789">
                  <c:v>14</c:v>
                </c:pt>
                <c:pt idx="2790">
                  <c:v>14</c:v>
                </c:pt>
                <c:pt idx="2791">
                  <c:v>16</c:v>
                </c:pt>
                <c:pt idx="2792">
                  <c:v>16</c:v>
                </c:pt>
                <c:pt idx="2793">
                  <c:v>16</c:v>
                </c:pt>
                <c:pt idx="2794">
                  <c:v>16</c:v>
                </c:pt>
                <c:pt idx="2795">
                  <c:v>16</c:v>
                </c:pt>
                <c:pt idx="2796">
                  <c:v>16</c:v>
                </c:pt>
                <c:pt idx="2797">
                  <c:v>12</c:v>
                </c:pt>
                <c:pt idx="2798">
                  <c:v>10</c:v>
                </c:pt>
                <c:pt idx="2799">
                  <c:v>23</c:v>
                </c:pt>
                <c:pt idx="2800">
                  <c:v>23</c:v>
                </c:pt>
                <c:pt idx="2801">
                  <c:v>23</c:v>
                </c:pt>
                <c:pt idx="2802">
                  <c:v>13</c:v>
                </c:pt>
                <c:pt idx="2803">
                  <c:v>17</c:v>
                </c:pt>
                <c:pt idx="2804">
                  <c:v>17</c:v>
                </c:pt>
                <c:pt idx="2805">
                  <c:v>17</c:v>
                </c:pt>
                <c:pt idx="2806">
                  <c:v>27</c:v>
                </c:pt>
                <c:pt idx="2807">
                  <c:v>14</c:v>
                </c:pt>
                <c:pt idx="2808">
                  <c:v>16</c:v>
                </c:pt>
                <c:pt idx="2809">
                  <c:v>16</c:v>
                </c:pt>
                <c:pt idx="2810">
                  <c:v>18</c:v>
                </c:pt>
                <c:pt idx="2811">
                  <c:v>18</c:v>
                </c:pt>
                <c:pt idx="2812">
                  <c:v>18</c:v>
                </c:pt>
                <c:pt idx="2813">
                  <c:v>9</c:v>
                </c:pt>
                <c:pt idx="2814">
                  <c:v>9</c:v>
                </c:pt>
                <c:pt idx="2815">
                  <c:v>9</c:v>
                </c:pt>
                <c:pt idx="2816">
                  <c:v>14</c:v>
                </c:pt>
                <c:pt idx="2817">
                  <c:v>21</c:v>
                </c:pt>
                <c:pt idx="2818">
                  <c:v>12</c:v>
                </c:pt>
                <c:pt idx="2819">
                  <c:v>11</c:v>
                </c:pt>
                <c:pt idx="2820">
                  <c:v>11</c:v>
                </c:pt>
                <c:pt idx="2821">
                  <c:v>11</c:v>
                </c:pt>
                <c:pt idx="2822">
                  <c:v>11</c:v>
                </c:pt>
                <c:pt idx="2823">
                  <c:v>11</c:v>
                </c:pt>
                <c:pt idx="2824">
                  <c:v>11</c:v>
                </c:pt>
                <c:pt idx="2825">
                  <c:v>11</c:v>
                </c:pt>
                <c:pt idx="2826">
                  <c:v>11</c:v>
                </c:pt>
                <c:pt idx="2827">
                  <c:v>11</c:v>
                </c:pt>
                <c:pt idx="2828">
                  <c:v>11</c:v>
                </c:pt>
                <c:pt idx="2829">
                  <c:v>11</c:v>
                </c:pt>
                <c:pt idx="2830">
                  <c:v>12</c:v>
                </c:pt>
                <c:pt idx="2831">
                  <c:v>14</c:v>
                </c:pt>
                <c:pt idx="2832">
                  <c:v>11</c:v>
                </c:pt>
                <c:pt idx="2833">
                  <c:v>10</c:v>
                </c:pt>
                <c:pt idx="2834">
                  <c:v>16</c:v>
                </c:pt>
                <c:pt idx="2835">
                  <c:v>14</c:v>
                </c:pt>
                <c:pt idx="2836">
                  <c:v>15</c:v>
                </c:pt>
                <c:pt idx="2837">
                  <c:v>12</c:v>
                </c:pt>
                <c:pt idx="2838">
                  <c:v>11</c:v>
                </c:pt>
                <c:pt idx="2839">
                  <c:v>19</c:v>
                </c:pt>
                <c:pt idx="2840">
                  <c:v>11</c:v>
                </c:pt>
                <c:pt idx="2841">
                  <c:v>12</c:v>
                </c:pt>
                <c:pt idx="2842">
                  <c:v>29</c:v>
                </c:pt>
                <c:pt idx="2843">
                  <c:v>24</c:v>
                </c:pt>
                <c:pt idx="2844">
                  <c:v>7</c:v>
                </c:pt>
                <c:pt idx="2845">
                  <c:v>20</c:v>
                </c:pt>
                <c:pt idx="2846">
                  <c:v>22</c:v>
                </c:pt>
                <c:pt idx="2847">
                  <c:v>13</c:v>
                </c:pt>
                <c:pt idx="2848">
                  <c:v>13</c:v>
                </c:pt>
                <c:pt idx="2849">
                  <c:v>13</c:v>
                </c:pt>
                <c:pt idx="2850">
                  <c:v>16</c:v>
                </c:pt>
                <c:pt idx="2851">
                  <c:v>11</c:v>
                </c:pt>
                <c:pt idx="2852">
                  <c:v>13</c:v>
                </c:pt>
                <c:pt idx="2853">
                  <c:v>26</c:v>
                </c:pt>
                <c:pt idx="2854">
                  <c:v>15</c:v>
                </c:pt>
                <c:pt idx="2855">
                  <c:v>15</c:v>
                </c:pt>
                <c:pt idx="2856">
                  <c:v>11</c:v>
                </c:pt>
                <c:pt idx="2857">
                  <c:v>29</c:v>
                </c:pt>
                <c:pt idx="2858">
                  <c:v>12</c:v>
                </c:pt>
                <c:pt idx="2859">
                  <c:v>13</c:v>
                </c:pt>
                <c:pt idx="2860">
                  <c:v>11</c:v>
                </c:pt>
                <c:pt idx="2861">
                  <c:v>11</c:v>
                </c:pt>
                <c:pt idx="2862">
                  <c:v>11</c:v>
                </c:pt>
                <c:pt idx="2863">
                  <c:v>19</c:v>
                </c:pt>
                <c:pt idx="2864">
                  <c:v>16</c:v>
                </c:pt>
                <c:pt idx="2865">
                  <c:v>13</c:v>
                </c:pt>
                <c:pt idx="2866">
                  <c:v>8</c:v>
                </c:pt>
                <c:pt idx="2867">
                  <c:v>13</c:v>
                </c:pt>
                <c:pt idx="2868">
                  <c:v>13</c:v>
                </c:pt>
                <c:pt idx="2869">
                  <c:v>13</c:v>
                </c:pt>
                <c:pt idx="2870">
                  <c:v>8</c:v>
                </c:pt>
                <c:pt idx="2871">
                  <c:v>8</c:v>
                </c:pt>
                <c:pt idx="2872">
                  <c:v>28</c:v>
                </c:pt>
                <c:pt idx="2873">
                  <c:v>13</c:v>
                </c:pt>
                <c:pt idx="2874">
                  <c:v>21</c:v>
                </c:pt>
                <c:pt idx="2875">
                  <c:v>12</c:v>
                </c:pt>
                <c:pt idx="2876">
                  <c:v>12</c:v>
                </c:pt>
                <c:pt idx="2877">
                  <c:v>12</c:v>
                </c:pt>
                <c:pt idx="2878">
                  <c:v>12</c:v>
                </c:pt>
                <c:pt idx="2879">
                  <c:v>11</c:v>
                </c:pt>
                <c:pt idx="2880">
                  <c:v>11</c:v>
                </c:pt>
                <c:pt idx="2881">
                  <c:v>12</c:v>
                </c:pt>
                <c:pt idx="2882">
                  <c:v>14</c:v>
                </c:pt>
                <c:pt idx="2883">
                  <c:v>17</c:v>
                </c:pt>
                <c:pt idx="2884">
                  <c:v>15</c:v>
                </c:pt>
                <c:pt idx="2885">
                  <c:v>14</c:v>
                </c:pt>
                <c:pt idx="2886">
                  <c:v>14</c:v>
                </c:pt>
                <c:pt idx="2887">
                  <c:v>17</c:v>
                </c:pt>
                <c:pt idx="2888">
                  <c:v>11</c:v>
                </c:pt>
                <c:pt idx="2889">
                  <c:v>15</c:v>
                </c:pt>
                <c:pt idx="2890">
                  <c:v>17</c:v>
                </c:pt>
                <c:pt idx="2891">
                  <c:v>17</c:v>
                </c:pt>
                <c:pt idx="2892">
                  <c:v>17</c:v>
                </c:pt>
                <c:pt idx="2893">
                  <c:v>17</c:v>
                </c:pt>
                <c:pt idx="2894">
                  <c:v>17</c:v>
                </c:pt>
                <c:pt idx="2895">
                  <c:v>17</c:v>
                </c:pt>
                <c:pt idx="2896">
                  <c:v>12</c:v>
                </c:pt>
                <c:pt idx="2897">
                  <c:v>12</c:v>
                </c:pt>
                <c:pt idx="2898">
                  <c:v>12</c:v>
                </c:pt>
                <c:pt idx="2899">
                  <c:v>14</c:v>
                </c:pt>
                <c:pt idx="2900">
                  <c:v>13</c:v>
                </c:pt>
                <c:pt idx="2901">
                  <c:v>13</c:v>
                </c:pt>
                <c:pt idx="2902">
                  <c:v>11</c:v>
                </c:pt>
                <c:pt idx="2903">
                  <c:v>13</c:v>
                </c:pt>
                <c:pt idx="2904">
                  <c:v>13</c:v>
                </c:pt>
                <c:pt idx="2905">
                  <c:v>7</c:v>
                </c:pt>
                <c:pt idx="2906">
                  <c:v>17</c:v>
                </c:pt>
                <c:pt idx="2907">
                  <c:v>17</c:v>
                </c:pt>
                <c:pt idx="2908">
                  <c:v>17</c:v>
                </c:pt>
                <c:pt idx="2909">
                  <c:v>17</c:v>
                </c:pt>
                <c:pt idx="2910">
                  <c:v>17</c:v>
                </c:pt>
                <c:pt idx="2911">
                  <c:v>17</c:v>
                </c:pt>
                <c:pt idx="2912">
                  <c:v>17</c:v>
                </c:pt>
                <c:pt idx="2913">
                  <c:v>17</c:v>
                </c:pt>
                <c:pt idx="2914">
                  <c:v>17</c:v>
                </c:pt>
                <c:pt idx="2915">
                  <c:v>17</c:v>
                </c:pt>
                <c:pt idx="2916">
                  <c:v>17</c:v>
                </c:pt>
                <c:pt idx="2917">
                  <c:v>17</c:v>
                </c:pt>
                <c:pt idx="2918">
                  <c:v>17</c:v>
                </c:pt>
                <c:pt idx="2919">
                  <c:v>17</c:v>
                </c:pt>
                <c:pt idx="2920">
                  <c:v>17</c:v>
                </c:pt>
                <c:pt idx="2921">
                  <c:v>17</c:v>
                </c:pt>
                <c:pt idx="2922">
                  <c:v>10</c:v>
                </c:pt>
                <c:pt idx="2923">
                  <c:v>10</c:v>
                </c:pt>
                <c:pt idx="2924">
                  <c:v>12</c:v>
                </c:pt>
                <c:pt idx="2925">
                  <c:v>10</c:v>
                </c:pt>
                <c:pt idx="2926">
                  <c:v>10</c:v>
                </c:pt>
                <c:pt idx="2927">
                  <c:v>12</c:v>
                </c:pt>
                <c:pt idx="2928">
                  <c:v>11</c:v>
                </c:pt>
                <c:pt idx="2929">
                  <c:v>11</c:v>
                </c:pt>
                <c:pt idx="2930">
                  <c:v>12</c:v>
                </c:pt>
                <c:pt idx="2931">
                  <c:v>12</c:v>
                </c:pt>
                <c:pt idx="2932">
                  <c:v>15</c:v>
                </c:pt>
                <c:pt idx="2933">
                  <c:v>22</c:v>
                </c:pt>
                <c:pt idx="2934">
                  <c:v>22</c:v>
                </c:pt>
                <c:pt idx="2935">
                  <c:v>22</c:v>
                </c:pt>
                <c:pt idx="2936">
                  <c:v>15</c:v>
                </c:pt>
                <c:pt idx="2937">
                  <c:v>10</c:v>
                </c:pt>
                <c:pt idx="2938">
                  <c:v>11</c:v>
                </c:pt>
                <c:pt idx="2939">
                  <c:v>11</c:v>
                </c:pt>
                <c:pt idx="2940">
                  <c:v>11</c:v>
                </c:pt>
                <c:pt idx="2941">
                  <c:v>10</c:v>
                </c:pt>
                <c:pt idx="2942">
                  <c:v>9</c:v>
                </c:pt>
                <c:pt idx="2943">
                  <c:v>9</c:v>
                </c:pt>
                <c:pt idx="2944">
                  <c:v>10</c:v>
                </c:pt>
                <c:pt idx="2945">
                  <c:v>14</c:v>
                </c:pt>
                <c:pt idx="2946">
                  <c:v>12</c:v>
                </c:pt>
                <c:pt idx="2947">
                  <c:v>8</c:v>
                </c:pt>
                <c:pt idx="2948">
                  <c:v>10</c:v>
                </c:pt>
                <c:pt idx="2949">
                  <c:v>18</c:v>
                </c:pt>
                <c:pt idx="2950">
                  <c:v>17</c:v>
                </c:pt>
                <c:pt idx="2951">
                  <c:v>11</c:v>
                </c:pt>
                <c:pt idx="2952">
                  <c:v>12</c:v>
                </c:pt>
                <c:pt idx="2953">
                  <c:v>13</c:v>
                </c:pt>
                <c:pt idx="2954">
                  <c:v>12</c:v>
                </c:pt>
                <c:pt idx="2955">
                  <c:v>13</c:v>
                </c:pt>
                <c:pt idx="2956">
                  <c:v>13</c:v>
                </c:pt>
                <c:pt idx="2957">
                  <c:v>13</c:v>
                </c:pt>
                <c:pt idx="2958">
                  <c:v>15</c:v>
                </c:pt>
                <c:pt idx="2959">
                  <c:v>13</c:v>
                </c:pt>
                <c:pt idx="2960">
                  <c:v>11</c:v>
                </c:pt>
                <c:pt idx="2961">
                  <c:v>14</c:v>
                </c:pt>
                <c:pt idx="2962">
                  <c:v>22</c:v>
                </c:pt>
                <c:pt idx="2963">
                  <c:v>13</c:v>
                </c:pt>
                <c:pt idx="2964">
                  <c:v>14</c:v>
                </c:pt>
                <c:pt idx="2965">
                  <c:v>18</c:v>
                </c:pt>
                <c:pt idx="2966">
                  <c:v>17</c:v>
                </c:pt>
                <c:pt idx="2967">
                  <c:v>11</c:v>
                </c:pt>
                <c:pt idx="2968">
                  <c:v>12</c:v>
                </c:pt>
                <c:pt idx="2969">
                  <c:v>11</c:v>
                </c:pt>
                <c:pt idx="2970">
                  <c:v>12</c:v>
                </c:pt>
                <c:pt idx="2971">
                  <c:v>10</c:v>
                </c:pt>
                <c:pt idx="2972">
                  <c:v>25</c:v>
                </c:pt>
                <c:pt idx="2973">
                  <c:v>13</c:v>
                </c:pt>
                <c:pt idx="2974">
                  <c:v>13</c:v>
                </c:pt>
                <c:pt idx="2975">
                  <c:v>10</c:v>
                </c:pt>
                <c:pt idx="2976">
                  <c:v>11</c:v>
                </c:pt>
                <c:pt idx="2977">
                  <c:v>13</c:v>
                </c:pt>
                <c:pt idx="2978">
                  <c:v>11</c:v>
                </c:pt>
                <c:pt idx="2979">
                  <c:v>14</c:v>
                </c:pt>
                <c:pt idx="2980">
                  <c:v>12</c:v>
                </c:pt>
                <c:pt idx="2981">
                  <c:v>12</c:v>
                </c:pt>
                <c:pt idx="2982">
                  <c:v>15</c:v>
                </c:pt>
                <c:pt idx="2983">
                  <c:v>18</c:v>
                </c:pt>
                <c:pt idx="2984">
                  <c:v>10</c:v>
                </c:pt>
                <c:pt idx="2985">
                  <c:v>13</c:v>
                </c:pt>
                <c:pt idx="2986">
                  <c:v>14</c:v>
                </c:pt>
                <c:pt idx="2987">
                  <c:v>13</c:v>
                </c:pt>
                <c:pt idx="2988">
                  <c:v>23</c:v>
                </c:pt>
                <c:pt idx="2989">
                  <c:v>23</c:v>
                </c:pt>
                <c:pt idx="2990">
                  <c:v>23</c:v>
                </c:pt>
                <c:pt idx="2991">
                  <c:v>23</c:v>
                </c:pt>
                <c:pt idx="2992">
                  <c:v>23</c:v>
                </c:pt>
                <c:pt idx="2993">
                  <c:v>23</c:v>
                </c:pt>
                <c:pt idx="2994">
                  <c:v>23</c:v>
                </c:pt>
                <c:pt idx="2995">
                  <c:v>23</c:v>
                </c:pt>
                <c:pt idx="2996">
                  <c:v>23</c:v>
                </c:pt>
                <c:pt idx="2997">
                  <c:v>23</c:v>
                </c:pt>
                <c:pt idx="2998">
                  <c:v>23</c:v>
                </c:pt>
                <c:pt idx="2999">
                  <c:v>23</c:v>
                </c:pt>
                <c:pt idx="3000">
                  <c:v>99</c:v>
                </c:pt>
                <c:pt idx="3001">
                  <c:v>13</c:v>
                </c:pt>
                <c:pt idx="3002">
                  <c:v>21</c:v>
                </c:pt>
                <c:pt idx="3003">
                  <c:v>11</c:v>
                </c:pt>
                <c:pt idx="3004">
                  <c:v>12</c:v>
                </c:pt>
                <c:pt idx="3005">
                  <c:v>30</c:v>
                </c:pt>
                <c:pt idx="3006">
                  <c:v>30</c:v>
                </c:pt>
                <c:pt idx="3007">
                  <c:v>15</c:v>
                </c:pt>
                <c:pt idx="3008">
                  <c:v>15</c:v>
                </c:pt>
                <c:pt idx="3009">
                  <c:v>30</c:v>
                </c:pt>
                <c:pt idx="3010">
                  <c:v>14</c:v>
                </c:pt>
                <c:pt idx="3011">
                  <c:v>17</c:v>
                </c:pt>
                <c:pt idx="3012">
                  <c:v>10</c:v>
                </c:pt>
                <c:pt idx="3013">
                  <c:v>14</c:v>
                </c:pt>
                <c:pt idx="3014">
                  <c:v>20</c:v>
                </c:pt>
                <c:pt idx="3015">
                  <c:v>12</c:v>
                </c:pt>
                <c:pt idx="3016">
                  <c:v>11</c:v>
                </c:pt>
                <c:pt idx="3017">
                  <c:v>11</c:v>
                </c:pt>
                <c:pt idx="3018">
                  <c:v>10</c:v>
                </c:pt>
                <c:pt idx="3019">
                  <c:v>22</c:v>
                </c:pt>
                <c:pt idx="3020">
                  <c:v>22</c:v>
                </c:pt>
                <c:pt idx="3021">
                  <c:v>13</c:v>
                </c:pt>
                <c:pt idx="3022">
                  <c:v>13</c:v>
                </c:pt>
                <c:pt idx="3023">
                  <c:v>13</c:v>
                </c:pt>
                <c:pt idx="3024">
                  <c:v>20</c:v>
                </c:pt>
                <c:pt idx="3025">
                  <c:v>20</c:v>
                </c:pt>
                <c:pt idx="3026">
                  <c:v>18</c:v>
                </c:pt>
                <c:pt idx="3027">
                  <c:v>20</c:v>
                </c:pt>
                <c:pt idx="3028">
                  <c:v>15</c:v>
                </c:pt>
                <c:pt idx="3029">
                  <c:v>12</c:v>
                </c:pt>
                <c:pt idx="3030">
                  <c:v>29</c:v>
                </c:pt>
                <c:pt idx="3031">
                  <c:v>18</c:v>
                </c:pt>
                <c:pt idx="3032">
                  <c:v>12</c:v>
                </c:pt>
                <c:pt idx="3033">
                  <c:v>11</c:v>
                </c:pt>
                <c:pt idx="3034">
                  <c:v>13</c:v>
                </c:pt>
                <c:pt idx="3035">
                  <c:v>16</c:v>
                </c:pt>
                <c:pt idx="3036">
                  <c:v>10</c:v>
                </c:pt>
                <c:pt idx="3037">
                  <c:v>11</c:v>
                </c:pt>
                <c:pt idx="3038">
                  <c:v>13</c:v>
                </c:pt>
                <c:pt idx="3039">
                  <c:v>7</c:v>
                </c:pt>
                <c:pt idx="3040">
                  <c:v>8</c:v>
                </c:pt>
                <c:pt idx="3041">
                  <c:v>11</c:v>
                </c:pt>
                <c:pt idx="3042">
                  <c:v>16</c:v>
                </c:pt>
                <c:pt idx="3043">
                  <c:v>12</c:v>
                </c:pt>
                <c:pt idx="3044">
                  <c:v>11</c:v>
                </c:pt>
                <c:pt idx="3045">
                  <c:v>18</c:v>
                </c:pt>
                <c:pt idx="3046">
                  <c:v>15</c:v>
                </c:pt>
                <c:pt idx="3047">
                  <c:v>13</c:v>
                </c:pt>
                <c:pt idx="3048">
                  <c:v>25</c:v>
                </c:pt>
                <c:pt idx="3049">
                  <c:v>13</c:v>
                </c:pt>
                <c:pt idx="3050">
                  <c:v>25</c:v>
                </c:pt>
                <c:pt idx="3051">
                  <c:v>13</c:v>
                </c:pt>
                <c:pt idx="3052">
                  <c:v>15</c:v>
                </c:pt>
                <c:pt idx="3053">
                  <c:v>15</c:v>
                </c:pt>
                <c:pt idx="3054">
                  <c:v>15</c:v>
                </c:pt>
                <c:pt idx="3055">
                  <c:v>12</c:v>
                </c:pt>
                <c:pt idx="3056">
                  <c:v>11</c:v>
                </c:pt>
                <c:pt idx="3057">
                  <c:v>11</c:v>
                </c:pt>
                <c:pt idx="3058">
                  <c:v>12</c:v>
                </c:pt>
                <c:pt idx="3059">
                  <c:v>26</c:v>
                </c:pt>
                <c:pt idx="3060">
                  <c:v>26</c:v>
                </c:pt>
                <c:pt idx="3061">
                  <c:v>16</c:v>
                </c:pt>
                <c:pt idx="3062">
                  <c:v>16</c:v>
                </c:pt>
                <c:pt idx="3063">
                  <c:v>11</c:v>
                </c:pt>
                <c:pt idx="3064">
                  <c:v>11</c:v>
                </c:pt>
                <c:pt idx="3065">
                  <c:v>20</c:v>
                </c:pt>
                <c:pt idx="3066">
                  <c:v>12</c:v>
                </c:pt>
                <c:pt idx="3067">
                  <c:v>14</c:v>
                </c:pt>
                <c:pt idx="3068">
                  <c:v>10</c:v>
                </c:pt>
                <c:pt idx="3069">
                  <c:v>11</c:v>
                </c:pt>
                <c:pt idx="3070">
                  <c:v>14</c:v>
                </c:pt>
                <c:pt idx="3071">
                  <c:v>20</c:v>
                </c:pt>
                <c:pt idx="3072">
                  <c:v>20</c:v>
                </c:pt>
                <c:pt idx="3073">
                  <c:v>13</c:v>
                </c:pt>
                <c:pt idx="3074">
                  <c:v>16</c:v>
                </c:pt>
                <c:pt idx="3075">
                  <c:v>10</c:v>
                </c:pt>
                <c:pt idx="3076">
                  <c:v>15</c:v>
                </c:pt>
                <c:pt idx="3077">
                  <c:v>15</c:v>
                </c:pt>
                <c:pt idx="3078">
                  <c:v>15</c:v>
                </c:pt>
                <c:pt idx="3079">
                  <c:v>12</c:v>
                </c:pt>
                <c:pt idx="3080">
                  <c:v>26</c:v>
                </c:pt>
                <c:pt idx="3081">
                  <c:v>15</c:v>
                </c:pt>
                <c:pt idx="3082">
                  <c:v>15</c:v>
                </c:pt>
                <c:pt idx="3083">
                  <c:v>14</c:v>
                </c:pt>
                <c:pt idx="3084">
                  <c:v>30</c:v>
                </c:pt>
                <c:pt idx="3085">
                  <c:v>30</c:v>
                </c:pt>
                <c:pt idx="3086">
                  <c:v>30</c:v>
                </c:pt>
                <c:pt idx="3087">
                  <c:v>16</c:v>
                </c:pt>
                <c:pt idx="3088">
                  <c:v>12</c:v>
                </c:pt>
                <c:pt idx="3089">
                  <c:v>13</c:v>
                </c:pt>
                <c:pt idx="3090">
                  <c:v>15</c:v>
                </c:pt>
                <c:pt idx="3091">
                  <c:v>13</c:v>
                </c:pt>
                <c:pt idx="3092">
                  <c:v>13</c:v>
                </c:pt>
                <c:pt idx="3093">
                  <c:v>16</c:v>
                </c:pt>
                <c:pt idx="3094">
                  <c:v>12</c:v>
                </c:pt>
                <c:pt idx="3095">
                  <c:v>13</c:v>
                </c:pt>
                <c:pt idx="3096">
                  <c:v>12</c:v>
                </c:pt>
                <c:pt idx="3097">
                  <c:v>10</c:v>
                </c:pt>
                <c:pt idx="3098">
                  <c:v>10</c:v>
                </c:pt>
                <c:pt idx="3099">
                  <c:v>10</c:v>
                </c:pt>
                <c:pt idx="3100">
                  <c:v>10</c:v>
                </c:pt>
                <c:pt idx="3101">
                  <c:v>10</c:v>
                </c:pt>
                <c:pt idx="3102">
                  <c:v>14</c:v>
                </c:pt>
                <c:pt idx="3103">
                  <c:v>17</c:v>
                </c:pt>
                <c:pt idx="3104">
                  <c:v>13</c:v>
                </c:pt>
                <c:pt idx="3105">
                  <c:v>15</c:v>
                </c:pt>
                <c:pt idx="3106">
                  <c:v>12</c:v>
                </c:pt>
                <c:pt idx="3107">
                  <c:v>14</c:v>
                </c:pt>
                <c:pt idx="3108">
                  <c:v>14</c:v>
                </c:pt>
                <c:pt idx="3109">
                  <c:v>12</c:v>
                </c:pt>
                <c:pt idx="3110">
                  <c:v>12</c:v>
                </c:pt>
                <c:pt idx="3111">
                  <c:v>11</c:v>
                </c:pt>
                <c:pt idx="3112">
                  <c:v>17</c:v>
                </c:pt>
                <c:pt idx="3113">
                  <c:v>16</c:v>
                </c:pt>
                <c:pt idx="3114">
                  <c:v>8</c:v>
                </c:pt>
                <c:pt idx="3115">
                  <c:v>10</c:v>
                </c:pt>
                <c:pt idx="3116">
                  <c:v>14</c:v>
                </c:pt>
                <c:pt idx="3117">
                  <c:v>23</c:v>
                </c:pt>
                <c:pt idx="3118">
                  <c:v>12</c:v>
                </c:pt>
                <c:pt idx="3119">
                  <c:v>12</c:v>
                </c:pt>
                <c:pt idx="3120">
                  <c:v>12</c:v>
                </c:pt>
                <c:pt idx="3121">
                  <c:v>12</c:v>
                </c:pt>
                <c:pt idx="3122">
                  <c:v>13</c:v>
                </c:pt>
                <c:pt idx="3123">
                  <c:v>12</c:v>
                </c:pt>
                <c:pt idx="3124">
                  <c:v>12</c:v>
                </c:pt>
                <c:pt idx="3125">
                  <c:v>17</c:v>
                </c:pt>
                <c:pt idx="3126">
                  <c:v>17</c:v>
                </c:pt>
                <c:pt idx="3127">
                  <c:v>17</c:v>
                </c:pt>
                <c:pt idx="3128">
                  <c:v>13</c:v>
                </c:pt>
                <c:pt idx="3129">
                  <c:v>11</c:v>
                </c:pt>
                <c:pt idx="3130">
                  <c:v>13</c:v>
                </c:pt>
                <c:pt idx="3131">
                  <c:v>17</c:v>
                </c:pt>
                <c:pt idx="3132">
                  <c:v>17</c:v>
                </c:pt>
                <c:pt idx="3133">
                  <c:v>14</c:v>
                </c:pt>
                <c:pt idx="3134">
                  <c:v>19</c:v>
                </c:pt>
                <c:pt idx="3135">
                  <c:v>13</c:v>
                </c:pt>
                <c:pt idx="3136">
                  <c:v>13</c:v>
                </c:pt>
                <c:pt idx="3137">
                  <c:v>14</c:v>
                </c:pt>
                <c:pt idx="3138">
                  <c:v>13</c:v>
                </c:pt>
                <c:pt idx="3139">
                  <c:v>12</c:v>
                </c:pt>
                <c:pt idx="3140">
                  <c:v>11</c:v>
                </c:pt>
                <c:pt idx="3141">
                  <c:v>11</c:v>
                </c:pt>
                <c:pt idx="3142">
                  <c:v>11</c:v>
                </c:pt>
                <c:pt idx="3143">
                  <c:v>11</c:v>
                </c:pt>
                <c:pt idx="3144">
                  <c:v>15</c:v>
                </c:pt>
                <c:pt idx="3145">
                  <c:v>14</c:v>
                </c:pt>
                <c:pt idx="3146">
                  <c:v>14</c:v>
                </c:pt>
                <c:pt idx="3147">
                  <c:v>12</c:v>
                </c:pt>
                <c:pt idx="3148">
                  <c:v>15</c:v>
                </c:pt>
                <c:pt idx="3149">
                  <c:v>14</c:v>
                </c:pt>
                <c:pt idx="3150">
                  <c:v>13</c:v>
                </c:pt>
                <c:pt idx="3151">
                  <c:v>12</c:v>
                </c:pt>
                <c:pt idx="3152">
                  <c:v>12</c:v>
                </c:pt>
                <c:pt idx="3153">
                  <c:v>92</c:v>
                </c:pt>
                <c:pt idx="3154">
                  <c:v>16</c:v>
                </c:pt>
                <c:pt idx="3155">
                  <c:v>12</c:v>
                </c:pt>
                <c:pt idx="3156">
                  <c:v>12</c:v>
                </c:pt>
                <c:pt idx="3157">
                  <c:v>22</c:v>
                </c:pt>
                <c:pt idx="3158">
                  <c:v>11</c:v>
                </c:pt>
                <c:pt idx="3159">
                  <c:v>11</c:v>
                </c:pt>
                <c:pt idx="3160">
                  <c:v>10</c:v>
                </c:pt>
                <c:pt idx="3161">
                  <c:v>9</c:v>
                </c:pt>
                <c:pt idx="3162">
                  <c:v>19</c:v>
                </c:pt>
                <c:pt idx="3163">
                  <c:v>19</c:v>
                </c:pt>
                <c:pt idx="3164">
                  <c:v>15</c:v>
                </c:pt>
                <c:pt idx="3165">
                  <c:v>11</c:v>
                </c:pt>
                <c:pt idx="3166">
                  <c:v>11</c:v>
                </c:pt>
                <c:pt idx="3167">
                  <c:v>12</c:v>
                </c:pt>
                <c:pt idx="3168">
                  <c:v>12</c:v>
                </c:pt>
                <c:pt idx="3169">
                  <c:v>12</c:v>
                </c:pt>
                <c:pt idx="3170">
                  <c:v>12</c:v>
                </c:pt>
                <c:pt idx="3171">
                  <c:v>12</c:v>
                </c:pt>
                <c:pt idx="3172">
                  <c:v>13</c:v>
                </c:pt>
                <c:pt idx="3173">
                  <c:v>13</c:v>
                </c:pt>
                <c:pt idx="3174">
                  <c:v>13</c:v>
                </c:pt>
                <c:pt idx="3175">
                  <c:v>29</c:v>
                </c:pt>
                <c:pt idx="3176">
                  <c:v>29</c:v>
                </c:pt>
                <c:pt idx="3177">
                  <c:v>13</c:v>
                </c:pt>
                <c:pt idx="3178">
                  <c:v>13</c:v>
                </c:pt>
                <c:pt idx="3179">
                  <c:v>14</c:v>
                </c:pt>
                <c:pt idx="3180">
                  <c:v>11</c:v>
                </c:pt>
                <c:pt idx="3181">
                  <c:v>11</c:v>
                </c:pt>
                <c:pt idx="3182">
                  <c:v>17</c:v>
                </c:pt>
                <c:pt idx="3183">
                  <c:v>17</c:v>
                </c:pt>
                <c:pt idx="3184">
                  <c:v>14</c:v>
                </c:pt>
                <c:pt idx="3185">
                  <c:v>11</c:v>
                </c:pt>
                <c:pt idx="3186">
                  <c:v>12</c:v>
                </c:pt>
                <c:pt idx="3187">
                  <c:v>12</c:v>
                </c:pt>
                <c:pt idx="3188">
                  <c:v>12</c:v>
                </c:pt>
                <c:pt idx="3189">
                  <c:v>16</c:v>
                </c:pt>
                <c:pt idx="3190">
                  <c:v>13</c:v>
                </c:pt>
                <c:pt idx="3191">
                  <c:v>13</c:v>
                </c:pt>
                <c:pt idx="3192">
                  <c:v>17</c:v>
                </c:pt>
                <c:pt idx="3193">
                  <c:v>14</c:v>
                </c:pt>
                <c:pt idx="3194">
                  <c:v>13</c:v>
                </c:pt>
                <c:pt idx="3195">
                  <c:v>13</c:v>
                </c:pt>
                <c:pt idx="3196">
                  <c:v>11</c:v>
                </c:pt>
                <c:pt idx="3197">
                  <c:v>12</c:v>
                </c:pt>
                <c:pt idx="3198">
                  <c:v>14</c:v>
                </c:pt>
                <c:pt idx="3199">
                  <c:v>12</c:v>
                </c:pt>
                <c:pt idx="3200">
                  <c:v>13</c:v>
                </c:pt>
                <c:pt idx="3201">
                  <c:v>18</c:v>
                </c:pt>
                <c:pt idx="3202">
                  <c:v>15</c:v>
                </c:pt>
                <c:pt idx="3203">
                  <c:v>14</c:v>
                </c:pt>
                <c:pt idx="3204">
                  <c:v>14</c:v>
                </c:pt>
                <c:pt idx="3205">
                  <c:v>12</c:v>
                </c:pt>
                <c:pt idx="3206">
                  <c:v>12</c:v>
                </c:pt>
                <c:pt idx="3207">
                  <c:v>21</c:v>
                </c:pt>
                <c:pt idx="3208">
                  <c:v>13</c:v>
                </c:pt>
                <c:pt idx="3209">
                  <c:v>21</c:v>
                </c:pt>
                <c:pt idx="3210">
                  <c:v>21</c:v>
                </c:pt>
                <c:pt idx="3211">
                  <c:v>12</c:v>
                </c:pt>
                <c:pt idx="3212">
                  <c:v>10</c:v>
                </c:pt>
                <c:pt idx="3213">
                  <c:v>10</c:v>
                </c:pt>
                <c:pt idx="3214">
                  <c:v>16</c:v>
                </c:pt>
                <c:pt idx="3215">
                  <c:v>16</c:v>
                </c:pt>
                <c:pt idx="3216">
                  <c:v>27</c:v>
                </c:pt>
                <c:pt idx="3217">
                  <c:v>16</c:v>
                </c:pt>
                <c:pt idx="3218">
                  <c:v>18</c:v>
                </c:pt>
                <c:pt idx="3219">
                  <c:v>24</c:v>
                </c:pt>
                <c:pt idx="3220">
                  <c:v>18</c:v>
                </c:pt>
                <c:pt idx="3221">
                  <c:v>16</c:v>
                </c:pt>
                <c:pt idx="3222">
                  <c:v>16</c:v>
                </c:pt>
                <c:pt idx="3223">
                  <c:v>20</c:v>
                </c:pt>
                <c:pt idx="3224">
                  <c:v>13</c:v>
                </c:pt>
                <c:pt idx="3225">
                  <c:v>13</c:v>
                </c:pt>
                <c:pt idx="3226">
                  <c:v>13</c:v>
                </c:pt>
                <c:pt idx="3227">
                  <c:v>15</c:v>
                </c:pt>
                <c:pt idx="3228">
                  <c:v>15</c:v>
                </c:pt>
                <c:pt idx="3229">
                  <c:v>11</c:v>
                </c:pt>
                <c:pt idx="3230">
                  <c:v>15</c:v>
                </c:pt>
                <c:pt idx="3231">
                  <c:v>15</c:v>
                </c:pt>
                <c:pt idx="3232">
                  <c:v>12</c:v>
                </c:pt>
                <c:pt idx="3233">
                  <c:v>18</c:v>
                </c:pt>
                <c:pt idx="3234">
                  <c:v>15</c:v>
                </c:pt>
                <c:pt idx="3235">
                  <c:v>13</c:v>
                </c:pt>
                <c:pt idx="3236">
                  <c:v>9</c:v>
                </c:pt>
                <c:pt idx="3237">
                  <c:v>13</c:v>
                </c:pt>
                <c:pt idx="3238">
                  <c:v>10</c:v>
                </c:pt>
                <c:pt idx="3239">
                  <c:v>11</c:v>
                </c:pt>
                <c:pt idx="3240">
                  <c:v>11</c:v>
                </c:pt>
                <c:pt idx="3241">
                  <c:v>16</c:v>
                </c:pt>
                <c:pt idx="3242">
                  <c:v>10</c:v>
                </c:pt>
                <c:pt idx="3243">
                  <c:v>16</c:v>
                </c:pt>
                <c:pt idx="3244">
                  <c:v>10</c:v>
                </c:pt>
                <c:pt idx="3245">
                  <c:v>12</c:v>
                </c:pt>
                <c:pt idx="3246">
                  <c:v>15</c:v>
                </c:pt>
                <c:pt idx="3247">
                  <c:v>13</c:v>
                </c:pt>
                <c:pt idx="3248">
                  <c:v>23</c:v>
                </c:pt>
                <c:pt idx="3249">
                  <c:v>13</c:v>
                </c:pt>
                <c:pt idx="3250">
                  <c:v>18</c:v>
                </c:pt>
                <c:pt idx="3251">
                  <c:v>12</c:v>
                </c:pt>
                <c:pt idx="3252">
                  <c:v>9</c:v>
                </c:pt>
                <c:pt idx="3253">
                  <c:v>12</c:v>
                </c:pt>
                <c:pt idx="3254">
                  <c:v>9</c:v>
                </c:pt>
                <c:pt idx="3255">
                  <c:v>9</c:v>
                </c:pt>
                <c:pt idx="3256">
                  <c:v>14</c:v>
                </c:pt>
                <c:pt idx="3257">
                  <c:v>16</c:v>
                </c:pt>
                <c:pt idx="3258">
                  <c:v>11</c:v>
                </c:pt>
                <c:pt idx="3259">
                  <c:v>22</c:v>
                </c:pt>
                <c:pt idx="3260">
                  <c:v>12</c:v>
                </c:pt>
                <c:pt idx="3261">
                  <c:v>13</c:v>
                </c:pt>
                <c:pt idx="3262">
                  <c:v>12</c:v>
                </c:pt>
                <c:pt idx="3263">
                  <c:v>12</c:v>
                </c:pt>
                <c:pt idx="3264">
                  <c:v>12</c:v>
                </c:pt>
                <c:pt idx="3265">
                  <c:v>13</c:v>
                </c:pt>
                <c:pt idx="3266">
                  <c:v>12</c:v>
                </c:pt>
                <c:pt idx="3267">
                  <c:v>12</c:v>
                </c:pt>
                <c:pt idx="3268">
                  <c:v>13</c:v>
                </c:pt>
                <c:pt idx="3269">
                  <c:v>16</c:v>
                </c:pt>
                <c:pt idx="3270">
                  <c:v>12</c:v>
                </c:pt>
                <c:pt idx="3271">
                  <c:v>21</c:v>
                </c:pt>
                <c:pt idx="3272">
                  <c:v>14</c:v>
                </c:pt>
                <c:pt idx="3273">
                  <c:v>12</c:v>
                </c:pt>
                <c:pt idx="3274">
                  <c:v>12</c:v>
                </c:pt>
                <c:pt idx="3275">
                  <c:v>12</c:v>
                </c:pt>
                <c:pt idx="3276">
                  <c:v>12</c:v>
                </c:pt>
                <c:pt idx="3277">
                  <c:v>20</c:v>
                </c:pt>
                <c:pt idx="3278">
                  <c:v>17</c:v>
                </c:pt>
                <c:pt idx="3279">
                  <c:v>14</c:v>
                </c:pt>
                <c:pt idx="3280">
                  <c:v>11</c:v>
                </c:pt>
                <c:pt idx="3281">
                  <c:v>13</c:v>
                </c:pt>
                <c:pt idx="3282">
                  <c:v>13</c:v>
                </c:pt>
                <c:pt idx="3283">
                  <c:v>13</c:v>
                </c:pt>
                <c:pt idx="3284">
                  <c:v>13</c:v>
                </c:pt>
                <c:pt idx="3285">
                  <c:v>13</c:v>
                </c:pt>
                <c:pt idx="3286">
                  <c:v>13</c:v>
                </c:pt>
                <c:pt idx="3287">
                  <c:v>12</c:v>
                </c:pt>
                <c:pt idx="3288">
                  <c:v>16</c:v>
                </c:pt>
                <c:pt idx="3289">
                  <c:v>11</c:v>
                </c:pt>
                <c:pt idx="3290">
                  <c:v>16</c:v>
                </c:pt>
                <c:pt idx="3291">
                  <c:v>20</c:v>
                </c:pt>
                <c:pt idx="3292">
                  <c:v>16</c:v>
                </c:pt>
                <c:pt idx="3293">
                  <c:v>15</c:v>
                </c:pt>
                <c:pt idx="3294">
                  <c:v>13</c:v>
                </c:pt>
                <c:pt idx="3295">
                  <c:v>40</c:v>
                </c:pt>
                <c:pt idx="3296">
                  <c:v>17</c:v>
                </c:pt>
                <c:pt idx="3297">
                  <c:v>15</c:v>
                </c:pt>
                <c:pt idx="3298">
                  <c:v>16</c:v>
                </c:pt>
                <c:pt idx="3299">
                  <c:v>15</c:v>
                </c:pt>
                <c:pt idx="3300">
                  <c:v>14</c:v>
                </c:pt>
                <c:pt idx="3301">
                  <c:v>29</c:v>
                </c:pt>
                <c:pt idx="3302">
                  <c:v>16</c:v>
                </c:pt>
                <c:pt idx="3303">
                  <c:v>13</c:v>
                </c:pt>
                <c:pt idx="3304">
                  <c:v>13</c:v>
                </c:pt>
                <c:pt idx="3305">
                  <c:v>13</c:v>
                </c:pt>
                <c:pt idx="3306">
                  <c:v>13</c:v>
                </c:pt>
                <c:pt idx="3307">
                  <c:v>16</c:v>
                </c:pt>
                <c:pt idx="3308">
                  <c:v>13</c:v>
                </c:pt>
                <c:pt idx="3309">
                  <c:v>13</c:v>
                </c:pt>
                <c:pt idx="3310">
                  <c:v>13</c:v>
                </c:pt>
                <c:pt idx="3311">
                  <c:v>13</c:v>
                </c:pt>
                <c:pt idx="3312">
                  <c:v>10</c:v>
                </c:pt>
                <c:pt idx="3313">
                  <c:v>10</c:v>
                </c:pt>
                <c:pt idx="3314">
                  <c:v>12</c:v>
                </c:pt>
                <c:pt idx="3315">
                  <c:v>12</c:v>
                </c:pt>
                <c:pt idx="3316">
                  <c:v>12</c:v>
                </c:pt>
                <c:pt idx="3317">
                  <c:v>12</c:v>
                </c:pt>
                <c:pt idx="3318">
                  <c:v>19</c:v>
                </c:pt>
                <c:pt idx="3319">
                  <c:v>20</c:v>
                </c:pt>
                <c:pt idx="3320">
                  <c:v>20</c:v>
                </c:pt>
                <c:pt idx="3321">
                  <c:v>11</c:v>
                </c:pt>
                <c:pt idx="3322">
                  <c:v>23</c:v>
                </c:pt>
                <c:pt idx="3323">
                  <c:v>18</c:v>
                </c:pt>
                <c:pt idx="3324">
                  <c:v>19</c:v>
                </c:pt>
                <c:pt idx="3325">
                  <c:v>11</c:v>
                </c:pt>
                <c:pt idx="3326">
                  <c:v>15</c:v>
                </c:pt>
                <c:pt idx="3327">
                  <c:v>16</c:v>
                </c:pt>
                <c:pt idx="3328">
                  <c:v>13</c:v>
                </c:pt>
                <c:pt idx="3329">
                  <c:v>14</c:v>
                </c:pt>
                <c:pt idx="3330">
                  <c:v>14</c:v>
                </c:pt>
                <c:pt idx="3331">
                  <c:v>14</c:v>
                </c:pt>
                <c:pt idx="3332">
                  <c:v>14</c:v>
                </c:pt>
                <c:pt idx="3333">
                  <c:v>12</c:v>
                </c:pt>
                <c:pt idx="3334">
                  <c:v>19</c:v>
                </c:pt>
                <c:pt idx="3335">
                  <c:v>13</c:v>
                </c:pt>
                <c:pt idx="3336">
                  <c:v>19</c:v>
                </c:pt>
                <c:pt idx="3337">
                  <c:v>12</c:v>
                </c:pt>
                <c:pt idx="3338">
                  <c:v>11</c:v>
                </c:pt>
                <c:pt idx="3339">
                  <c:v>11</c:v>
                </c:pt>
                <c:pt idx="3340">
                  <c:v>12</c:v>
                </c:pt>
                <c:pt idx="3341">
                  <c:v>20</c:v>
                </c:pt>
                <c:pt idx="3342">
                  <c:v>20</c:v>
                </c:pt>
                <c:pt idx="3343">
                  <c:v>18</c:v>
                </c:pt>
                <c:pt idx="3344">
                  <c:v>18</c:v>
                </c:pt>
                <c:pt idx="3345">
                  <c:v>18</c:v>
                </c:pt>
                <c:pt idx="3346">
                  <c:v>15</c:v>
                </c:pt>
                <c:pt idx="3347">
                  <c:v>14</c:v>
                </c:pt>
                <c:pt idx="3348">
                  <c:v>12</c:v>
                </c:pt>
                <c:pt idx="3349">
                  <c:v>19</c:v>
                </c:pt>
                <c:pt idx="3350">
                  <c:v>19</c:v>
                </c:pt>
                <c:pt idx="3351">
                  <c:v>15</c:v>
                </c:pt>
                <c:pt idx="3352">
                  <c:v>13</c:v>
                </c:pt>
                <c:pt idx="3353">
                  <c:v>13</c:v>
                </c:pt>
                <c:pt idx="3354">
                  <c:v>13</c:v>
                </c:pt>
                <c:pt idx="3355">
                  <c:v>20</c:v>
                </c:pt>
                <c:pt idx="3356">
                  <c:v>20</c:v>
                </c:pt>
                <c:pt idx="3357">
                  <c:v>20</c:v>
                </c:pt>
                <c:pt idx="3358">
                  <c:v>20</c:v>
                </c:pt>
                <c:pt idx="3359">
                  <c:v>20</c:v>
                </c:pt>
                <c:pt idx="3360">
                  <c:v>20</c:v>
                </c:pt>
                <c:pt idx="3361">
                  <c:v>20</c:v>
                </c:pt>
                <c:pt idx="3362">
                  <c:v>20</c:v>
                </c:pt>
                <c:pt idx="3363">
                  <c:v>20</c:v>
                </c:pt>
                <c:pt idx="3364">
                  <c:v>20</c:v>
                </c:pt>
                <c:pt idx="3365">
                  <c:v>20</c:v>
                </c:pt>
                <c:pt idx="3366">
                  <c:v>20</c:v>
                </c:pt>
                <c:pt idx="3367">
                  <c:v>20</c:v>
                </c:pt>
                <c:pt idx="3368">
                  <c:v>20</c:v>
                </c:pt>
                <c:pt idx="3369">
                  <c:v>20</c:v>
                </c:pt>
                <c:pt idx="3370">
                  <c:v>13</c:v>
                </c:pt>
                <c:pt idx="3371">
                  <c:v>19</c:v>
                </c:pt>
                <c:pt idx="3372">
                  <c:v>16</c:v>
                </c:pt>
                <c:pt idx="3373">
                  <c:v>14</c:v>
                </c:pt>
                <c:pt idx="3374">
                  <c:v>12</c:v>
                </c:pt>
                <c:pt idx="3375">
                  <c:v>13</c:v>
                </c:pt>
                <c:pt idx="3376">
                  <c:v>14</c:v>
                </c:pt>
                <c:pt idx="3377">
                  <c:v>13</c:v>
                </c:pt>
                <c:pt idx="3378">
                  <c:v>13</c:v>
                </c:pt>
                <c:pt idx="3379">
                  <c:v>16</c:v>
                </c:pt>
                <c:pt idx="3380">
                  <c:v>10</c:v>
                </c:pt>
                <c:pt idx="3381">
                  <c:v>15</c:v>
                </c:pt>
                <c:pt idx="3382">
                  <c:v>15</c:v>
                </c:pt>
                <c:pt idx="3383">
                  <c:v>12</c:v>
                </c:pt>
                <c:pt idx="3384">
                  <c:v>12</c:v>
                </c:pt>
                <c:pt idx="3385">
                  <c:v>14</c:v>
                </c:pt>
                <c:pt idx="3386">
                  <c:v>11</c:v>
                </c:pt>
                <c:pt idx="3387">
                  <c:v>11</c:v>
                </c:pt>
                <c:pt idx="3388">
                  <c:v>11</c:v>
                </c:pt>
                <c:pt idx="3389">
                  <c:v>21</c:v>
                </c:pt>
                <c:pt idx="3390">
                  <c:v>11</c:v>
                </c:pt>
                <c:pt idx="3391">
                  <c:v>16</c:v>
                </c:pt>
                <c:pt idx="3392">
                  <c:v>14</c:v>
                </c:pt>
                <c:pt idx="3393">
                  <c:v>12</c:v>
                </c:pt>
                <c:pt idx="3394">
                  <c:v>12</c:v>
                </c:pt>
                <c:pt idx="3395">
                  <c:v>13</c:v>
                </c:pt>
                <c:pt idx="3396">
                  <c:v>17</c:v>
                </c:pt>
                <c:pt idx="3397">
                  <c:v>15</c:v>
                </c:pt>
                <c:pt idx="3398">
                  <c:v>14</c:v>
                </c:pt>
                <c:pt idx="3399">
                  <c:v>16</c:v>
                </c:pt>
                <c:pt idx="3400">
                  <c:v>16</c:v>
                </c:pt>
                <c:pt idx="3401">
                  <c:v>16</c:v>
                </c:pt>
                <c:pt idx="3402">
                  <c:v>16</c:v>
                </c:pt>
                <c:pt idx="3403">
                  <c:v>13</c:v>
                </c:pt>
                <c:pt idx="3404">
                  <c:v>20</c:v>
                </c:pt>
                <c:pt idx="3405">
                  <c:v>11</c:v>
                </c:pt>
                <c:pt idx="3406">
                  <c:v>15</c:v>
                </c:pt>
                <c:pt idx="3407">
                  <c:v>13</c:v>
                </c:pt>
                <c:pt idx="3408">
                  <c:v>13</c:v>
                </c:pt>
                <c:pt idx="3409">
                  <c:v>24</c:v>
                </c:pt>
                <c:pt idx="3410">
                  <c:v>15</c:v>
                </c:pt>
                <c:pt idx="3411">
                  <c:v>15</c:v>
                </c:pt>
                <c:pt idx="3412">
                  <c:v>15</c:v>
                </c:pt>
                <c:pt idx="3413">
                  <c:v>15</c:v>
                </c:pt>
                <c:pt idx="3414">
                  <c:v>15</c:v>
                </c:pt>
                <c:pt idx="3415">
                  <c:v>15</c:v>
                </c:pt>
                <c:pt idx="3416">
                  <c:v>15</c:v>
                </c:pt>
                <c:pt idx="3417">
                  <c:v>15</c:v>
                </c:pt>
                <c:pt idx="3418">
                  <c:v>15</c:v>
                </c:pt>
                <c:pt idx="3419">
                  <c:v>15</c:v>
                </c:pt>
                <c:pt idx="3420">
                  <c:v>11</c:v>
                </c:pt>
                <c:pt idx="3421">
                  <c:v>11</c:v>
                </c:pt>
                <c:pt idx="3422">
                  <c:v>11</c:v>
                </c:pt>
                <c:pt idx="3423">
                  <c:v>11</c:v>
                </c:pt>
                <c:pt idx="3424">
                  <c:v>11</c:v>
                </c:pt>
                <c:pt idx="3425">
                  <c:v>11</c:v>
                </c:pt>
                <c:pt idx="3426">
                  <c:v>11</c:v>
                </c:pt>
                <c:pt idx="3427">
                  <c:v>11</c:v>
                </c:pt>
                <c:pt idx="3428">
                  <c:v>11</c:v>
                </c:pt>
                <c:pt idx="3429">
                  <c:v>11</c:v>
                </c:pt>
                <c:pt idx="3430">
                  <c:v>11</c:v>
                </c:pt>
                <c:pt idx="3431">
                  <c:v>11</c:v>
                </c:pt>
                <c:pt idx="3432">
                  <c:v>10</c:v>
                </c:pt>
                <c:pt idx="3433">
                  <c:v>10</c:v>
                </c:pt>
                <c:pt idx="3434">
                  <c:v>10</c:v>
                </c:pt>
                <c:pt idx="3435">
                  <c:v>10</c:v>
                </c:pt>
                <c:pt idx="3436">
                  <c:v>10</c:v>
                </c:pt>
                <c:pt idx="3437">
                  <c:v>10</c:v>
                </c:pt>
                <c:pt idx="3438">
                  <c:v>10</c:v>
                </c:pt>
                <c:pt idx="3439">
                  <c:v>10</c:v>
                </c:pt>
                <c:pt idx="3440">
                  <c:v>10</c:v>
                </c:pt>
                <c:pt idx="3441">
                  <c:v>10</c:v>
                </c:pt>
                <c:pt idx="3442">
                  <c:v>11</c:v>
                </c:pt>
                <c:pt idx="3443">
                  <c:v>17</c:v>
                </c:pt>
                <c:pt idx="3444">
                  <c:v>18</c:v>
                </c:pt>
                <c:pt idx="3445">
                  <c:v>12</c:v>
                </c:pt>
                <c:pt idx="3446">
                  <c:v>13</c:v>
                </c:pt>
                <c:pt idx="3447">
                  <c:v>12</c:v>
                </c:pt>
                <c:pt idx="3448">
                  <c:v>12</c:v>
                </c:pt>
                <c:pt idx="3449">
                  <c:v>12</c:v>
                </c:pt>
                <c:pt idx="3450">
                  <c:v>13</c:v>
                </c:pt>
                <c:pt idx="3451">
                  <c:v>17</c:v>
                </c:pt>
                <c:pt idx="3452">
                  <c:v>23</c:v>
                </c:pt>
                <c:pt idx="3453">
                  <c:v>23</c:v>
                </c:pt>
                <c:pt idx="3454">
                  <c:v>23</c:v>
                </c:pt>
                <c:pt idx="3455">
                  <c:v>10</c:v>
                </c:pt>
                <c:pt idx="3456">
                  <c:v>10</c:v>
                </c:pt>
                <c:pt idx="3457">
                  <c:v>10</c:v>
                </c:pt>
                <c:pt idx="3458">
                  <c:v>10</c:v>
                </c:pt>
                <c:pt idx="3459">
                  <c:v>13</c:v>
                </c:pt>
                <c:pt idx="3460">
                  <c:v>16</c:v>
                </c:pt>
                <c:pt idx="3461">
                  <c:v>10</c:v>
                </c:pt>
                <c:pt idx="3462">
                  <c:v>10</c:v>
                </c:pt>
                <c:pt idx="3463">
                  <c:v>10</c:v>
                </c:pt>
                <c:pt idx="3464">
                  <c:v>10</c:v>
                </c:pt>
                <c:pt idx="3465">
                  <c:v>10</c:v>
                </c:pt>
                <c:pt idx="3466">
                  <c:v>12</c:v>
                </c:pt>
                <c:pt idx="3467">
                  <c:v>13</c:v>
                </c:pt>
                <c:pt idx="3468">
                  <c:v>17</c:v>
                </c:pt>
                <c:pt idx="3469">
                  <c:v>19</c:v>
                </c:pt>
                <c:pt idx="3470">
                  <c:v>15</c:v>
                </c:pt>
                <c:pt idx="3471">
                  <c:v>13</c:v>
                </c:pt>
                <c:pt idx="3472">
                  <c:v>16</c:v>
                </c:pt>
                <c:pt idx="3473">
                  <c:v>18</c:v>
                </c:pt>
                <c:pt idx="3474">
                  <c:v>12</c:v>
                </c:pt>
                <c:pt idx="3475">
                  <c:v>16</c:v>
                </c:pt>
                <c:pt idx="3476">
                  <c:v>14</c:v>
                </c:pt>
                <c:pt idx="3477">
                  <c:v>13</c:v>
                </c:pt>
                <c:pt idx="3478">
                  <c:v>14</c:v>
                </c:pt>
                <c:pt idx="3479">
                  <c:v>18</c:v>
                </c:pt>
                <c:pt idx="3480">
                  <c:v>18</c:v>
                </c:pt>
                <c:pt idx="3481">
                  <c:v>15</c:v>
                </c:pt>
                <c:pt idx="3482">
                  <c:v>18</c:v>
                </c:pt>
                <c:pt idx="3483">
                  <c:v>12</c:v>
                </c:pt>
                <c:pt idx="3484">
                  <c:v>12</c:v>
                </c:pt>
                <c:pt idx="3485">
                  <c:v>12</c:v>
                </c:pt>
                <c:pt idx="3486">
                  <c:v>12</c:v>
                </c:pt>
                <c:pt idx="3487">
                  <c:v>12</c:v>
                </c:pt>
                <c:pt idx="3488">
                  <c:v>14</c:v>
                </c:pt>
                <c:pt idx="3489">
                  <c:v>17</c:v>
                </c:pt>
                <c:pt idx="3490">
                  <c:v>16</c:v>
                </c:pt>
                <c:pt idx="3491">
                  <c:v>20</c:v>
                </c:pt>
                <c:pt idx="3492">
                  <c:v>18</c:v>
                </c:pt>
                <c:pt idx="3493">
                  <c:v>20</c:v>
                </c:pt>
                <c:pt idx="3494">
                  <c:v>16</c:v>
                </c:pt>
                <c:pt idx="3495">
                  <c:v>16</c:v>
                </c:pt>
                <c:pt idx="3496">
                  <c:v>21</c:v>
                </c:pt>
                <c:pt idx="3497">
                  <c:v>12</c:v>
                </c:pt>
                <c:pt idx="3498">
                  <c:v>10</c:v>
                </c:pt>
                <c:pt idx="3499">
                  <c:v>19</c:v>
                </c:pt>
                <c:pt idx="3500">
                  <c:v>29</c:v>
                </c:pt>
                <c:pt idx="3501">
                  <c:v>14</c:v>
                </c:pt>
                <c:pt idx="3502">
                  <c:v>14</c:v>
                </c:pt>
                <c:pt idx="3503">
                  <c:v>14</c:v>
                </c:pt>
                <c:pt idx="3504">
                  <c:v>16</c:v>
                </c:pt>
                <c:pt idx="3505">
                  <c:v>14</c:v>
                </c:pt>
                <c:pt idx="3506">
                  <c:v>13</c:v>
                </c:pt>
                <c:pt idx="3507">
                  <c:v>19</c:v>
                </c:pt>
                <c:pt idx="3508">
                  <c:v>19</c:v>
                </c:pt>
                <c:pt idx="3509">
                  <c:v>20</c:v>
                </c:pt>
                <c:pt idx="3510">
                  <c:v>12</c:v>
                </c:pt>
                <c:pt idx="3511">
                  <c:v>16</c:v>
                </c:pt>
                <c:pt idx="3512">
                  <c:v>16</c:v>
                </c:pt>
                <c:pt idx="3513">
                  <c:v>13</c:v>
                </c:pt>
                <c:pt idx="3514">
                  <c:v>42</c:v>
                </c:pt>
                <c:pt idx="3515">
                  <c:v>15</c:v>
                </c:pt>
                <c:pt idx="3516">
                  <c:v>12</c:v>
                </c:pt>
                <c:pt idx="3517">
                  <c:v>12</c:v>
                </c:pt>
                <c:pt idx="3518">
                  <c:v>12</c:v>
                </c:pt>
                <c:pt idx="3519">
                  <c:v>12</c:v>
                </c:pt>
                <c:pt idx="3520">
                  <c:v>12</c:v>
                </c:pt>
                <c:pt idx="3521">
                  <c:v>12</c:v>
                </c:pt>
                <c:pt idx="3522">
                  <c:v>12</c:v>
                </c:pt>
                <c:pt idx="3523">
                  <c:v>12</c:v>
                </c:pt>
                <c:pt idx="3524">
                  <c:v>12</c:v>
                </c:pt>
                <c:pt idx="3525">
                  <c:v>12</c:v>
                </c:pt>
                <c:pt idx="3526">
                  <c:v>12</c:v>
                </c:pt>
                <c:pt idx="3527">
                  <c:v>12</c:v>
                </c:pt>
                <c:pt idx="3528">
                  <c:v>14</c:v>
                </c:pt>
                <c:pt idx="3529">
                  <c:v>24</c:v>
                </c:pt>
                <c:pt idx="3530">
                  <c:v>32</c:v>
                </c:pt>
                <c:pt idx="3531">
                  <c:v>11</c:v>
                </c:pt>
                <c:pt idx="3532">
                  <c:v>17</c:v>
                </c:pt>
                <c:pt idx="3533">
                  <c:v>10</c:v>
                </c:pt>
                <c:pt idx="3534">
                  <c:v>14</c:v>
                </c:pt>
                <c:pt idx="3535">
                  <c:v>12</c:v>
                </c:pt>
                <c:pt idx="3536">
                  <c:v>13</c:v>
                </c:pt>
                <c:pt idx="3537">
                  <c:v>18</c:v>
                </c:pt>
                <c:pt idx="3538">
                  <c:v>12</c:v>
                </c:pt>
                <c:pt idx="3539">
                  <c:v>10</c:v>
                </c:pt>
                <c:pt idx="3540">
                  <c:v>19</c:v>
                </c:pt>
                <c:pt idx="3541">
                  <c:v>15</c:v>
                </c:pt>
                <c:pt idx="3542">
                  <c:v>10</c:v>
                </c:pt>
                <c:pt idx="3543">
                  <c:v>14</c:v>
                </c:pt>
                <c:pt idx="3544">
                  <c:v>14</c:v>
                </c:pt>
                <c:pt idx="3545">
                  <c:v>17</c:v>
                </c:pt>
                <c:pt idx="3546">
                  <c:v>10</c:v>
                </c:pt>
                <c:pt idx="3547">
                  <c:v>27</c:v>
                </c:pt>
                <c:pt idx="3548">
                  <c:v>17</c:v>
                </c:pt>
                <c:pt idx="3549">
                  <c:v>17</c:v>
                </c:pt>
                <c:pt idx="3550">
                  <c:v>15</c:v>
                </c:pt>
                <c:pt idx="3551">
                  <c:v>10</c:v>
                </c:pt>
                <c:pt idx="3552">
                  <c:v>14</c:v>
                </c:pt>
                <c:pt idx="3553">
                  <c:v>14</c:v>
                </c:pt>
                <c:pt idx="3554">
                  <c:v>14</c:v>
                </c:pt>
                <c:pt idx="3555">
                  <c:v>12</c:v>
                </c:pt>
                <c:pt idx="3556">
                  <c:v>12</c:v>
                </c:pt>
                <c:pt idx="3557">
                  <c:v>72</c:v>
                </c:pt>
                <c:pt idx="3558">
                  <c:v>12</c:v>
                </c:pt>
                <c:pt idx="3559">
                  <c:v>18</c:v>
                </c:pt>
                <c:pt idx="3560">
                  <c:v>92</c:v>
                </c:pt>
                <c:pt idx="3561">
                  <c:v>40</c:v>
                </c:pt>
                <c:pt idx="3562">
                  <c:v>30</c:v>
                </c:pt>
                <c:pt idx="3563">
                  <c:v>16</c:v>
                </c:pt>
                <c:pt idx="3564">
                  <c:v>16</c:v>
                </c:pt>
                <c:pt idx="3565">
                  <c:v>12</c:v>
                </c:pt>
                <c:pt idx="3566">
                  <c:v>12</c:v>
                </c:pt>
                <c:pt idx="3567">
                  <c:v>16</c:v>
                </c:pt>
                <c:pt idx="3568">
                  <c:v>10</c:v>
                </c:pt>
                <c:pt idx="3569">
                  <c:v>40</c:v>
                </c:pt>
                <c:pt idx="3570">
                  <c:v>14</c:v>
                </c:pt>
                <c:pt idx="3571">
                  <c:v>14</c:v>
                </c:pt>
                <c:pt idx="3572">
                  <c:v>14</c:v>
                </c:pt>
                <c:pt idx="3573">
                  <c:v>14</c:v>
                </c:pt>
                <c:pt idx="3574">
                  <c:v>10</c:v>
                </c:pt>
                <c:pt idx="3575">
                  <c:v>19</c:v>
                </c:pt>
                <c:pt idx="3576">
                  <c:v>19</c:v>
                </c:pt>
                <c:pt idx="3577">
                  <c:v>11</c:v>
                </c:pt>
                <c:pt idx="3578">
                  <c:v>8</c:v>
                </c:pt>
                <c:pt idx="3579">
                  <c:v>10</c:v>
                </c:pt>
                <c:pt idx="3580">
                  <c:v>10</c:v>
                </c:pt>
                <c:pt idx="3581">
                  <c:v>10</c:v>
                </c:pt>
                <c:pt idx="3582">
                  <c:v>10</c:v>
                </c:pt>
                <c:pt idx="3583">
                  <c:v>11</c:v>
                </c:pt>
                <c:pt idx="3584">
                  <c:v>12</c:v>
                </c:pt>
                <c:pt idx="3585">
                  <c:v>12</c:v>
                </c:pt>
                <c:pt idx="3586">
                  <c:v>13</c:v>
                </c:pt>
                <c:pt idx="3587">
                  <c:v>13</c:v>
                </c:pt>
                <c:pt idx="3588">
                  <c:v>15</c:v>
                </c:pt>
                <c:pt idx="3589">
                  <c:v>15</c:v>
                </c:pt>
                <c:pt idx="3590">
                  <c:v>12</c:v>
                </c:pt>
                <c:pt idx="3591">
                  <c:v>10</c:v>
                </c:pt>
                <c:pt idx="3592">
                  <c:v>10</c:v>
                </c:pt>
                <c:pt idx="3593">
                  <c:v>43</c:v>
                </c:pt>
                <c:pt idx="3594">
                  <c:v>12</c:v>
                </c:pt>
                <c:pt idx="3595">
                  <c:v>12</c:v>
                </c:pt>
                <c:pt idx="3596">
                  <c:v>14</c:v>
                </c:pt>
                <c:pt idx="3597">
                  <c:v>14</c:v>
                </c:pt>
                <c:pt idx="3598">
                  <c:v>10</c:v>
                </c:pt>
                <c:pt idx="3599">
                  <c:v>10</c:v>
                </c:pt>
                <c:pt idx="3600">
                  <c:v>12</c:v>
                </c:pt>
                <c:pt idx="3601">
                  <c:v>12</c:v>
                </c:pt>
                <c:pt idx="3602">
                  <c:v>12</c:v>
                </c:pt>
                <c:pt idx="3603">
                  <c:v>12</c:v>
                </c:pt>
                <c:pt idx="3604">
                  <c:v>12</c:v>
                </c:pt>
                <c:pt idx="3605">
                  <c:v>12</c:v>
                </c:pt>
                <c:pt idx="3606">
                  <c:v>12</c:v>
                </c:pt>
                <c:pt idx="3607">
                  <c:v>11</c:v>
                </c:pt>
                <c:pt idx="3608">
                  <c:v>12</c:v>
                </c:pt>
                <c:pt idx="3609">
                  <c:v>12</c:v>
                </c:pt>
                <c:pt idx="3610">
                  <c:v>12</c:v>
                </c:pt>
                <c:pt idx="3611">
                  <c:v>12</c:v>
                </c:pt>
                <c:pt idx="3612">
                  <c:v>12</c:v>
                </c:pt>
                <c:pt idx="3613">
                  <c:v>12</c:v>
                </c:pt>
                <c:pt idx="3614">
                  <c:v>12</c:v>
                </c:pt>
                <c:pt idx="3615">
                  <c:v>12</c:v>
                </c:pt>
                <c:pt idx="3616">
                  <c:v>12</c:v>
                </c:pt>
                <c:pt idx="3617">
                  <c:v>12</c:v>
                </c:pt>
                <c:pt idx="3618">
                  <c:v>12</c:v>
                </c:pt>
                <c:pt idx="3619">
                  <c:v>16</c:v>
                </c:pt>
                <c:pt idx="3620">
                  <c:v>16</c:v>
                </c:pt>
                <c:pt idx="3621">
                  <c:v>16</c:v>
                </c:pt>
                <c:pt idx="3622">
                  <c:v>9</c:v>
                </c:pt>
                <c:pt idx="3623">
                  <c:v>10</c:v>
                </c:pt>
                <c:pt idx="3624">
                  <c:v>12</c:v>
                </c:pt>
                <c:pt idx="3625">
                  <c:v>13</c:v>
                </c:pt>
                <c:pt idx="3626">
                  <c:v>14</c:v>
                </c:pt>
                <c:pt idx="3627">
                  <c:v>15</c:v>
                </c:pt>
                <c:pt idx="3628">
                  <c:v>10</c:v>
                </c:pt>
                <c:pt idx="3629">
                  <c:v>10</c:v>
                </c:pt>
                <c:pt idx="3630">
                  <c:v>11</c:v>
                </c:pt>
                <c:pt idx="3631">
                  <c:v>13</c:v>
                </c:pt>
                <c:pt idx="3632">
                  <c:v>70</c:v>
                </c:pt>
                <c:pt idx="3633">
                  <c:v>13</c:v>
                </c:pt>
                <c:pt idx="3634">
                  <c:v>70</c:v>
                </c:pt>
                <c:pt idx="3635">
                  <c:v>13</c:v>
                </c:pt>
                <c:pt idx="3636">
                  <c:v>15</c:v>
                </c:pt>
                <c:pt idx="3637">
                  <c:v>13</c:v>
                </c:pt>
                <c:pt idx="3638">
                  <c:v>16</c:v>
                </c:pt>
                <c:pt idx="3639">
                  <c:v>11</c:v>
                </c:pt>
                <c:pt idx="3640">
                  <c:v>10</c:v>
                </c:pt>
                <c:pt idx="3641">
                  <c:v>11</c:v>
                </c:pt>
                <c:pt idx="3642">
                  <c:v>10</c:v>
                </c:pt>
                <c:pt idx="3643">
                  <c:v>10</c:v>
                </c:pt>
                <c:pt idx="3644">
                  <c:v>12</c:v>
                </c:pt>
                <c:pt idx="3645">
                  <c:v>12</c:v>
                </c:pt>
                <c:pt idx="3646">
                  <c:v>13</c:v>
                </c:pt>
                <c:pt idx="3647">
                  <c:v>11</c:v>
                </c:pt>
                <c:pt idx="3648">
                  <c:v>25</c:v>
                </c:pt>
                <c:pt idx="3649">
                  <c:v>10</c:v>
                </c:pt>
                <c:pt idx="3650">
                  <c:v>11</c:v>
                </c:pt>
                <c:pt idx="3651">
                  <c:v>11</c:v>
                </c:pt>
                <c:pt idx="3652">
                  <c:v>12</c:v>
                </c:pt>
                <c:pt idx="3653">
                  <c:v>10</c:v>
                </c:pt>
                <c:pt idx="3654">
                  <c:v>24</c:v>
                </c:pt>
                <c:pt idx="3655">
                  <c:v>11</c:v>
                </c:pt>
                <c:pt idx="3656">
                  <c:v>11</c:v>
                </c:pt>
                <c:pt idx="3657">
                  <c:v>11</c:v>
                </c:pt>
                <c:pt idx="3658">
                  <c:v>11</c:v>
                </c:pt>
                <c:pt idx="3659">
                  <c:v>11</c:v>
                </c:pt>
                <c:pt idx="3660">
                  <c:v>11</c:v>
                </c:pt>
                <c:pt idx="3661">
                  <c:v>11</c:v>
                </c:pt>
                <c:pt idx="3662">
                  <c:v>11</c:v>
                </c:pt>
                <c:pt idx="3663">
                  <c:v>11</c:v>
                </c:pt>
                <c:pt idx="3664">
                  <c:v>11</c:v>
                </c:pt>
                <c:pt idx="3665">
                  <c:v>12</c:v>
                </c:pt>
                <c:pt idx="3666">
                  <c:v>12</c:v>
                </c:pt>
                <c:pt idx="3667">
                  <c:v>12</c:v>
                </c:pt>
                <c:pt idx="3668">
                  <c:v>10</c:v>
                </c:pt>
                <c:pt idx="3669">
                  <c:v>10</c:v>
                </c:pt>
                <c:pt idx="3670">
                  <c:v>13</c:v>
                </c:pt>
                <c:pt idx="3671">
                  <c:v>10</c:v>
                </c:pt>
                <c:pt idx="3672">
                  <c:v>10</c:v>
                </c:pt>
                <c:pt idx="3673">
                  <c:v>9</c:v>
                </c:pt>
                <c:pt idx="3674">
                  <c:v>24</c:v>
                </c:pt>
                <c:pt idx="3675">
                  <c:v>137</c:v>
                </c:pt>
                <c:pt idx="3676">
                  <c:v>10</c:v>
                </c:pt>
                <c:pt idx="3677">
                  <c:v>11</c:v>
                </c:pt>
                <c:pt idx="3678">
                  <c:v>10</c:v>
                </c:pt>
                <c:pt idx="3679">
                  <c:v>27</c:v>
                </c:pt>
                <c:pt idx="3680">
                  <c:v>14</c:v>
                </c:pt>
                <c:pt idx="3681">
                  <c:v>12</c:v>
                </c:pt>
                <c:pt idx="3682">
                  <c:v>9</c:v>
                </c:pt>
                <c:pt idx="3683">
                  <c:v>10</c:v>
                </c:pt>
                <c:pt idx="3684">
                  <c:v>59</c:v>
                </c:pt>
                <c:pt idx="3685">
                  <c:v>9</c:v>
                </c:pt>
                <c:pt idx="3686">
                  <c:v>9</c:v>
                </c:pt>
                <c:pt idx="3687">
                  <c:v>16</c:v>
                </c:pt>
                <c:pt idx="3688">
                  <c:v>10</c:v>
                </c:pt>
                <c:pt idx="3689">
                  <c:v>12</c:v>
                </c:pt>
                <c:pt idx="3690">
                  <c:v>9</c:v>
                </c:pt>
                <c:pt idx="3691">
                  <c:v>8</c:v>
                </c:pt>
                <c:pt idx="3692">
                  <c:v>9</c:v>
                </c:pt>
                <c:pt idx="3693">
                  <c:v>10</c:v>
                </c:pt>
                <c:pt idx="3694">
                  <c:v>10</c:v>
                </c:pt>
                <c:pt idx="3695">
                  <c:v>11</c:v>
                </c:pt>
                <c:pt idx="3696">
                  <c:v>16</c:v>
                </c:pt>
                <c:pt idx="3697">
                  <c:v>9</c:v>
                </c:pt>
                <c:pt idx="3698">
                  <c:v>10</c:v>
                </c:pt>
                <c:pt idx="3699">
                  <c:v>10</c:v>
                </c:pt>
                <c:pt idx="3700">
                  <c:v>15</c:v>
                </c:pt>
                <c:pt idx="3701">
                  <c:v>10</c:v>
                </c:pt>
                <c:pt idx="3702">
                  <c:v>18</c:v>
                </c:pt>
                <c:pt idx="3703">
                  <c:v>8</c:v>
                </c:pt>
                <c:pt idx="3704">
                  <c:v>10</c:v>
                </c:pt>
                <c:pt idx="3705">
                  <c:v>10</c:v>
                </c:pt>
                <c:pt idx="3706">
                  <c:v>12</c:v>
                </c:pt>
                <c:pt idx="3707">
                  <c:v>10</c:v>
                </c:pt>
                <c:pt idx="3708">
                  <c:v>10</c:v>
                </c:pt>
                <c:pt idx="3709">
                  <c:v>29</c:v>
                </c:pt>
                <c:pt idx="3710">
                  <c:v>17</c:v>
                </c:pt>
                <c:pt idx="3711">
                  <c:v>84</c:v>
                </c:pt>
                <c:pt idx="3712">
                  <c:v>10</c:v>
                </c:pt>
                <c:pt idx="3713">
                  <c:v>13</c:v>
                </c:pt>
                <c:pt idx="3714">
                  <c:v>9</c:v>
                </c:pt>
                <c:pt idx="3715">
                  <c:v>13</c:v>
                </c:pt>
                <c:pt idx="3716">
                  <c:v>18</c:v>
                </c:pt>
                <c:pt idx="3717">
                  <c:v>9</c:v>
                </c:pt>
                <c:pt idx="3718">
                  <c:v>11</c:v>
                </c:pt>
                <c:pt idx="3719">
                  <c:v>9</c:v>
                </c:pt>
                <c:pt idx="3720">
                  <c:v>21</c:v>
                </c:pt>
                <c:pt idx="3721">
                  <c:v>21</c:v>
                </c:pt>
                <c:pt idx="3722">
                  <c:v>58</c:v>
                </c:pt>
                <c:pt idx="3723">
                  <c:v>58</c:v>
                </c:pt>
                <c:pt idx="3724">
                  <c:v>11</c:v>
                </c:pt>
                <c:pt idx="3725">
                  <c:v>15</c:v>
                </c:pt>
                <c:pt idx="3726">
                  <c:v>10</c:v>
                </c:pt>
                <c:pt idx="3727">
                  <c:v>10</c:v>
                </c:pt>
                <c:pt idx="3728">
                  <c:v>10</c:v>
                </c:pt>
                <c:pt idx="3729">
                  <c:v>12</c:v>
                </c:pt>
                <c:pt idx="3730">
                  <c:v>5</c:v>
                </c:pt>
                <c:pt idx="3731">
                  <c:v>5</c:v>
                </c:pt>
                <c:pt idx="3732">
                  <c:v>5</c:v>
                </c:pt>
                <c:pt idx="3733">
                  <c:v>5</c:v>
                </c:pt>
                <c:pt idx="3734">
                  <c:v>5</c:v>
                </c:pt>
                <c:pt idx="3735">
                  <c:v>11</c:v>
                </c:pt>
                <c:pt idx="3736">
                  <c:v>11</c:v>
                </c:pt>
                <c:pt idx="3737">
                  <c:v>13</c:v>
                </c:pt>
                <c:pt idx="3738">
                  <c:v>8</c:v>
                </c:pt>
                <c:pt idx="3739">
                  <c:v>14</c:v>
                </c:pt>
                <c:pt idx="3740">
                  <c:v>33</c:v>
                </c:pt>
                <c:pt idx="3741">
                  <c:v>10</c:v>
                </c:pt>
                <c:pt idx="3742">
                  <c:v>10</c:v>
                </c:pt>
                <c:pt idx="3743">
                  <c:v>10</c:v>
                </c:pt>
                <c:pt idx="3744">
                  <c:v>10</c:v>
                </c:pt>
                <c:pt idx="3745">
                  <c:v>10</c:v>
                </c:pt>
                <c:pt idx="3746">
                  <c:v>10</c:v>
                </c:pt>
                <c:pt idx="3747">
                  <c:v>10</c:v>
                </c:pt>
                <c:pt idx="3748">
                  <c:v>10</c:v>
                </c:pt>
                <c:pt idx="3749">
                  <c:v>10</c:v>
                </c:pt>
                <c:pt idx="3750">
                  <c:v>10</c:v>
                </c:pt>
                <c:pt idx="3751">
                  <c:v>10</c:v>
                </c:pt>
                <c:pt idx="3752">
                  <c:v>8</c:v>
                </c:pt>
                <c:pt idx="3753">
                  <c:v>10</c:v>
                </c:pt>
                <c:pt idx="3754">
                  <c:v>12</c:v>
                </c:pt>
                <c:pt idx="3755">
                  <c:v>8</c:v>
                </c:pt>
                <c:pt idx="3756">
                  <c:v>16</c:v>
                </c:pt>
                <c:pt idx="3757">
                  <c:v>20</c:v>
                </c:pt>
                <c:pt idx="3758">
                  <c:v>12</c:v>
                </c:pt>
                <c:pt idx="3759">
                  <c:v>10</c:v>
                </c:pt>
                <c:pt idx="3760">
                  <c:v>13</c:v>
                </c:pt>
                <c:pt idx="3761">
                  <c:v>14</c:v>
                </c:pt>
                <c:pt idx="3762">
                  <c:v>8</c:v>
                </c:pt>
                <c:pt idx="3763">
                  <c:v>14</c:v>
                </c:pt>
                <c:pt idx="3764">
                  <c:v>75</c:v>
                </c:pt>
                <c:pt idx="3765">
                  <c:v>10</c:v>
                </c:pt>
                <c:pt idx="3766">
                  <c:v>17</c:v>
                </c:pt>
                <c:pt idx="3767">
                  <c:v>17</c:v>
                </c:pt>
                <c:pt idx="3768">
                  <c:v>17</c:v>
                </c:pt>
                <c:pt idx="3769">
                  <c:v>17</c:v>
                </c:pt>
                <c:pt idx="3770">
                  <c:v>17</c:v>
                </c:pt>
                <c:pt idx="3771">
                  <c:v>17</c:v>
                </c:pt>
                <c:pt idx="3772">
                  <c:v>17</c:v>
                </c:pt>
                <c:pt idx="3773">
                  <c:v>17</c:v>
                </c:pt>
                <c:pt idx="3774">
                  <c:v>17</c:v>
                </c:pt>
                <c:pt idx="3775">
                  <c:v>17</c:v>
                </c:pt>
                <c:pt idx="3776">
                  <c:v>17</c:v>
                </c:pt>
                <c:pt idx="3777">
                  <c:v>17</c:v>
                </c:pt>
                <c:pt idx="3778">
                  <c:v>17</c:v>
                </c:pt>
                <c:pt idx="3779">
                  <c:v>17</c:v>
                </c:pt>
                <c:pt idx="3780">
                  <c:v>17</c:v>
                </c:pt>
                <c:pt idx="3781">
                  <c:v>17</c:v>
                </c:pt>
                <c:pt idx="3782">
                  <c:v>10</c:v>
                </c:pt>
                <c:pt idx="3783">
                  <c:v>16</c:v>
                </c:pt>
                <c:pt idx="3784">
                  <c:v>16</c:v>
                </c:pt>
                <c:pt idx="3785">
                  <c:v>8</c:v>
                </c:pt>
                <c:pt idx="3786">
                  <c:v>21</c:v>
                </c:pt>
                <c:pt idx="3787">
                  <c:v>21</c:v>
                </c:pt>
                <c:pt idx="3788">
                  <c:v>17</c:v>
                </c:pt>
                <c:pt idx="3789">
                  <c:v>17</c:v>
                </c:pt>
                <c:pt idx="3790">
                  <c:v>14</c:v>
                </c:pt>
                <c:pt idx="3791">
                  <c:v>21</c:v>
                </c:pt>
                <c:pt idx="3792">
                  <c:v>11</c:v>
                </c:pt>
                <c:pt idx="3793">
                  <c:v>12</c:v>
                </c:pt>
                <c:pt idx="3794">
                  <c:v>12</c:v>
                </c:pt>
                <c:pt idx="3795">
                  <c:v>56</c:v>
                </c:pt>
                <c:pt idx="3796">
                  <c:v>12</c:v>
                </c:pt>
                <c:pt idx="3797">
                  <c:v>12</c:v>
                </c:pt>
                <c:pt idx="3798">
                  <c:v>15</c:v>
                </c:pt>
                <c:pt idx="3799">
                  <c:v>15</c:v>
                </c:pt>
                <c:pt idx="3800">
                  <c:v>15</c:v>
                </c:pt>
              </c:numCache>
            </c:numRef>
          </c:yVal>
          <c:smooth val="0"/>
          <c:extLst>
            <c:ext xmlns:c16="http://schemas.microsoft.com/office/drawing/2014/chart" uri="{C3380CC4-5D6E-409C-BE32-E72D297353CC}">
              <c16:uniqueId val="{00000000-64E1-42A4-AA1B-3E1C5BAEB6AE}"/>
            </c:ext>
          </c:extLst>
        </c:ser>
        <c:dLbls>
          <c:showLegendKey val="0"/>
          <c:showVal val="0"/>
          <c:showCatName val="0"/>
          <c:showSerName val="0"/>
          <c:showPercent val="0"/>
          <c:showBubbleSize val="0"/>
        </c:dLbls>
        <c:axId val="1096650127"/>
        <c:axId val="1096658767"/>
      </c:scatterChart>
      <c:valAx>
        <c:axId val="10966501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Total Tracks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6658767"/>
        <c:crosses val="autoZero"/>
        <c:crossBetween val="midCat"/>
      </c:valAx>
      <c:valAx>
        <c:axId val="10966587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Track Populairty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665012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Average popularity</a:t>
            </a:r>
            <a:r>
              <a:rPr lang="en-IE" baseline="0"/>
              <a:t> by Artist</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1038655156268674"/>
          <c:y val="0.19631743948673083"/>
          <c:w val="0.68597447112732979"/>
          <c:h val="0.64572761738116069"/>
        </c:manualLayout>
      </c:layout>
      <c:barChart>
        <c:barDir val="bar"/>
        <c:grouping val="clustered"/>
        <c:varyColors val="0"/>
        <c:ser>
          <c:idx val="0"/>
          <c:order val="0"/>
          <c:tx>
            <c:v>Total</c:v>
          </c:tx>
          <c:spPr>
            <a:solidFill>
              <a:schemeClr val="accent1"/>
            </a:solidFill>
            <a:ln>
              <a:noFill/>
            </a:ln>
            <a:effectLst/>
          </c:spPr>
          <c:invertIfNegative val="0"/>
          <c:cat>
            <c:strLit>
              <c:ptCount val="865"/>
              <c:pt idx="0">
                <c:v>$uicideboy$</c:v>
              </c:pt>
              <c:pt idx="1">
                <c:v>*NSYNC</c:v>
              </c:pt>
              <c:pt idx="2">
                <c:v>03 Greedo</c:v>
              </c:pt>
              <c:pt idx="3">
                <c:v>2 Chainz</c:v>
              </c:pt>
              <c:pt idx="4">
                <c:v>21 Savage</c:v>
              </c:pt>
              <c:pt idx="5">
                <c:v>24kGoldn</c:v>
              </c:pt>
              <c:pt idx="6">
                <c:v>2Pac</c:v>
              </c:pt>
              <c:pt idx="7">
                <c:v>3 Doors Down</c:v>
              </c:pt>
              <c:pt idx="8">
                <c:v>5 Seconds of Summer</c:v>
              </c:pt>
              <c:pt idx="9">
                <c:v>50 Cent</c:v>
              </c:pt>
              <c:pt idx="10">
                <c:v>A Boogie Wit da Hoodie</c:v>
              </c:pt>
              <c:pt idx="11">
                <c:v>A Great Big World</c:v>
              </c:pt>
              <c:pt idx="12">
                <c:v>A$AP Ferg</c:v>
              </c:pt>
              <c:pt idx="13">
                <c:v>A$AP Rocky</c:v>
              </c:pt>
              <c:pt idx="14">
                <c:v>Aaliyah</c:v>
              </c:pt>
              <c:pt idx="15">
                <c:v>Aaron Tippin</c:v>
              </c:pt>
              <c:pt idx="16">
                <c:v>ABBA</c:v>
              </c:pt>
              <c:pt idx="17">
                <c:v>AC/DC</c:v>
              </c:pt>
              <c:pt idx="18">
                <c:v>Adam Lambert</c:v>
              </c:pt>
              <c:pt idx="19">
                <c:v>Adam Levine</c:v>
              </c:pt>
              <c:pt idx="20">
                <c:v>Addison Rae</c:v>
              </c:pt>
              <c:pt idx="21">
                <c:v>Adele</c:v>
              </c:pt>
              <c:pt idx="22">
                <c:v>Adrianne Lenker</c:v>
              </c:pt>
              <c:pt idx="23">
                <c:v>Aerosmith</c:v>
              </c:pt>
              <c:pt idx="24">
                <c:v>Agnes Obel</c:v>
              </c:pt>
              <c:pt idx="25">
                <c:v>a-ha</c:v>
              </c:pt>
              <c:pt idx="26">
                <c:v>Ahmed Saad</c:v>
              </c:pt>
              <c:pt idx="27">
                <c:v>AJR</c:v>
              </c:pt>
              <c:pt idx="28">
                <c:v>Akon</c:v>
              </c:pt>
              <c:pt idx="29">
                <c:v>Alan Jackson</c:v>
              </c:pt>
              <c:pt idx="30">
                <c:v>Alan Walker</c:v>
              </c:pt>
              <c:pt idx="31">
                <c:v>Alec Benjamin</c:v>
              </c:pt>
              <c:pt idx="32">
                <c:v>Alessia Cara</c:v>
              </c:pt>
              <c:pt idx="33">
                <c:v>Alesso</c:v>
              </c:pt>
              <c:pt idx="34">
                <c:v>Alex &amp; Sierra</c:v>
              </c:pt>
              <c:pt idx="35">
                <c:v>Alex Clare</c:v>
              </c:pt>
              <c:pt idx="36">
                <c:v>Alex Warren</c:v>
              </c:pt>
              <c:pt idx="37">
                <c:v>Ali Gatie</c:v>
              </c:pt>
              <c:pt idx="38">
                <c:v>Alice In Chains</c:v>
              </c:pt>
              <c:pt idx="39">
                <c:v>Alicia Keys</c:v>
              </c:pt>
              <c:pt idx="40">
                <c:v>Alien Ant Farm</c:v>
              </c:pt>
              <c:pt idx="41">
                <c:v>Allie X</c:v>
              </c:pt>
              <c:pt idx="42">
                <c:v>Alter Bridge</c:v>
              </c:pt>
              <c:pt idx="43">
                <c:v>Aly &amp; AJ</c:v>
              </c:pt>
              <c:pt idx="44">
                <c:v>Amber Run</c:v>
              </c:pt>
              <c:pt idx="45">
                <c:v>America</c:v>
              </c:pt>
              <c:pt idx="46">
                <c:v>American Authors</c:v>
              </c:pt>
              <c:pt idx="47">
                <c:v>AminÃ©</c:v>
              </c:pt>
              <c:pt idx="48">
                <c:v>Amy Macdonald</c:v>
              </c:pt>
              <c:pt idx="49">
                <c:v>Amy Winehouse</c:v>
              </c:pt>
              <c:pt idx="50">
                <c:v>Andy Grammer</c:v>
              </c:pt>
              <c:pt idx="51">
                <c:v>Anitta</c:v>
              </c:pt>
              <c:pt idx="52">
                <c:v>Anne-Marie</c:v>
              </c:pt>
              <c:pt idx="53">
                <c:v>Anson Seabra</c:v>
              </c:pt>
              <c:pt idx="54">
                <c:v>Aqua</c:v>
              </c:pt>
              <c:pt idx="55">
                <c:v>ArcÃ¡ngel</c:v>
              </c:pt>
              <c:pt idx="56">
                <c:v>Arcade Fire</c:v>
              </c:pt>
              <c:pt idx="57">
                <c:v>Arcane</c:v>
              </c:pt>
              <c:pt idx="58">
                <c:v>Arctic Monkeys</c:v>
              </c:pt>
              <c:pt idx="59">
                <c:v>Ariana Grande</c:v>
              </c:pt>
              <c:pt idx="60">
                <c:v>Arlo Parks</c:v>
              </c:pt>
              <c:pt idx="61">
                <c:v>Armin van Buuren</c:v>
              </c:pt>
              <c:pt idx="62">
                <c:v>Artemas</c:v>
              </c:pt>
              <c:pt idx="63">
                <c:v>Ashanti</c:v>
              </c:pt>
              <c:pt idx="64">
                <c:v>Ashe</c:v>
              </c:pt>
              <c:pt idx="65">
                <c:v>Ashnikko</c:v>
              </c:pt>
              <c:pt idx="66">
                <c:v>Astrid S</c:v>
              </c:pt>
              <c:pt idx="67">
                <c:v>Audioslave</c:v>
              </c:pt>
              <c:pt idx="68">
                <c:v>AURORA</c:v>
              </c:pt>
              <c:pt idx="69">
                <c:v>Ava Max</c:v>
              </c:pt>
              <c:pt idx="70">
                <c:v>Avicii</c:v>
              </c:pt>
              <c:pt idx="71">
                <c:v>Avril Lavigne</c:v>
              </c:pt>
              <c:pt idx="72">
                <c:v>AWOLNATION</c:v>
              </c:pt>
              <c:pt idx="73">
                <c:v>Axwell / Ingrosso</c:v>
              </c:pt>
              <c:pt idx="74">
                <c:v>Aya Nakamura</c:v>
              </c:pt>
              <c:pt idx="75">
                <c:v>B.o.B</c:v>
              </c:pt>
              <c:pt idx="76">
                <c:v>bÃ´a</c:v>
              </c:pt>
              <c:pt idx="77">
                <c:v>BÃ˜RNS</c:v>
              </c:pt>
              <c:pt idx="78">
                <c:v>Baby Keem</c:v>
              </c:pt>
              <c:pt idx="79">
                <c:v>Backstreet Boys</c:v>
              </c:pt>
              <c:pt idx="80">
                <c:v>Bad Bunny</c:v>
              </c:pt>
              <c:pt idx="81">
                <c:v>Bad Meets Evil</c:v>
              </c:pt>
              <c:pt idx="82">
                <c:v>BADBADNOTGOOD</c:v>
              </c:pt>
              <c:pt idx="83">
                <c:v>BANNERS</c:v>
              </c:pt>
              <c:pt idx="84">
                <c:v>Basshunter</c:v>
              </c:pt>
              <c:pt idx="85">
                <c:v>Bastille</c:v>
              </c:pt>
              <c:pt idx="86">
                <c:v>Bazzi</c:v>
              </c:pt>
              <c:pt idx="87">
                <c:v>Bea Miller</c:v>
              </c:pt>
              <c:pt idx="88">
                <c:v>beabadoobee</c:v>
              </c:pt>
              <c:pt idx="89">
                <c:v>Beach House</c:v>
              </c:pt>
              <c:pt idx="90">
                <c:v>Beach Weather</c:v>
              </c:pt>
              <c:pt idx="91">
                <c:v>Bebe Rexha</c:v>
              </c:pt>
              <c:pt idx="92">
                <c:v>Becky G</c:v>
              </c:pt>
              <c:pt idx="93">
                <c:v>Ben E. King</c:v>
              </c:pt>
              <c:pt idx="94">
                <c:v>BENEE</c:v>
              </c:pt>
              <c:pt idx="95">
                <c:v>Benny Benassi</c:v>
              </c:pt>
              <c:pt idx="96">
                <c:v>benny blanco</c:v>
              </c:pt>
              <c:pt idx="97">
                <c:v>Benson Boone</c:v>
              </c:pt>
              <c:pt idx="98">
                <c:v>BeyoncÃ©</c:v>
              </c:pt>
              <c:pt idx="99">
                <c:v>Big &amp; Rich</c:v>
              </c:pt>
              <c:pt idx="100">
                <c:v>Big Sean</c:v>
              </c:pt>
              <c:pt idx="101">
                <c:v>Bill Withers</c:v>
              </c:pt>
              <c:pt idx="102">
                <c:v>Billie Eilish</c:v>
              </c:pt>
              <c:pt idx="103">
                <c:v>Billy Currington</c:v>
              </c:pt>
              <c:pt idx="104">
                <c:v>Billy Idol</c:v>
              </c:pt>
              <c:pt idx="105">
                <c:v>Billy Joel</c:v>
              </c:pt>
              <c:pt idx="106">
                <c:v>Birdy</c:v>
              </c:pt>
              <c:pt idx="107">
                <c:v>Bishop Briggs</c:v>
              </c:pt>
              <c:pt idx="108">
                <c:v>BjÃ¶rk</c:v>
              </c:pt>
              <c:pt idx="109">
                <c:v>Black Eyed Peas</c:v>
              </c:pt>
              <c:pt idx="110">
                <c:v>Black Rebel Motorcycle Club</c:v>
              </c:pt>
              <c:pt idx="111">
                <c:v>Black Sabbath</c:v>
              </c:pt>
              <c:pt idx="112">
                <c:v>blackbear</c:v>
              </c:pt>
              <c:pt idx="113">
                <c:v>BLACKPINK</c:v>
              </c:pt>
              <c:pt idx="114">
                <c:v>Blackstreet</c:v>
              </c:pt>
              <c:pt idx="115">
                <c:v>Blake Shelton</c:v>
              </c:pt>
              <c:pt idx="116">
                <c:v>blink-182</c:v>
              </c:pt>
              <c:pt idx="117">
                <c:v>Blood Orange</c:v>
              </c:pt>
              <c:pt idx="118">
                <c:v>Bloodhound Gang</c:v>
              </c:pt>
              <c:pt idx="119">
                <c:v>Blue Ã–yster Cult</c:v>
              </c:pt>
              <c:pt idx="120">
                <c:v>Blur</c:v>
              </c:pt>
              <c:pt idx="121">
                <c:v>Blxst</c:v>
              </c:pt>
              <c:pt idx="122">
                <c:v>Bo Burnham</c:v>
              </c:pt>
              <c:pt idx="123">
                <c:v>Bob Dylan</c:v>
              </c:pt>
              <c:pt idx="124">
                <c:v>Bon Jovi</c:v>
              </c:pt>
              <c:pt idx="125">
                <c:v>Bone Thugs-N-Harmony</c:v>
              </c:pt>
              <c:pt idx="126">
                <c:v>BONES</c:v>
              </c:pt>
              <c:pt idx="127">
                <c:v>Boney M.</c:v>
              </c:pt>
              <c:pt idx="128">
                <c:v>Bonnie Tyler</c:v>
              </c:pt>
              <c:pt idx="129">
                <c:v>Boyz N Da Hood</c:v>
              </c:pt>
              <c:pt idx="130">
                <c:v>Brad Paisley</c:v>
              </c:pt>
              <c:pt idx="131">
                <c:v>Breaking Benjamin</c:v>
              </c:pt>
              <c:pt idx="132">
                <c:v>Brent Faiyaz</c:v>
              </c:pt>
              <c:pt idx="133">
                <c:v>Brett Eldredge</c:v>
              </c:pt>
              <c:pt idx="134">
                <c:v>Bridgit Mendler</c:v>
              </c:pt>
              <c:pt idx="135">
                <c:v>Bring Me The Horizon</c:v>
              </c:pt>
              <c:pt idx="136">
                <c:v>Britney Spears</c:v>
              </c:pt>
              <c:pt idx="137">
                <c:v>Bronski Beat</c:v>
              </c:pt>
              <c:pt idx="138">
                <c:v>Brooks &amp; Dunn</c:v>
              </c:pt>
              <c:pt idx="139">
                <c:v>Bruce Springsteen</c:v>
              </c:pt>
              <c:pt idx="140">
                <c:v>Bruno Mars</c:v>
              </c:pt>
              <c:pt idx="141">
                <c:v>Bryan Adams</c:v>
              </c:pt>
              <c:pt idx="142">
                <c:v>Bryson Tiller</c:v>
              </c:pt>
              <c:pt idx="143">
                <c:v>BTS</c:v>
              </c:pt>
              <c:pt idx="144">
                <c:v>Busta Rhymes</c:v>
              </c:pt>
              <c:pt idx="145">
                <c:v>Cage The Elephant</c:v>
              </c:pt>
              <c:pt idx="146">
                <c:v>Cairokee</c:v>
              </c:pt>
              <c:pt idx="147">
                <c:v>Calum Scott</c:v>
              </c:pt>
              <c:pt idx="148">
                <c:v>Calvin Harris</c:v>
              </c:pt>
              <c:pt idx="149">
                <c:v>Camila Cabello</c:v>
              </c:pt>
              <c:pt idx="150">
                <c:v>Camilo</c:v>
              </c:pt>
              <c:pt idx="151">
                <c:v>Cardi B</c:v>
              </c:pt>
              <c:pt idx="152">
                <c:v>Carlos Vives</c:v>
              </c:pt>
              <c:pt idx="153">
                <c:v>Carly Rae Jepsen</c:v>
              </c:pt>
              <c:pt idx="154">
                <c:v>Carly Simon</c:v>
              </c:pt>
              <c:pt idx="155">
                <c:v>Caroline Polachek</c:v>
              </c:pt>
              <c:pt idx="156">
                <c:v>Carrie Underwood</c:v>
              </c:pt>
              <c:pt idx="157">
                <c:v>Cascada</c:v>
              </c:pt>
              <c:pt idx="158">
                <c:v>Cassie</c:v>
              </c:pt>
              <c:pt idx="159">
                <c:v>Catfish and the Bottlemen</c:v>
              </c:pt>
              <c:pt idx="160">
                <c:v>CeeLo Green</c:v>
              </c:pt>
              <c:pt idx="161">
                <c:v>Celeste</c:v>
              </c:pt>
              <c:pt idx="162">
                <c:v>Chamillionaire</c:v>
              </c:pt>
              <c:pt idx="163">
                <c:v>Chance the Rapper</c:v>
              </c:pt>
              <c:pt idx="164">
                <c:v>Chappell Roan</c:v>
              </c:pt>
              <c:pt idx="165">
                <c:v>Charli xcx</c:v>
              </c:pt>
              <c:pt idx="166">
                <c:v>Charlie Puth</c:v>
              </c:pt>
              <c:pt idx="167">
                <c:v>Chase Atlantic</c:v>
              </c:pt>
              <c:pt idx="168">
                <c:v>Chase Rice</c:v>
              </c:pt>
              <c:pt idx="169">
                <c:v>Chris Brown</c:v>
              </c:pt>
              <c:pt idx="170">
                <c:v>Chris Grey</c:v>
              </c:pt>
              <c:pt idx="171">
                <c:v>Chris Isaak</c:v>
              </c:pt>
              <c:pt idx="172">
                <c:v>Chris Stapleton</c:v>
              </c:pt>
              <c:pt idx="173">
                <c:v>Chris Young</c:v>
              </c:pt>
              <c:pt idx="174">
                <c:v>Christina Aguilera</c:v>
              </c:pt>
              <c:pt idx="175">
                <c:v>Christina Perri</c:v>
              </c:pt>
              <c:pt idx="176">
                <c:v>Chuck Berry</c:v>
              </c:pt>
              <c:pt idx="177">
                <c:v>Ciara</c:v>
              </c:pt>
              <c:pt idx="178">
                <c:v>Cigarettes After Sex</c:v>
              </c:pt>
              <c:pt idx="179">
                <c:v>CKay</c:v>
              </c:pt>
              <c:pt idx="180">
                <c:v>Clairo</c:v>
              </c:pt>
              <c:pt idx="181">
                <c:v>Clean Bandit</c:v>
              </c:pt>
              <c:pt idx="182">
                <c:v>Clint Black</c:v>
              </c:pt>
              <c:pt idx="183">
                <c:v>Clinton Kane</c:v>
              </c:pt>
              <c:pt idx="184">
                <c:v>Cobra Starship</c:v>
              </c:pt>
              <c:pt idx="185">
                <c:v>Cody Johnson</c:v>
              </c:pt>
              <c:pt idx="186">
                <c:v>Coldplay</c:v>
              </c:pt>
              <c:pt idx="187">
                <c:v>Cole Swindell</c:v>
              </c:pt>
              <c:pt idx="188">
                <c:v>Conan Gray</c:v>
              </c:pt>
              <c:pt idx="189">
                <c:v>Coolio</c:v>
              </c:pt>
              <c:pt idx="190">
                <c:v>Cordae</c:v>
              </c:pt>
              <c:pt idx="191">
                <c:v>Crazy Frog</c:v>
              </c:pt>
              <c:pt idx="192">
                <c:v>Creed</c:v>
              </c:pt>
              <c:pt idx="193">
                <c:v>Creedence Clearwater Revival</c:v>
              </c:pt>
              <c:pt idx="194">
                <c:v>CRO</c:v>
              </c:pt>
              <c:pt idx="195">
                <c:v>Crowded House</c:v>
              </c:pt>
              <c:pt idx="196">
                <c:v>Crystal Castles</c:v>
              </c:pt>
              <c:pt idx="197">
                <c:v>Cults</c:v>
              </c:pt>
              <c:pt idx="198">
                <c:v>Cutting Crew</c:v>
              </c:pt>
              <c:pt idx="199">
                <c:v>Cyndi Lauper</c:v>
              </c:pt>
              <c:pt idx="200">
                <c:v>Cynthia Erivo</c:v>
              </c:pt>
              <c:pt idx="201">
                <c:v>Cypress Hill</c:v>
              </c:pt>
              <c:pt idx="202">
                <c:v>DaBaby</c:v>
              </c:pt>
              <c:pt idx="203">
                <c:v>Daft Punk</c:v>
              </c:pt>
              <c:pt idx="204">
                <c:v>Damien Rice</c:v>
              </c:pt>
              <c:pt idx="205">
                <c:v>Dan + Shay</c:v>
              </c:pt>
              <c:pt idx="206">
                <c:v>Daniel Caesar</c:v>
              </c:pt>
              <c:pt idx="207">
                <c:v>Darius Rucker</c:v>
              </c:pt>
              <c:pt idx="208">
                <c:v>Daughtry</c:v>
              </c:pt>
              <c:pt idx="209">
                <c:v>David Guetta</c:v>
              </c:pt>
              <c:pt idx="210">
                <c:v>D-Block Europe</c:v>
              </c:pt>
              <c:pt idx="211">
                <c:v>Dean Lewis</c:v>
              </c:pt>
              <c:pt idx="212">
                <c:v>DeBarge</c:v>
              </c:pt>
              <c:pt idx="213">
                <c:v>Declan McKenna</c:v>
              </c:pt>
              <c:pt idx="214">
                <c:v>Deep Purple</c:v>
              </c:pt>
              <c:pt idx="215">
                <c:v>Deftones</c:v>
              </c:pt>
              <c:pt idx="216">
                <c:v>Demi Lovato</c:v>
              </c:pt>
              <c:pt idx="217">
                <c:v>Derek &amp; The Dominos</c:v>
              </c:pt>
              <c:pt idx="218">
                <c:v>Dermot Kennedy</c:v>
              </c:pt>
              <c:pt idx="219">
                <c:v>Desiigner</c:v>
              </c:pt>
              <c:pt idx="220">
                <c:v>Destiny's Child</c:v>
              </c:pt>
              <c:pt idx="221">
                <c:v>Diamond Rio</c:v>
              </c:pt>
              <c:pt idx="222">
                <c:v>Diana Ross</c:v>
              </c:pt>
              <c:pt idx="223">
                <c:v>Dido</c:v>
              </c:pt>
              <c:pt idx="224">
                <c:v>Dierks Bentley</c:v>
              </c:pt>
              <c:pt idx="225">
                <c:v>Diplo</c:v>
              </c:pt>
              <c:pt idx="226">
                <c:v>Dire Straits</c:v>
              </c:pt>
              <c:pt idx="227">
                <c:v>Disclosure</c:v>
              </c:pt>
              <c:pt idx="228">
                <c:v>Disturbed</c:v>
              </c:pt>
              <c:pt idx="229">
                <c:v>DJ Khaled</c:v>
              </c:pt>
              <c:pt idx="230">
                <c:v>DJ Snake</c:v>
              </c:pt>
              <c:pt idx="231">
                <c:v>Djo</c:v>
              </c:pt>
              <c:pt idx="232">
                <c:v>DMX</c:v>
              </c:pt>
              <c:pt idx="233">
                <c:v>DNCE</c:v>
              </c:pt>
              <c:pt idx="234">
                <c:v>Doechii</c:v>
              </c:pt>
              <c:pt idx="235">
                <c:v>Doja Cat</c:v>
              </c:pt>
              <c:pt idx="236">
                <c:v>Dolly Parton</c:v>
              </c:pt>
              <c:pt idx="237">
                <c:v>Dominic Fike</c:v>
              </c:pt>
              <c:pt idx="238">
                <c:v>Don Toliver</c:v>
              </c:pt>
              <c:pt idx="239">
                <c:v>Dr. Dog</c:v>
              </c:pt>
              <c:pt idx="240">
                <c:v>Dr. Dre</c:v>
              </c:pt>
              <c:pt idx="241">
                <c:v>Drake</c:v>
              </c:pt>
              <c:pt idx="242">
                <c:v>DRAM</c:v>
              </c:pt>
              <c:pt idx="243">
                <c:v>Dua Lipa</c:v>
              </c:pt>
              <c:pt idx="244">
                <c:v>Duke Dumont</c:v>
              </c:pt>
              <c:pt idx="245">
                <c:v>Duncan Laurence</c:v>
              </c:pt>
              <c:pt idx="246">
                <c:v>Dwight Yoakam</c:v>
              </c:pt>
              <c:pt idx="247">
                <c:v>Echosmith</c:v>
              </c:pt>
              <c:pt idx="248">
                <c:v>Ed Sheeran</c:v>
              </c:pt>
              <c:pt idx="249">
                <c:v>Ella Mai</c:v>
              </c:pt>
              <c:pt idx="250">
                <c:v>Elle King</c:v>
              </c:pt>
              <c:pt idx="251">
                <c:v>Ellie Goulding</c:v>
              </c:pt>
              <c:pt idx="252">
                <c:v>Elton John</c:v>
              </c:pt>
              <c:pt idx="253">
                <c:v>Emily Osment</c:v>
              </c:pt>
              <c:pt idx="254">
                <c:v>Eminem</c:v>
              </c:pt>
              <c:pt idx="255">
                <c:v>Empire Of The Sun</c:v>
              </c:pt>
              <c:pt idx="256">
                <c:v>Ennio Morricone</c:v>
              </c:pt>
              <c:pt idx="257">
                <c:v>Eric Church</c:v>
              </c:pt>
              <c:pt idx="258">
                <c:v>Europe</c:v>
              </c:pt>
              <c:pt idx="259">
                <c:v>Eurythmics</c:v>
              </c:pt>
              <c:pt idx="260">
                <c:v>Evanescence</c:v>
              </c:pt>
              <c:pt idx="261">
                <c:v>Fabolous</c:v>
              </c:pt>
              <c:pt idx="262">
                <c:v>Faith Hill</c:v>
              </c:pt>
              <c:pt idx="263">
                <c:v>Fall Out Boy</c:v>
              </c:pt>
              <c:pt idx="264">
                <c:v>Far East Movement</c:v>
              </c:pt>
              <c:pt idx="265">
                <c:v>Fat Joe</c:v>
              </c:pt>
              <c:pt idx="266">
                <c:v>Faye Webster</c:v>
              </c:pt>
              <c:pt idx="267">
                <c:v>Feid</c:v>
              </c:pt>
              <c:pt idx="268">
                <c:v>Fetty Wap</c:v>
              </c:pt>
              <c:pt idx="269">
                <c:v>Fifth Harmony</c:v>
              </c:pt>
              <c:pt idx="270">
                <c:v>FINNEAS</c:v>
              </c:pt>
              <c:pt idx="271">
                <c:v>Fiona Apple</c:v>
              </c:pt>
              <c:pt idx="272">
                <c:v>Fitz and The Tantrums</c:v>
              </c:pt>
              <c:pt idx="273">
                <c:v>FKA twigs</c:v>
              </c:pt>
              <c:pt idx="274">
                <c:v>Fleetwood Mac</c:v>
              </c:pt>
              <c:pt idx="275">
                <c:v>Flo Milli</c:v>
              </c:pt>
              <c:pt idx="276">
                <c:v>Flo Rida</c:v>
              </c:pt>
              <c:pt idx="277">
                <c:v>Florence + The Machine</c:v>
              </c:pt>
              <c:pt idx="278">
                <c:v>Florida Georgia Line</c:v>
              </c:pt>
              <c:pt idx="279">
                <c:v>Foo Fighters</c:v>
              </c:pt>
              <c:pt idx="280">
                <c:v>Foreigner</c:v>
              </c:pt>
              <c:pt idx="281">
                <c:v>Foster The People</c:v>
              </c:pt>
              <c:pt idx="282">
                <c:v>Fourtwnty</c:v>
              </c:pt>
              <c:pt idx="283">
                <c:v>Frank Ocean</c:v>
              </c:pt>
              <c:pt idx="284">
                <c:v>French Montana</c:v>
              </c:pt>
              <c:pt idx="285">
                <c:v>Fuerza Regida</c:v>
              </c:pt>
              <c:pt idx="286">
                <c:v>Fugees</c:v>
              </c:pt>
              <c:pt idx="287">
                <c:v>fun.</c:v>
              </c:pt>
              <c:pt idx="288">
                <c:v>Future</c:v>
              </c:pt>
              <c:pt idx="289">
                <c:v>Galantis</c:v>
              </c:pt>
              <c:pt idx="290">
                <c:v>Gang Starr</c:v>
              </c:pt>
              <c:pt idx="291">
                <c:v>Gavin DeGraw</c:v>
              </c:pt>
              <c:pt idx="292">
                <c:v>G-Eazy</c:v>
              </c:pt>
              <c:pt idx="293">
                <c:v>George Ezra</c:v>
              </c:pt>
              <c:pt idx="294">
                <c:v>George Strait</c:v>
              </c:pt>
              <c:pt idx="295">
                <c:v>Gesaffelstein</c:v>
              </c:pt>
              <c:pt idx="296">
                <c:v>Ghost</c:v>
              </c:pt>
              <c:pt idx="297">
                <c:v>Gigi Perez</c:v>
              </c:pt>
              <c:pt idx="298">
                <c:v>Ginuwine</c:v>
              </c:pt>
              <c:pt idx="299">
                <c:v>girl in red</c:v>
              </c:pt>
              <c:pt idx="300">
                <c:v>Girls Aloud</c:v>
              </c:pt>
              <c:pt idx="301">
                <c:v>GIVÄ’ON</c:v>
              </c:pt>
              <c:pt idx="302">
                <c:v>Glass Animals</c:v>
              </c:pt>
              <c:pt idx="303">
                <c:v>Gnarls Barkley</c:v>
              </c:pt>
              <c:pt idx="304">
                <c:v>gnash</c:v>
              </c:pt>
              <c:pt idx="305">
                <c:v>Gorillaz</c:v>
              </c:pt>
              <c:pt idx="306">
                <c:v>Gotye</c:v>
              </c:pt>
              <c:pt idx="307">
                <c:v>Gracie Abrams</c:v>
              </c:pt>
              <c:pt idx="308">
                <c:v>Grateful Dead</c:v>
              </c:pt>
              <c:pt idx="309">
                <c:v>Green Day</c:v>
              </c:pt>
              <c:pt idx="310">
                <c:v>Greta Van Fleet</c:v>
              </c:pt>
              <c:pt idx="311">
                <c:v>Grimes</c:v>
              </c:pt>
              <c:pt idx="312">
                <c:v>GROUPLOVE</c:v>
              </c:pt>
              <c:pt idx="313">
                <c:v>Gucci Mane</c:v>
              </c:pt>
              <c:pt idx="314">
                <c:v>G-Unit</c:v>
              </c:pt>
              <c:pt idx="315">
                <c:v>Gunna</c:v>
              </c:pt>
              <c:pt idx="316">
                <c:v>Guns N' Roses</c:v>
              </c:pt>
              <c:pt idx="317">
                <c:v>Gwen Stefani</c:v>
              </c:pt>
              <c:pt idx="318">
                <c:v>Gym Class Heroes</c:v>
              </c:pt>
              <c:pt idx="319">
                <c:v>HAIM</c:v>
              </c:pt>
              <c:pt idx="320">
                <c:v>Halsey</c:v>
              </c:pt>
              <c:pt idx="321">
                <c:v>Hans Zimmer</c:v>
              </c:pt>
              <c:pt idx="322">
                <c:v>Harry Styles</c:v>
              </c:pt>
              <c:pt idx="323">
                <c:v>HELLYEAH</c:v>
              </c:pt>
              <c:pt idx="324">
                <c:v>Hinder</c:v>
              </c:pt>
              <c:pt idx="325">
                <c:v>Hippie Sabotage</c:v>
              </c:pt>
              <c:pt idx="326">
                <c:v>Hole</c:v>
              </c:pt>
              <c:pt idx="327">
                <c:v>Hoobastank</c:v>
              </c:pt>
              <c:pt idx="328">
                <c:v>Hot Chelle Rae</c:v>
              </c:pt>
              <c:pt idx="329">
                <c:v>Hozier</c:v>
              </c:pt>
              <c:pt idx="330">
                <c:v>Huey Lewis &amp; The News</c:v>
              </c:pt>
              <c:pt idx="331">
                <c:v>Huncho Jack</c:v>
              </c:pt>
              <c:pt idx="332">
                <c:v>Hunter Hayes</c:v>
              </c:pt>
              <c:pt idx="333">
                <c:v>HUNTR/X</c:v>
              </c:pt>
              <c:pt idx="334">
                <c:v>Ice Cube</c:v>
              </c:pt>
              <c:pt idx="335">
                <c:v>Icona Pop</c:v>
              </c:pt>
              <c:pt idx="336">
                <c:v>Iggy Azalea</c:v>
              </c:pt>
              <c:pt idx="337">
                <c:v>Iggy Pop</c:v>
              </c:pt>
              <c:pt idx="338">
                <c:v>Imagine Dragons</c:v>
              </c:pt>
              <c:pt idx="339">
                <c:v>Imogen Heap</c:v>
              </c:pt>
              <c:pt idx="340">
                <c:v>Incubus</c:v>
              </c:pt>
              <c:pt idx="341">
                <c:v>Indila</c:v>
              </c:pt>
              <c:pt idx="342">
                <c:v>Isabel LaRosa</c:v>
              </c:pt>
              <c:pt idx="343">
                <c:v>Iyaz</c:v>
              </c:pt>
              <c:pt idx="344">
                <c:v>J Balvin</c:v>
              </c:pt>
              <c:pt idx="345">
                <c:v>J. Cole</c:v>
              </c:pt>
              <c:pt idx="346">
                <c:v>Jack Ãœ</c:v>
              </c:pt>
              <c:pt idx="347">
                <c:v>Jack Harlow</c:v>
              </c:pt>
              <c:pt idx="348">
                <c:v>Jack Johnson</c:v>
              </c:pt>
              <c:pt idx="349">
                <c:v>JACKBOYS</c:v>
              </c:pt>
              <c:pt idx="350">
                <c:v>Jaden</c:v>
              </c:pt>
              <c:pt idx="351">
                <c:v>Jain</c:v>
              </c:pt>
              <c:pt idx="352">
                <c:v>James Arthur</c:v>
              </c:pt>
              <c:pt idx="353">
                <c:v>James Bay</c:v>
              </c:pt>
              <c:pt idx="354">
                <c:v>James Blunt</c:v>
              </c:pt>
              <c:pt idx="355">
                <c:v>James Morrison</c:v>
              </c:pt>
              <c:pt idx="356">
                <c:v>James TW</c:v>
              </c:pt>
              <c:pt idx="357">
                <c:v>Janet Jackson</c:v>
              </c:pt>
              <c:pt idx="358">
                <c:v>Jason Aldean</c:v>
              </c:pt>
              <c:pt idx="359">
                <c:v>Jason Derulo</c:v>
              </c:pt>
              <c:pt idx="360">
                <c:v>Jason Mraz</c:v>
              </c:pt>
              <c:pt idx="361">
                <c:v>Jaymes Young</c:v>
              </c:pt>
              <c:pt idx="362">
                <c:v>JAY-Z</c:v>
              </c:pt>
              <c:pt idx="363">
                <c:v>Jeff Buckley</c:v>
              </c:pt>
              <c:pt idx="364">
                <c:v>Jefferson Airplane</c:v>
              </c:pt>
              <c:pt idx="365">
                <c:v>Jelly Roll</c:v>
              </c:pt>
              <c:pt idx="366">
                <c:v>JENNIE</c:v>
              </c:pt>
              <c:pt idx="367">
                <c:v>Jennifer Lopez</c:v>
              </c:pt>
              <c:pt idx="368">
                <c:v>Jeremih</c:v>
              </c:pt>
              <c:pt idx="369">
                <c:v>Jessie J</c:v>
              </c:pt>
              <c:pt idx="370">
                <c:v>JhenÃ© Aiko</c:v>
              </c:pt>
              <c:pt idx="371">
                <c:v>Jimi Hendrix</c:v>
              </c:pt>
              <c:pt idx="372">
                <c:v>Jimin</c:v>
              </c:pt>
              <c:pt idx="373">
                <c:v>Jimmy Eat World</c:v>
              </c:pt>
              <c:pt idx="374">
                <c:v>Jin</c:v>
              </c:pt>
              <c:pt idx="375">
                <c:v>Jo Dee Messina</c:v>
              </c:pt>
              <c:pt idx="376">
                <c:v>Joan Jett &amp; the Blackhearts</c:v>
              </c:pt>
              <c:pt idx="377">
                <c:v>Joe Hisaishi</c:v>
              </c:pt>
              <c:pt idx="378">
                <c:v>Joe Nichols</c:v>
              </c:pt>
              <c:pt idx="379">
                <c:v>Joey Bada$$</c:v>
              </c:pt>
              <c:pt idx="380">
                <c:v>John Legend</c:v>
              </c:pt>
              <c:pt idx="381">
                <c:v>John Michael Montgomery</c:v>
              </c:pt>
              <c:pt idx="382">
                <c:v>John Newman</c:v>
              </c:pt>
              <c:pt idx="383">
                <c:v>John Williams</c:v>
              </c:pt>
              <c:pt idx="384">
                <c:v>Joji</c:v>
              </c:pt>
              <c:pt idx="385">
                <c:v>Jon Pardi</c:v>
              </c:pt>
              <c:pt idx="386">
                <c:v>Jonas Blue</c:v>
              </c:pt>
              <c:pt idx="387">
                <c:v>Jonas Brothers</c:v>
              </c:pt>
              <c:pt idx="388">
                <c:v>JONY</c:v>
              </c:pt>
              <c:pt idx="389">
                <c:v>Josh Turner</c:v>
              </c:pt>
              <c:pt idx="390">
                <c:v>Journey</c:v>
              </c:pt>
              <c:pt idx="391">
                <c:v>JP Cooper</c:v>
              </c:pt>
              <c:pt idx="392">
                <c:v>JP Saxe</c:v>
              </c:pt>
              <c:pt idx="393">
                <c:v>Juice WRLD</c:v>
              </c:pt>
              <c:pt idx="394">
                <c:v>Julia Michaels</c:v>
              </c:pt>
              <c:pt idx="395">
                <c:v>Jung Kook</c:v>
              </c:pt>
              <c:pt idx="396">
                <c:v>Jungle</c:v>
              </c:pt>
              <c:pt idx="397">
                <c:v>Justice</c:v>
              </c:pt>
              <c:pt idx="398">
                <c:v>Justin Bieber</c:v>
              </c:pt>
              <c:pt idx="399">
                <c:v>Justin Timberlake</c:v>
              </c:pt>
              <c:pt idx="400">
                <c:v>Justine Skye</c:v>
              </c:pt>
              <c:pt idx="401">
                <c:v>JVKE</c:v>
              </c:pt>
              <c:pt idx="402">
                <c:v>K.Flay</c:v>
              </c:pt>
              <c:pt idx="403">
                <c:v>Kali Uchis</c:v>
              </c:pt>
              <c:pt idx="404">
                <c:v>Kane Brown</c:v>
              </c:pt>
              <c:pt idx="405">
                <c:v>Kansas</c:v>
              </c:pt>
              <c:pt idx="406">
                <c:v>Kanye West</c:v>
              </c:pt>
              <c:pt idx="407">
                <c:v>KAROL G</c:v>
              </c:pt>
              <c:pt idx="408">
                <c:v>Kate Bush</c:v>
              </c:pt>
              <c:pt idx="409">
                <c:v>Katy Perry</c:v>
              </c:pt>
              <c:pt idx="410">
                <c:v>Kavinsky</c:v>
              </c:pt>
              <c:pt idx="411">
                <c:v>Keane</c:v>
              </c:pt>
              <c:pt idx="412">
                <c:v>Kehlani</c:v>
              </c:pt>
              <c:pt idx="413">
                <c:v>Keith Urban</c:v>
              </c:pt>
              <c:pt idx="414">
                <c:v>Kelly Clarkson</c:v>
              </c:pt>
              <c:pt idx="415">
                <c:v>Kelsea Ballerini</c:v>
              </c:pt>
              <c:pt idx="416">
                <c:v>Kendrick Lamar</c:v>
              </c:pt>
              <c:pt idx="417">
                <c:v>Kenny Chesney</c:v>
              </c:pt>
              <c:pt idx="418">
                <c:v>Kesha</c:v>
              </c:pt>
              <c:pt idx="419">
                <c:v>Key Glock</c:v>
              </c:pt>
              <c:pt idx="420">
                <c:v>Khalid</c:v>
              </c:pt>
              <c:pt idx="421">
                <c:v>Kid Cudi</c:v>
              </c:pt>
              <c:pt idx="422">
                <c:v>Kid Ink</c:v>
              </c:pt>
              <c:pt idx="423">
                <c:v>Kid Rock</c:v>
              </c:pt>
              <c:pt idx="424">
                <c:v>Kim Petras</c:v>
              </c:pt>
              <c:pt idx="425">
                <c:v>King Crimson</c:v>
              </c:pt>
              <c:pt idx="426">
                <c:v>King Von</c:v>
              </c:pt>
              <c:pt idx="427">
                <c:v>Kings of Leon</c:v>
              </c:pt>
              <c:pt idx="428">
                <c:v>KISS</c:v>
              </c:pt>
              <c:pt idx="429">
                <c:v>Kodak Black</c:v>
              </c:pt>
              <c:pt idx="430">
                <c:v>Kodaline</c:v>
              </c:pt>
              <c:pt idx="431">
                <c:v>Kool &amp; The Gang</c:v>
              </c:pt>
              <c:pt idx="432">
                <c:v>Korn</c:v>
              </c:pt>
              <c:pt idx="433">
                <c:v>Kris Kross</c:v>
              </c:pt>
              <c:pt idx="434">
                <c:v>KRS-One</c:v>
              </c:pt>
              <c:pt idx="435">
                <c:v>Kungs</c:v>
              </c:pt>
              <c:pt idx="436">
                <c:v>Kygo</c:v>
              </c:pt>
              <c:pt idx="437">
                <c:v>KYLE</c:v>
              </c:pt>
              <c:pt idx="438">
                <c:v>La Roux</c:v>
              </c:pt>
              <c:pt idx="439">
                <c:v>Labrinth</c:v>
              </c:pt>
              <c:pt idx="440">
                <c:v>Lady A</c:v>
              </c:pt>
              <c:pt idx="441">
                <c:v>Lady Gaga</c:v>
              </c:pt>
              <c:pt idx="442">
                <c:v>Lana Del Rey</c:v>
              </c:pt>
              <c:pt idx="443">
                <c:v>Latto</c:v>
              </c:pt>
              <c:pt idx="444">
                <c:v>Laufey</c:v>
              </c:pt>
              <c:pt idx="445">
                <c:v>Laura Marling</c:v>
              </c:pt>
              <c:pt idx="446">
                <c:v>Lauren Daigle</c:v>
              </c:pt>
              <c:pt idx="447">
                <c:v>Le Tigre</c:v>
              </c:pt>
              <c:pt idx="448">
                <c:v>Led Zeppelin</c:v>
              </c:pt>
              <c:pt idx="449">
                <c:v>Leona Lewis</c:v>
              </c:pt>
              <c:pt idx="450">
                <c:v>Leonard Cohen</c:v>
              </c:pt>
              <c:pt idx="451">
                <c:v>Lewis Capaldi</c:v>
              </c:pt>
              <c:pt idx="452">
                <c:v>Liam Payne</c:v>
              </c:pt>
              <c:pt idx="453">
                <c:v>Lifehouse</c:v>
              </c:pt>
              <c:pt idx="454">
                <c:v>Lil Baby</c:v>
              </c:pt>
              <c:pt idx="455">
                <c:v>Lil Durk</c:v>
              </c:pt>
              <c:pt idx="456">
                <c:v>Lil Jon &amp; The East Side Boyz</c:v>
              </c:pt>
              <c:pt idx="457">
                <c:v>Lil Mosey</c:v>
              </c:pt>
              <c:pt idx="458">
                <c:v>Lil Nas X</c:v>
              </c:pt>
              <c:pt idx="459">
                <c:v>Lil Peep</c:v>
              </c:pt>
              <c:pt idx="460">
                <c:v>Lil Pump</c:v>
              </c:pt>
              <c:pt idx="461">
                <c:v>Lil Skies</c:v>
              </c:pt>
              <c:pt idx="462">
                <c:v>Lil Tecca</c:v>
              </c:pt>
              <c:pt idx="463">
                <c:v>Lil Tjay</c:v>
              </c:pt>
              <c:pt idx="464">
                <c:v>Lil Uzi Vert</c:v>
              </c:pt>
              <c:pt idx="465">
                <c:v>Lil Wayne</c:v>
              </c:pt>
              <c:pt idx="466">
                <c:v>Lily Allen</c:v>
              </c:pt>
              <c:pt idx="467">
                <c:v>Limp Bizkit</c:v>
              </c:pt>
              <c:pt idx="468">
                <c:v>Linkin Park</c:v>
              </c:pt>
              <c:pt idx="469">
                <c:v>Little Mix</c:v>
              </c:pt>
              <c:pt idx="470">
                <c:v>Lizzo</c:v>
              </c:pt>
              <c:pt idx="471">
                <c:v>Lizzy McAlpine</c:v>
              </c:pt>
              <c:pt idx="472">
                <c:v>LMFAO</c:v>
              </c:pt>
              <c:pt idx="473">
                <c:v>Logic</c:v>
              </c:pt>
              <c:pt idx="474">
                <c:v>Lola Young</c:v>
              </c:pt>
              <c:pt idx="475">
                <c:v>Lonestar</c:v>
              </c:pt>
              <c:pt idx="476">
                <c:v>Lord Huron</c:v>
              </c:pt>
              <c:pt idx="477">
                <c:v>Lorde</c:v>
              </c:pt>
              <c:pt idx="478">
                <c:v>Lucky Daye</c:v>
              </c:pt>
              <c:pt idx="479">
                <c:v>Ludacris</c:v>
              </c:pt>
              <c:pt idx="480">
                <c:v>Luis Fonsi</c:v>
              </c:pt>
              <c:pt idx="481">
                <c:v>Lukas Graham</c:v>
              </c:pt>
              <c:pt idx="482">
                <c:v>Luke Bryan</c:v>
              </c:pt>
              <c:pt idx="483">
                <c:v>Luke Combs</c:v>
              </c:pt>
              <c:pt idx="484">
                <c:v>Lupe Fiasco</c:v>
              </c:pt>
              <c:pt idx="485">
                <c:v>Lykke Li</c:v>
              </c:pt>
              <c:pt idx="486">
                <c:v>Lynyrd Skynyrd</c:v>
              </c:pt>
              <c:pt idx="487">
                <c:v>M.I.A.</c:v>
              </c:pt>
              <c:pt idx="488">
                <c:v>MÃ¥neskin</c:v>
              </c:pt>
              <c:pt idx="489">
                <c:v>Mabel</c:v>
              </c:pt>
              <c:pt idx="490">
                <c:v>Mac DeMarco</c:v>
              </c:pt>
              <c:pt idx="491">
                <c:v>Mac Miller</c:v>
              </c:pt>
              <c:pt idx="492">
                <c:v>Macklemore</c:v>
              </c:pt>
              <c:pt idx="493">
                <c:v>Macklemore &amp; Ryan Lewis</c:v>
              </c:pt>
              <c:pt idx="494">
                <c:v>Madison Beer</c:v>
              </c:pt>
              <c:pt idx="495">
                <c:v>Madonna</c:v>
              </c:pt>
              <c:pt idx="496">
                <c:v>Magdalena Bay</c:v>
              </c:pt>
              <c:pt idx="497">
                <c:v>MAGIC!</c:v>
              </c:pt>
              <c:pt idx="498">
                <c:v>Major Lazer</c:v>
              </c:pt>
              <c:pt idx="499">
                <c:v>Makaveli</c:v>
              </c:pt>
              <c:pt idx="500">
                <c:v>Maluma</c:v>
              </c:pt>
              <c:pt idx="501">
                <c:v>Manu Chao</c:v>
              </c:pt>
              <c:pt idx="502">
                <c:v>Maren Morris</c:v>
              </c:pt>
              <c:pt idx="503">
                <c:v>Mariah Carey</c:v>
              </c:pt>
              <c:pt idx="504">
                <c:v>Mariah the Scientist</c:v>
              </c:pt>
              <c:pt idx="505">
                <c:v>Marilyn Manson</c:v>
              </c:pt>
              <c:pt idx="506">
                <c:v>MARINA</c:v>
              </c:pt>
              <c:pt idx="507">
                <c:v>Mario</c:v>
              </c:pt>
              <c:pt idx="508">
                <c:v>Mark Chesnutt</c:v>
              </c:pt>
              <c:pt idx="509">
                <c:v>Mark Ronson</c:v>
              </c:pt>
              <c:pt idx="510">
                <c:v>Maroon 5</c:v>
              </c:pt>
              <c:pt idx="511">
                <c:v>Marty Robbins</c:v>
              </c:pt>
              <c:pt idx="512">
                <c:v>Marwan Moussa</c:v>
              </c:pt>
              <c:pt idx="513">
                <c:v>Matchbox Twenty</c:v>
              </c:pt>
              <c:pt idx="514">
                <c:v>Max McNown</c:v>
              </c:pt>
              <c:pt idx="515">
                <c:v>Maya Hawke</c:v>
              </c:pt>
              <c:pt idx="516">
                <c:v>Mazzy Star</c:v>
              </c:pt>
              <c:pt idx="517">
                <c:v>MC Hammer</c:v>
              </c:pt>
              <c:pt idx="518">
                <c:v>Meek Mill</c:v>
              </c:pt>
              <c:pt idx="519">
                <c:v>Megan Thee Stallion</c:v>
              </c:pt>
              <c:pt idx="520">
                <c:v>Meghan Trainor</c:v>
              </c:pt>
              <c:pt idx="521">
                <c:v>Melanie Martinez</c:v>
              </c:pt>
              <c:pt idx="522">
                <c:v>Metallica</c:v>
              </c:pt>
              <c:pt idx="523">
                <c:v>Method Man</c:v>
              </c:pt>
              <c:pt idx="524">
                <c:v>Metro Boomin</c:v>
              </c:pt>
              <c:pt idx="525">
                <c:v>mgk</c:v>
              </c:pt>
              <c:pt idx="526">
                <c:v>MGMT</c:v>
              </c:pt>
              <c:pt idx="527">
                <c:v>Michael BublÃ©</c:v>
              </c:pt>
              <c:pt idx="528">
                <c:v>Michael Jackson</c:v>
              </c:pt>
              <c:pt idx="529">
                <c:v>Michelle Branch</c:v>
              </c:pt>
              <c:pt idx="530">
                <c:v>Migos</c:v>
              </c:pt>
              <c:pt idx="531">
                <c:v>Miguel</c:v>
              </c:pt>
              <c:pt idx="532">
                <c:v>Mike Posner</c:v>
              </c:pt>
              <c:pt idx="533">
                <c:v>Miley Cyrus</c:v>
              </c:pt>
              <c:pt idx="534">
                <c:v>Mindless Self Indulgence</c:v>
              </c:pt>
              <c:pt idx="535">
                <c:v>Mint Condition</c:v>
              </c:pt>
              <c:pt idx="536">
                <c:v>Miranda Lambert</c:v>
              </c:pt>
              <c:pt idx="537">
                <c:v>Mitski</c:v>
              </c:pt>
              <c:pt idx="538">
                <c:v>MKTO</c:v>
              </c:pt>
              <c:pt idx="539">
                <c:v>Mobb Deep</c:v>
              </c:pt>
              <c:pt idx="540">
                <c:v>Moderat</c:v>
              </c:pt>
              <c:pt idx="541">
                <c:v>Modest Mouse</c:v>
              </c:pt>
              <c:pt idx="542">
                <c:v>Molchat Doma</c:v>
              </c:pt>
              <c:pt idx="543">
                <c:v>Montell Fish</c:v>
              </c:pt>
              <c:pt idx="544">
                <c:v>Morgan Wallen</c:v>
              </c:pt>
              <c:pt idx="545">
                <c:v>Mos Def</c:v>
              </c:pt>
              <c:pt idx="546">
                <c:v>Mother Mother</c:v>
              </c:pt>
              <c:pt idx="547">
                <c:v>Mr.Kitty</c:v>
              </c:pt>
              <c:pt idx="548">
                <c:v>Ms. Lauryn Hill</c:v>
              </c:pt>
              <c:pt idx="549">
                <c:v>Mumford &amp; Sons</c:v>
              </c:pt>
              <c:pt idx="550">
                <c:v>Mura Masa</c:v>
              </c:pt>
              <c:pt idx="551">
                <c:v>Muse</c:v>
              </c:pt>
              <c:pt idx="552">
                <c:v>Mustard</c:v>
              </c:pt>
              <c:pt idx="553">
                <c:v>my bloody valentine</c:v>
              </c:pt>
              <c:pt idx="554">
                <c:v>My Chemical Romance</c:v>
              </c:pt>
              <c:pt idx="555">
                <c:v>Myke Towers</c:v>
              </c:pt>
              <c:pt idx="556">
                <c:v>N.E.R.D</c:v>
              </c:pt>
              <c:pt idx="557">
                <c:v>Nancy Ajram</c:v>
              </c:pt>
              <c:pt idx="558">
                <c:v>Nas</c:v>
              </c:pt>
              <c:pt idx="559">
                <c:v>Natasha Bedingfield</c:v>
              </c:pt>
              <c:pt idx="560">
                <c:v>NAV</c:v>
              </c:pt>
              <c:pt idx="561">
                <c:v>Nelly</c:v>
              </c:pt>
              <c:pt idx="562">
                <c:v>Nelly Furtado</c:v>
              </c:pt>
              <c:pt idx="563">
                <c:v>Neon Trees</c:v>
              </c:pt>
              <c:pt idx="564">
                <c:v>Neoni</c:v>
              </c:pt>
              <c:pt idx="565">
                <c:v>Nessa Barrett</c:v>
              </c:pt>
              <c:pt idx="566">
                <c:v>Ne-Yo</c:v>
              </c:pt>
              <c:pt idx="567">
                <c:v>NF</c:v>
              </c:pt>
              <c:pt idx="568">
                <c:v>Niall Horan</c:v>
              </c:pt>
              <c:pt idx="569">
                <c:v>Nick Jonas</c:v>
              </c:pt>
              <c:pt idx="570">
                <c:v>Nickelback</c:v>
              </c:pt>
              <c:pt idx="571">
                <c:v>Nicki Minaj</c:v>
              </c:pt>
              <c:pt idx="572">
                <c:v>Nicky Jam</c:v>
              </c:pt>
              <c:pt idx="573">
                <c:v>Nico &amp; Vinz</c:v>
              </c:pt>
              <c:pt idx="574">
                <c:v>Nina Simone</c:v>
              </c:pt>
              <c:pt idx="575">
                <c:v>Nine Inch Nails</c:v>
              </c:pt>
              <c:pt idx="576">
                <c:v>Nirvana</c:v>
              </c:pt>
              <c:pt idx="577">
                <c:v>NLE Choppa</c:v>
              </c:pt>
              <c:pt idx="578">
                <c:v>No Doubt</c:v>
              </c:pt>
              <c:pt idx="579">
                <c:v>Noah Cyrus</c:v>
              </c:pt>
              <c:pt idx="580">
                <c:v>Noah Kahan</c:v>
              </c:pt>
              <c:pt idx="581">
                <c:v>Nothing But Thieves</c:v>
              </c:pt>
              <c:pt idx="582">
                <c:v>Oasis</c:v>
              </c:pt>
              <c:pt idx="583">
                <c:v>Of Monsters and Men</c:v>
              </c:pt>
              <c:pt idx="584">
                <c:v>Offset</c:v>
              </c:pt>
              <c:pt idx="585">
                <c:v>Oh Wonder</c:v>
              </c:pt>
              <c:pt idx="586">
                <c:v>Oingo Boingo</c:v>
              </c:pt>
              <c:pt idx="587">
                <c:v>Old Dominion</c:v>
              </c:pt>
              <c:pt idx="588">
                <c:v>Oliver Tree</c:v>
              </c:pt>
              <c:pt idx="589">
                <c:v>Olivia Dean</c:v>
              </c:pt>
              <c:pt idx="590">
                <c:v>Olivia Newton-John</c:v>
              </c:pt>
              <c:pt idx="591">
                <c:v>Olivia Rodrigo</c:v>
              </c:pt>
              <c:pt idx="592">
                <c:v>Olly Alexander (Years &amp; Years)</c:v>
              </c:pt>
              <c:pt idx="593">
                <c:v>Olly Murs</c:v>
              </c:pt>
              <c:pt idx="594">
                <c:v>OMI</c:v>
              </c:pt>
              <c:pt idx="595">
                <c:v>One Direction</c:v>
              </c:pt>
              <c:pt idx="596">
                <c:v>OneRepublic</c:v>
              </c:pt>
              <c:pt idx="597">
                <c:v>Outkast</c:v>
              </c:pt>
              <c:pt idx="598">
                <c:v>Owl City</c:v>
              </c:pt>
              <c:pt idx="599">
                <c:v>Ozzy Osbourne</c:v>
              </c:pt>
              <c:pt idx="600">
                <c:v>P!nk</c:v>
              </c:pt>
              <c:pt idx="601">
                <c:v>Paloma Faith</c:v>
              </c:pt>
              <c:pt idx="602">
                <c:v>Panic! At The Disco</c:v>
              </c:pt>
              <c:pt idx="603">
                <c:v>Papa Roach</c:v>
              </c:pt>
              <c:pt idx="604">
                <c:v>Paramore</c:v>
              </c:pt>
              <c:pt idx="605">
                <c:v>Paris Paloma</c:v>
              </c:pt>
              <c:pt idx="606">
                <c:v>Parov Stelar</c:v>
              </c:pt>
              <c:pt idx="607">
                <c:v>PARTYNEXTDOOR</c:v>
              </c:pt>
              <c:pt idx="608">
                <c:v>Passenger</c:v>
              </c:pt>
              <c:pt idx="609">
                <c:v>Pastel Ghost</c:v>
              </c:pt>
              <c:pt idx="610">
                <c:v>Pearl Jam</c:v>
              </c:pt>
              <c:pt idx="611">
                <c:v>Penelope Scott</c:v>
              </c:pt>
              <c:pt idx="612">
                <c:v>Pet Shop Boys</c:v>
              </c:pt>
              <c:pt idx="613">
                <c:v>Phantogram</c:v>
              </c:pt>
              <c:pt idx="614">
                <c:v>Pharrell Williams</c:v>
              </c:pt>
              <c:pt idx="615">
                <c:v>Phil Collins</c:v>
              </c:pt>
              <c:pt idx="616">
                <c:v>Phillip Phillips</c:v>
              </c:pt>
              <c:pt idx="617">
                <c:v>Phoebe Bridgers</c:v>
              </c:pt>
              <c:pt idx="618">
                <c:v>Pierce The Veil</c:v>
              </c:pt>
              <c:pt idx="619">
                <c:v>Pink Floyd</c:v>
              </c:pt>
              <c:pt idx="620">
                <c:v>PinkPantheress</c:v>
              </c:pt>
              <c:pt idx="621">
                <c:v>Pitbull</c:v>
              </c:pt>
              <c:pt idx="622">
                <c:v>Pixie Lott</c:v>
              </c:pt>
              <c:pt idx="623">
                <c:v>PJ Harvey</c:v>
              </c:pt>
              <c:pt idx="624">
                <c:v>Plain White T's</c:v>
              </c:pt>
              <c:pt idx="625">
                <c:v>Playboi Carti</c:v>
              </c:pt>
              <c:pt idx="626">
                <c:v>Polo G</c:v>
              </c:pt>
              <c:pt idx="627">
                <c:v>Pop Smoke</c:v>
              </c:pt>
              <c:pt idx="628">
                <c:v>Poppy</c:v>
              </c:pt>
              <c:pt idx="629">
                <c:v>Portishead</c:v>
              </c:pt>
              <c:pt idx="630">
                <c:v>Portugal. The Man</c:v>
              </c:pt>
              <c:pt idx="631">
                <c:v>Post Malone</c:v>
              </c:pt>
              <c:pt idx="632">
                <c:v>Prince Royce</c:v>
              </c:pt>
              <c:pt idx="633">
                <c:v>PSY</c:v>
              </c:pt>
              <c:pt idx="634">
                <c:v>Puddle Of Mudd</c:v>
              </c:pt>
              <c:pt idx="635">
                <c:v>Quality Control</c:v>
              </c:pt>
              <c:pt idx="636">
                <c:v>Queen</c:v>
              </c:pt>
              <c:pt idx="637">
                <c:v>Queens of the Stone Age</c:v>
              </c:pt>
              <c:pt idx="638">
                <c:v>R. Kelly</c:v>
              </c:pt>
              <c:pt idx="639">
                <c:v>R.E.M.</c:v>
              </c:pt>
              <c:pt idx="640">
                <c:v>Rachel Platten</c:v>
              </c:pt>
              <c:pt idx="641">
                <c:v>Radiohead</c:v>
              </c:pt>
              <c:pt idx="642">
                <c:v>Rae Sremmurd</c:v>
              </c:pt>
              <c:pt idx="643">
                <c:v>Raekwon</c:v>
              </c:pt>
              <c:pt idx="644">
                <c:v>Rag'n'Bone Man</c:v>
              </c:pt>
              <c:pt idx="645">
                <c:v>Rainbow Kitten Surprise</c:v>
              </c:pt>
              <c:pt idx="646">
                <c:v>Rakim</c:v>
              </c:pt>
              <c:pt idx="647">
                <c:v>Ramin Djawadi</c:v>
              </c:pt>
              <c:pt idx="648">
                <c:v>Randy Houser</c:v>
              </c:pt>
              <c:pt idx="649">
                <c:v>Rascal Flatts</c:v>
              </c:pt>
              <c:pt idx="650">
                <c:v>Rauw Alejandro</c:v>
              </c:pt>
              <c:pt idx="651">
                <c:v>Ravyn Lenae</c:v>
              </c:pt>
              <c:pt idx="652">
                <c:v>RAYE</c:v>
              </c:pt>
              <c:pt idx="653">
                <c:v>Reba McEntire</c:v>
              </c:pt>
              <c:pt idx="654">
                <c:v>Red Hot Chili Peppers</c:v>
              </c:pt>
              <c:pt idx="655">
                <c:v>ReneÃ© Rapp</c:v>
              </c:pt>
              <c:pt idx="656">
                <c:v>Rex Orange County</c:v>
              </c:pt>
              <c:pt idx="657">
                <c:v>Rich Amiri</c:v>
              </c:pt>
              <c:pt idx="658">
                <c:v>Rich The Kid</c:v>
              </c:pt>
              <c:pt idx="659">
                <c:v>Richard Marx</c:v>
              </c:pt>
              <c:pt idx="660">
                <c:v>Rihanna</c:v>
              </c:pt>
              <c:pt idx="661">
                <c:v>Rita Ora</c:v>
              </c:pt>
              <c:pt idx="662">
                <c:v>Robbie Williams</c:v>
              </c:pt>
              <c:pt idx="663">
                <c:v>Robin Schulz</c:v>
              </c:pt>
              <c:pt idx="664">
                <c:v>Robin Thicke</c:v>
              </c:pt>
              <c:pt idx="665">
                <c:v>Rod Stewart</c:v>
              </c:pt>
              <c:pt idx="666">
                <c:v>Roddy Ricch</c:v>
              </c:pt>
              <c:pt idx="667">
                <c:v>Rodney Atkins</c:v>
              </c:pt>
              <c:pt idx="668">
                <c:v>ROSÃ‰</c:v>
              </c:pt>
              <c:pt idx="669">
                <c:v>ROSALÃA</c:v>
              </c:pt>
              <c:pt idx="670">
                <c:v>Royal Blood</c:v>
              </c:pt>
              <c:pt idx="671">
                <c:v>Ruelle</c:v>
              </c:pt>
              <c:pt idx="672">
                <c:v>Russ</c:v>
              </c:pt>
              <c:pt idx="673">
                <c:v>Ruth B.</c:v>
              </c:pt>
              <c:pt idx="674">
                <c:v>Sabrina Carpenter</c:v>
              </c:pt>
              <c:pt idx="675">
                <c:v>Sade</c:v>
              </c:pt>
              <c:pt idx="676">
                <c:v>Saja Boys</c:v>
              </c:pt>
              <c:pt idx="677">
                <c:v>SALES</c:v>
              </c:pt>
              <c:pt idx="678">
                <c:v>salvia palth</c:v>
              </c:pt>
              <c:pt idx="679">
                <c:v>Sam Fender</c:v>
              </c:pt>
              <c:pt idx="680">
                <c:v>Sam Hunt</c:v>
              </c:pt>
              <c:pt idx="681">
                <c:v>Sam Smith</c:v>
              </c:pt>
              <c:pt idx="682">
                <c:v>Sammy Hagar</c:v>
              </c:pt>
              <c:pt idx="683">
                <c:v>Santana</c:v>
              </c:pt>
              <c:pt idx="684">
                <c:v>Sara Bareilles</c:v>
              </c:pt>
              <c:pt idx="685">
                <c:v>SAULT</c:v>
              </c:pt>
              <c:pt idx="686">
                <c:v>ScHoolboy Q</c:v>
              </c:pt>
              <c:pt idx="687">
                <c:v>Scorpions</c:v>
              </c:pt>
              <c:pt idx="688">
                <c:v>Seafret</c:v>
              </c:pt>
              <c:pt idx="689">
                <c:v>Sean Kingston</c:v>
              </c:pt>
              <c:pt idx="690">
                <c:v>Sean Paul</c:v>
              </c:pt>
              <c:pt idx="691">
                <c:v>Seether</c:v>
              </c:pt>
              <c:pt idx="692">
                <c:v>Selena Gomez</c:v>
              </c:pt>
              <c:pt idx="693">
                <c:v>Selena Gomez &amp; The Scene</c:v>
              </c:pt>
              <c:pt idx="694">
                <c:v>Shakira</c:v>
              </c:pt>
              <c:pt idx="695">
                <c:v>Shania Twain</c:v>
              </c:pt>
              <c:pt idx="696">
                <c:v>Shawn Mendes</c:v>
              </c:pt>
              <c:pt idx="697">
                <c:v>Sheck Wes</c:v>
              </c:pt>
              <c:pt idx="698">
                <c:v>Shenandoah</c:v>
              </c:pt>
              <c:pt idx="699">
                <c:v>Sherine</c:v>
              </c:pt>
              <c:pt idx="700">
                <c:v>Sia</c:v>
              </c:pt>
              <c:pt idx="701">
                <c:v>Sigala</c:v>
              </c:pt>
              <c:pt idx="702">
                <c:v>Simple Plan</c:v>
              </c:pt>
              <c:pt idx="703">
                <c:v>Sir Chloe</c:v>
              </c:pt>
              <c:pt idx="704">
                <c:v>Ski Mask The Slump God</c:v>
              </c:pt>
              <c:pt idx="705">
                <c:v>Skillet</c:v>
              </c:pt>
              <c:pt idx="706">
                <c:v>Skrillex</c:v>
              </c:pt>
              <c:pt idx="707">
                <c:v>Sky Ferreira</c:v>
              </c:pt>
              <c:pt idx="708">
                <c:v>Sleep Token</c:v>
              </c:pt>
              <c:pt idx="709">
                <c:v>Sleeping At Last</c:v>
              </c:pt>
              <c:pt idx="710">
                <c:v>Sleepy Hallow</c:v>
              </c:pt>
              <c:pt idx="711">
                <c:v>Slipknot</c:v>
              </c:pt>
              <c:pt idx="712">
                <c:v>Slowdive</c:v>
              </c:pt>
              <c:pt idx="713">
                <c:v>Smash Mouth</c:v>
              </c:pt>
              <c:pt idx="714">
                <c:v>Snoop Dogg</c:v>
              </c:pt>
              <c:pt idx="715">
                <c:v>Snow Patrol</c:v>
              </c:pt>
              <c:pt idx="716">
                <c:v>Soft Cell</c:v>
              </c:pt>
              <c:pt idx="717">
                <c:v>SOJA</c:v>
              </c:pt>
              <c:pt idx="718">
                <c:v>sombr</c:v>
              </c:pt>
              <c:pt idx="719">
                <c:v>SoMo</c:v>
              </c:pt>
              <c:pt idx="720">
                <c:v>Sophie Ellis-Bextor</c:v>
              </c:pt>
              <c:pt idx="721">
                <c:v>Soulja Boy</c:v>
              </c:pt>
              <c:pt idx="722">
                <c:v>Spice Girls</c:v>
              </c:pt>
              <c:pt idx="723">
                <c:v>Staind</c:v>
              </c:pt>
              <c:pt idx="724">
                <c:v>Stephen Sanchez</c:v>
              </c:pt>
              <c:pt idx="725">
                <c:v>Stereophonics</c:v>
              </c:pt>
              <c:pt idx="726">
                <c:v>Steve Lacy</c:v>
              </c:pt>
              <c:pt idx="727">
                <c:v>Sting</c:v>
              </c:pt>
              <c:pt idx="728">
                <c:v>Stromae</c:v>
              </c:pt>
              <c:pt idx="729">
                <c:v>Sufjan Stevens</c:v>
              </c:pt>
              <c:pt idx="730">
                <c:v>Sugababes</c:v>
              </c:pt>
              <c:pt idx="731">
                <c:v>Sugarland</c:v>
              </c:pt>
              <c:pt idx="732">
                <c:v>Suki Waterhouse</c:v>
              </c:pt>
              <c:pt idx="733">
                <c:v>Sum 41</c:v>
              </c:pt>
              <c:pt idx="734">
                <c:v>Summer Walker</c:v>
              </c:pt>
              <c:pt idx="735">
                <c:v>SYML</c:v>
              </c:pt>
              <c:pt idx="736">
                <c:v>System Of A Down</c:v>
              </c:pt>
              <c:pt idx="737">
                <c:v>SZA</c:v>
              </c:pt>
              <c:pt idx="738">
                <c:v>t.A.T.u.</c:v>
              </c:pt>
              <c:pt idx="739">
                <c:v>Taio Cruz</c:v>
              </c:pt>
              <c:pt idx="740">
                <c:v>Take That</c:v>
              </c:pt>
              <c:pt idx="741">
                <c:v>Tame Impala</c:v>
              </c:pt>
              <c:pt idx="742">
                <c:v>Tash Sultana</c:v>
              </c:pt>
              <c:pt idx="743">
                <c:v>Tate McRae</c:v>
              </c:pt>
              <c:pt idx="744">
                <c:v>Taylor Swift</c:v>
              </c:pt>
              <c:pt idx="745">
                <c:v>Tears For Fears</c:v>
              </c:pt>
              <c:pt idx="746">
                <c:v>Teddy Swims</c:v>
              </c:pt>
              <c:pt idx="747">
                <c:v>Teena Marie</c:v>
              </c:pt>
              <c:pt idx="748">
                <c:v>Ten Years After</c:v>
              </c:pt>
              <c:pt idx="749">
                <c:v>The 1975</c:v>
              </c:pt>
              <c:pt idx="750">
                <c:v>The Band Perry</c:v>
              </c:pt>
              <c:pt idx="751">
                <c:v>The Beatles</c:v>
              </c:pt>
              <c:pt idx="752">
                <c:v>The Black Keys</c:v>
              </c:pt>
              <c:pt idx="753">
                <c:v>The Calling</c:v>
              </c:pt>
              <c:pt idx="754">
                <c:v>The Chainsmokers</c:v>
              </c:pt>
              <c:pt idx="755">
                <c:v>The Chicks</c:v>
              </c:pt>
              <c:pt idx="756">
                <c:v>The Cranberries</c:v>
              </c:pt>
              <c:pt idx="757">
                <c:v>The Doors</c:v>
              </c:pt>
              <c:pt idx="758">
                <c:v>The Fray</c:v>
              </c:pt>
              <c:pt idx="759">
                <c:v>The Game</c:v>
              </c:pt>
              <c:pt idx="760">
                <c:v>The Goo Goo Dolls</c:v>
              </c:pt>
              <c:pt idx="761">
                <c:v>The Jesus and Mary Chain</c:v>
              </c:pt>
              <c:pt idx="762">
                <c:v>The Kid LAROI</c:v>
              </c:pt>
              <c:pt idx="763">
                <c:v>The Killers</c:v>
              </c:pt>
              <c:pt idx="764">
                <c:v>The Kinks</c:v>
              </c:pt>
              <c:pt idx="765">
                <c:v>The Kooks</c:v>
              </c:pt>
              <c:pt idx="766">
                <c:v>The MarÃ­as</c:v>
              </c:pt>
              <c:pt idx="767">
                <c:v>The Neighbourhood</c:v>
              </c:pt>
              <c:pt idx="768">
                <c:v>The Notorious B.I.G.</c:v>
              </c:pt>
              <c:pt idx="769">
                <c:v>The Pharcyde</c:v>
              </c:pt>
              <c:pt idx="770">
                <c:v>The Police</c:v>
              </c:pt>
              <c:pt idx="771">
                <c:v>The Pretty Reckless</c:v>
              </c:pt>
              <c:pt idx="772">
                <c:v>The Pussycat Dolls</c:v>
              </c:pt>
              <c:pt idx="773">
                <c:v>The Rasmus</c:v>
              </c:pt>
              <c:pt idx="774">
                <c:v>The Red Jumpsuit Apparatus</c:v>
              </c:pt>
              <c:pt idx="775">
                <c:v>The Rolling Stones</c:v>
              </c:pt>
              <c:pt idx="776">
                <c:v>The Roots</c:v>
              </c:pt>
              <c:pt idx="777">
                <c:v>The Script</c:v>
              </c:pt>
              <c:pt idx="778">
                <c:v>The Smashing Pumpkins</c:v>
              </c:pt>
              <c:pt idx="779">
                <c:v>The Smiths</c:v>
              </c:pt>
              <c:pt idx="780">
                <c:v>The Strokes</c:v>
              </c:pt>
              <c:pt idx="781">
                <c:v>The Temper Trap</c:v>
              </c:pt>
              <c:pt idx="782">
                <c:v>The Temptations</c:v>
              </c:pt>
              <c:pt idx="783">
                <c:v>The Vamps</c:v>
              </c:pt>
              <c:pt idx="784">
                <c:v>The Velvet Underground</c:v>
              </c:pt>
              <c:pt idx="785">
                <c:v>The Veronicas</c:v>
              </c:pt>
              <c:pt idx="786">
                <c:v>The Verve</c:v>
              </c:pt>
              <c:pt idx="787">
                <c:v>The Wanted</c:v>
              </c:pt>
              <c:pt idx="788">
                <c:v>The Weeknd</c:v>
              </c:pt>
              <c:pt idx="789">
                <c:v>The White Stripes</c:v>
              </c:pt>
              <c:pt idx="790">
                <c:v>The Wombats</c:v>
              </c:pt>
              <c:pt idx="791">
                <c:v>The xx</c:v>
              </c:pt>
              <c:pt idx="792">
                <c:v>Thirty Seconds To Mars</c:v>
              </c:pt>
              <c:pt idx="793">
                <c:v>Thom Yorke</c:v>
              </c:pt>
              <c:pt idx="794">
                <c:v>Thomas Rhett</c:v>
              </c:pt>
              <c:pt idx="795">
                <c:v>Three Days Grace</c:v>
              </c:pt>
              <c:pt idx="796">
                <c:v>TiÃ«sto</c:v>
              </c:pt>
              <c:pt idx="797">
                <c:v>Tim McGraw</c:v>
              </c:pt>
              <c:pt idx="798">
                <c:v>Timbaland</c:v>
              </c:pt>
              <c:pt idx="799">
                <c:v>Tinashe</c:v>
              </c:pt>
              <c:pt idx="800">
                <c:v>Tinie Tempah</c:v>
              </c:pt>
              <c:pt idx="801">
                <c:v>Toby Keith</c:v>
              </c:pt>
              <c:pt idx="802">
                <c:v>Tom Odell</c:v>
              </c:pt>
              <c:pt idx="803">
                <c:v>Tom Petty</c:v>
              </c:pt>
              <c:pt idx="804">
                <c:v>Tory Lanez</c:v>
              </c:pt>
              <c:pt idx="805">
                <c:v>TOTO</c:v>
              </c:pt>
              <c:pt idx="806">
                <c:v>Tove Lo</c:v>
              </c:pt>
              <c:pt idx="807">
                <c:v>Tracy Lawrence</c:v>
              </c:pt>
              <c:pt idx="808">
                <c:v>Train</c:v>
              </c:pt>
              <c:pt idx="809">
                <c:v>Travis Scott</c:v>
              </c:pt>
              <c:pt idx="810">
                <c:v>Travis Tritt</c:v>
              </c:pt>
              <c:pt idx="811">
                <c:v>Trey Songz</c:v>
              </c:pt>
              <c:pt idx="812">
                <c:v>Troye Sivan</c:v>
              </c:pt>
              <c:pt idx="813">
                <c:v>TV Girl</c:v>
              </c:pt>
              <c:pt idx="814">
                <c:v>TV On The Radio</c:v>
              </c:pt>
              <c:pt idx="815">
                <c:v>Twenty One Pilots</c:v>
              </c:pt>
              <c:pt idx="816">
                <c:v>TWICE</c:v>
              </c:pt>
              <c:pt idx="817">
                <c:v>Two Door Cinema Club</c:v>
              </c:pt>
              <c:pt idx="818">
                <c:v>Two Feet</c:v>
              </c:pt>
              <c:pt idx="819">
                <c:v>Tyga</c:v>
              </c:pt>
              <c:pt idx="820">
                <c:v>Tyla</c:v>
              </c:pt>
              <c:pt idx="821">
                <c:v>Tyler, The Creator</c:v>
              </c:pt>
              <c:pt idx="822">
                <c:v>U2</c:v>
              </c:pt>
              <c:pt idx="823">
                <c:v>USHER</c:v>
              </c:pt>
              <c:pt idx="824">
                <c:v>Van Morrison</c:v>
              </c:pt>
              <c:pt idx="825">
                <c:v>Vance Joy</c:v>
              </c:pt>
              <c:pt idx="826">
                <c:v>Vanessa Da Mata</c:v>
              </c:pt>
              <c:pt idx="827">
                <c:v>Vengaboys</c:v>
              </c:pt>
              <c:pt idx="828">
                <c:v>Victoria MonÃ©t</c:v>
              </c:pt>
              <c:pt idx="829">
                <c:v>Vince Gill</c:v>
              </c:pt>
              <c:pt idx="830">
                <c:v>Waka Flocka Flame</c:v>
              </c:pt>
              <c:pt idx="831">
                <c:v>Wale</c:v>
              </c:pt>
              <c:pt idx="832">
                <c:v>WALK THE MOON</c:v>
              </c:pt>
              <c:pt idx="833">
                <c:v>Wallows</c:v>
              </c:pt>
              <c:pt idx="834">
                <c:v>Wegz</c:v>
              </c:pt>
              <c:pt idx="835">
                <c:v>Westside Connection</c:v>
              </c:pt>
              <c:pt idx="836">
                <c:v>Weyes Blood</c:v>
              </c:pt>
              <c:pt idx="837">
                <c:v>Wheeler Walker Jr.</c:v>
              </c:pt>
              <c:pt idx="838">
                <c:v>Will Smith</c:v>
              </c:pt>
              <c:pt idx="839">
                <c:v>will.i.am</c:v>
              </c:pt>
              <c:pt idx="840">
                <c:v>Willie Nelson</c:v>
              </c:pt>
              <c:pt idx="841">
                <c:v>WILLOW</c:v>
              </c:pt>
              <c:pt idx="842">
                <c:v>Wiz Khalifa</c:v>
              </c:pt>
              <c:pt idx="843">
                <c:v>Wizkid</c:v>
              </c:pt>
              <c:pt idx="844">
                <c:v>Wolf Alice</c:v>
              </c:pt>
              <c:pt idx="845">
                <c:v>Woodkid</c:v>
              </c:pt>
              <c:pt idx="846">
                <c:v>Wu-Tang Clan</c:v>
              </c:pt>
              <c:pt idx="847">
                <c:v>WWE</c:v>
              </c:pt>
              <c:pt idx="848">
                <c:v>X Ambassadors</c:v>
              </c:pt>
              <c:pt idx="849">
                <c:v>XXXTENTACION</c:v>
              </c:pt>
              <c:pt idx="850">
                <c:v>Yandel</c:v>
              </c:pt>
              <c:pt idx="851">
                <c:v>Yeah Yeah Yeahs</c:v>
              </c:pt>
              <c:pt idx="852">
                <c:v>Yeat</c:v>
              </c:pt>
              <c:pt idx="853">
                <c:v>YNW Melly</c:v>
              </c:pt>
              <c:pt idx="854">
                <c:v>Young M.A</c:v>
              </c:pt>
              <c:pt idx="855">
                <c:v>Young Money</c:v>
              </c:pt>
              <c:pt idx="856">
                <c:v>Young the Giant</c:v>
              </c:pt>
              <c:pt idx="857">
                <c:v>Young Thug</c:v>
              </c:pt>
              <c:pt idx="858">
                <c:v>Youngbloodz</c:v>
              </c:pt>
              <c:pt idx="859">
                <c:v>YoungBoy Never Broke Again</c:v>
              </c:pt>
              <c:pt idx="860">
                <c:v>Zach Bryan</c:v>
              </c:pt>
              <c:pt idx="861">
                <c:v>Zara Larsson</c:v>
              </c:pt>
              <c:pt idx="862">
                <c:v>ZAYN</c:v>
              </c:pt>
              <c:pt idx="863">
                <c:v>Zedd</c:v>
              </c:pt>
              <c:pt idx="864">
                <c:v>Zoe Wees</c:v>
              </c:pt>
            </c:strLit>
          </c:cat>
          <c:val>
            <c:numLit>
              <c:formatCode>General</c:formatCode>
              <c:ptCount val="865"/>
              <c:pt idx="0">
                <c:v>63</c:v>
              </c:pt>
              <c:pt idx="1">
                <c:v>79</c:v>
              </c:pt>
              <c:pt idx="2">
                <c:v>68</c:v>
              </c:pt>
              <c:pt idx="3">
                <c:v>127</c:v>
              </c:pt>
              <c:pt idx="4">
                <c:v>433</c:v>
              </c:pt>
              <c:pt idx="5">
                <c:v>206</c:v>
              </c:pt>
              <c:pt idx="6">
                <c:v>78</c:v>
              </c:pt>
              <c:pt idx="7">
                <c:v>214</c:v>
              </c:pt>
              <c:pt idx="8">
                <c:v>349</c:v>
              </c:pt>
              <c:pt idx="9">
                <c:v>308</c:v>
              </c:pt>
              <c:pt idx="10">
                <c:v>149</c:v>
              </c:pt>
              <c:pt idx="11">
                <c:v>70</c:v>
              </c:pt>
              <c:pt idx="12">
                <c:v>133</c:v>
              </c:pt>
              <c:pt idx="13">
                <c:v>300</c:v>
              </c:pt>
              <c:pt idx="14">
                <c:v>50</c:v>
              </c:pt>
              <c:pt idx="15">
                <c:v>58</c:v>
              </c:pt>
              <c:pt idx="16">
                <c:v>322</c:v>
              </c:pt>
              <c:pt idx="17">
                <c:v>254</c:v>
              </c:pt>
              <c:pt idx="18">
                <c:v>61</c:v>
              </c:pt>
              <c:pt idx="19">
                <c:v>56</c:v>
              </c:pt>
              <c:pt idx="20">
                <c:v>437</c:v>
              </c:pt>
              <c:pt idx="21">
                <c:v>2238</c:v>
              </c:pt>
              <c:pt idx="22">
                <c:v>287</c:v>
              </c:pt>
              <c:pt idx="23">
                <c:v>192</c:v>
              </c:pt>
              <c:pt idx="24">
                <c:v>120</c:v>
              </c:pt>
              <c:pt idx="25">
                <c:v>86</c:v>
              </c:pt>
              <c:pt idx="26">
                <c:v>56</c:v>
              </c:pt>
              <c:pt idx="27">
                <c:v>59</c:v>
              </c:pt>
              <c:pt idx="28">
                <c:v>223</c:v>
              </c:pt>
              <c:pt idx="29">
                <c:v>205</c:v>
              </c:pt>
              <c:pt idx="30">
                <c:v>283</c:v>
              </c:pt>
              <c:pt idx="31">
                <c:v>227</c:v>
              </c:pt>
              <c:pt idx="32">
                <c:v>409</c:v>
              </c:pt>
              <c:pt idx="33">
                <c:v>73</c:v>
              </c:pt>
              <c:pt idx="34">
                <c:v>69</c:v>
              </c:pt>
              <c:pt idx="35">
                <c:v>59</c:v>
              </c:pt>
              <c:pt idx="36">
                <c:v>178</c:v>
              </c:pt>
              <c:pt idx="37">
                <c:v>75</c:v>
              </c:pt>
              <c:pt idx="38">
                <c:v>77</c:v>
              </c:pt>
              <c:pt idx="39">
                <c:v>124</c:v>
              </c:pt>
              <c:pt idx="40">
                <c:v>74</c:v>
              </c:pt>
              <c:pt idx="41">
                <c:v>50</c:v>
              </c:pt>
              <c:pt idx="42">
                <c:v>67</c:v>
              </c:pt>
              <c:pt idx="43">
                <c:v>64</c:v>
              </c:pt>
              <c:pt idx="44">
                <c:v>74</c:v>
              </c:pt>
              <c:pt idx="45">
                <c:v>81</c:v>
              </c:pt>
              <c:pt idx="46">
                <c:v>78</c:v>
              </c:pt>
              <c:pt idx="47">
                <c:v>133</c:v>
              </c:pt>
              <c:pt idx="48">
                <c:v>77</c:v>
              </c:pt>
              <c:pt idx="49">
                <c:v>205</c:v>
              </c:pt>
              <c:pt idx="50">
                <c:v>146</c:v>
              </c:pt>
              <c:pt idx="51">
                <c:v>66</c:v>
              </c:pt>
              <c:pt idx="52">
                <c:v>78</c:v>
              </c:pt>
              <c:pt idx="53">
                <c:v>62</c:v>
              </c:pt>
              <c:pt idx="54">
                <c:v>75</c:v>
              </c:pt>
              <c:pt idx="55">
                <c:v>69</c:v>
              </c:pt>
              <c:pt idx="56">
                <c:v>55</c:v>
              </c:pt>
              <c:pt idx="57">
                <c:v>278</c:v>
              </c:pt>
              <c:pt idx="58">
                <c:v>798</c:v>
              </c:pt>
              <c:pt idx="59">
                <c:v>5246</c:v>
              </c:pt>
              <c:pt idx="60">
                <c:v>55</c:v>
              </c:pt>
              <c:pt idx="61">
                <c:v>72</c:v>
              </c:pt>
              <c:pt idx="62">
                <c:v>185</c:v>
              </c:pt>
              <c:pt idx="63">
                <c:v>61</c:v>
              </c:pt>
              <c:pt idx="64">
                <c:v>141</c:v>
              </c:pt>
              <c:pt idx="65">
                <c:v>247</c:v>
              </c:pt>
              <c:pt idx="66">
                <c:v>70</c:v>
              </c:pt>
              <c:pt idx="67">
                <c:v>223</c:v>
              </c:pt>
              <c:pt idx="68">
                <c:v>115</c:v>
              </c:pt>
              <c:pt idx="69">
                <c:v>237</c:v>
              </c:pt>
              <c:pt idx="70">
                <c:v>467</c:v>
              </c:pt>
              <c:pt idx="71">
                <c:v>877</c:v>
              </c:pt>
              <c:pt idx="72">
                <c:v>74</c:v>
              </c:pt>
              <c:pt idx="73">
                <c:v>78</c:v>
              </c:pt>
              <c:pt idx="74">
                <c:v>74</c:v>
              </c:pt>
              <c:pt idx="75">
                <c:v>260</c:v>
              </c:pt>
              <c:pt idx="76">
                <c:v>84</c:v>
              </c:pt>
              <c:pt idx="77">
                <c:v>144</c:v>
              </c:pt>
              <c:pt idx="78">
                <c:v>152</c:v>
              </c:pt>
              <c:pt idx="79">
                <c:v>230</c:v>
              </c:pt>
              <c:pt idx="80">
                <c:v>3932</c:v>
              </c:pt>
              <c:pt idx="81">
                <c:v>68</c:v>
              </c:pt>
              <c:pt idx="82">
                <c:v>69</c:v>
              </c:pt>
              <c:pt idx="83">
                <c:v>75</c:v>
              </c:pt>
              <c:pt idx="84">
                <c:v>130</c:v>
              </c:pt>
              <c:pt idx="85">
                <c:v>144</c:v>
              </c:pt>
              <c:pt idx="86">
                <c:v>205</c:v>
              </c:pt>
              <c:pt idx="87">
                <c:v>51</c:v>
              </c:pt>
              <c:pt idx="88">
                <c:v>152</c:v>
              </c:pt>
              <c:pt idx="89">
                <c:v>143</c:v>
              </c:pt>
              <c:pt idx="90">
                <c:v>80</c:v>
              </c:pt>
              <c:pt idx="91">
                <c:v>140</c:v>
              </c:pt>
              <c:pt idx="92">
                <c:v>66</c:v>
              </c:pt>
              <c:pt idx="93">
                <c:v>77</c:v>
              </c:pt>
              <c:pt idx="94">
                <c:v>59</c:v>
              </c:pt>
              <c:pt idx="95">
                <c:v>67</c:v>
              </c:pt>
              <c:pt idx="96">
                <c:v>76</c:v>
              </c:pt>
              <c:pt idx="97">
                <c:v>171</c:v>
              </c:pt>
              <c:pt idx="98">
                <c:v>2870</c:v>
              </c:pt>
              <c:pt idx="99">
                <c:v>69</c:v>
              </c:pt>
              <c:pt idx="100">
                <c:v>197</c:v>
              </c:pt>
              <c:pt idx="101">
                <c:v>81</c:v>
              </c:pt>
              <c:pt idx="102">
                <c:v>2660</c:v>
              </c:pt>
              <c:pt idx="103">
                <c:v>65</c:v>
              </c:pt>
              <c:pt idx="104">
                <c:v>83</c:v>
              </c:pt>
              <c:pt idx="105">
                <c:v>245</c:v>
              </c:pt>
              <c:pt idx="106">
                <c:v>266</c:v>
              </c:pt>
              <c:pt idx="107">
                <c:v>75</c:v>
              </c:pt>
              <c:pt idx="108">
                <c:v>52</c:v>
              </c:pt>
              <c:pt idx="109">
                <c:v>461</c:v>
              </c:pt>
              <c:pt idx="110">
                <c:v>55</c:v>
              </c:pt>
              <c:pt idx="111">
                <c:v>66</c:v>
              </c:pt>
              <c:pt idx="112">
                <c:v>257</c:v>
              </c:pt>
              <c:pt idx="113">
                <c:v>72</c:v>
              </c:pt>
              <c:pt idx="114">
                <c:v>78</c:v>
              </c:pt>
              <c:pt idx="115">
                <c:v>430</c:v>
              </c:pt>
              <c:pt idx="116">
                <c:v>288</c:v>
              </c:pt>
              <c:pt idx="117">
                <c:v>78</c:v>
              </c:pt>
              <c:pt idx="118">
                <c:v>74</c:v>
              </c:pt>
              <c:pt idx="119">
                <c:v>79</c:v>
              </c:pt>
              <c:pt idx="120">
                <c:v>78</c:v>
              </c:pt>
              <c:pt idx="121">
                <c:v>69</c:v>
              </c:pt>
              <c:pt idx="122">
                <c:v>54</c:v>
              </c:pt>
              <c:pt idx="123">
                <c:v>82</c:v>
              </c:pt>
              <c:pt idx="124">
                <c:v>230</c:v>
              </c:pt>
              <c:pt idx="125">
                <c:v>70</c:v>
              </c:pt>
              <c:pt idx="126">
                <c:v>135</c:v>
              </c:pt>
              <c:pt idx="127">
                <c:v>74</c:v>
              </c:pt>
              <c:pt idx="128">
                <c:v>74</c:v>
              </c:pt>
              <c:pt idx="129">
                <c:v>52</c:v>
              </c:pt>
              <c:pt idx="130">
                <c:v>180</c:v>
              </c:pt>
              <c:pt idx="131">
                <c:v>71</c:v>
              </c:pt>
              <c:pt idx="132">
                <c:v>63</c:v>
              </c:pt>
              <c:pt idx="133">
                <c:v>117</c:v>
              </c:pt>
              <c:pt idx="134">
                <c:v>68</c:v>
              </c:pt>
              <c:pt idx="135">
                <c:v>73</c:v>
              </c:pt>
              <c:pt idx="136">
                <c:v>1057</c:v>
              </c:pt>
              <c:pt idx="137">
                <c:v>77</c:v>
              </c:pt>
              <c:pt idx="138">
                <c:v>347</c:v>
              </c:pt>
              <c:pt idx="139">
                <c:v>82</c:v>
              </c:pt>
              <c:pt idx="140">
                <c:v>1557</c:v>
              </c:pt>
              <c:pt idx="141">
                <c:v>77</c:v>
              </c:pt>
              <c:pt idx="142">
                <c:v>240</c:v>
              </c:pt>
              <c:pt idx="143">
                <c:v>1606</c:v>
              </c:pt>
              <c:pt idx="144">
                <c:v>119</c:v>
              </c:pt>
              <c:pt idx="145">
                <c:v>200</c:v>
              </c:pt>
              <c:pt idx="146">
                <c:v>512</c:v>
              </c:pt>
              <c:pt idx="147">
                <c:v>159</c:v>
              </c:pt>
              <c:pt idx="148">
                <c:v>763</c:v>
              </c:pt>
              <c:pt idx="149">
                <c:v>631</c:v>
              </c:pt>
              <c:pt idx="150">
                <c:v>70</c:v>
              </c:pt>
              <c:pt idx="151">
                <c:v>1091</c:v>
              </c:pt>
              <c:pt idx="152">
                <c:v>64</c:v>
              </c:pt>
              <c:pt idx="153">
                <c:v>153</c:v>
              </c:pt>
              <c:pt idx="154">
                <c:v>76</c:v>
              </c:pt>
              <c:pt idx="155">
                <c:v>62</c:v>
              </c:pt>
              <c:pt idx="156">
                <c:v>76</c:v>
              </c:pt>
              <c:pt idx="157">
                <c:v>64</c:v>
              </c:pt>
              <c:pt idx="158">
                <c:v>158</c:v>
              </c:pt>
              <c:pt idx="159">
                <c:v>56</c:v>
              </c:pt>
              <c:pt idx="160">
                <c:v>122</c:v>
              </c:pt>
              <c:pt idx="161">
                <c:v>73</c:v>
              </c:pt>
              <c:pt idx="162">
                <c:v>68</c:v>
              </c:pt>
              <c:pt idx="163">
                <c:v>60</c:v>
              </c:pt>
              <c:pt idx="164">
                <c:v>1076</c:v>
              </c:pt>
              <c:pt idx="165">
                <c:v>1650</c:v>
              </c:pt>
              <c:pt idx="166">
                <c:v>368</c:v>
              </c:pt>
              <c:pt idx="167">
                <c:v>308</c:v>
              </c:pt>
              <c:pt idx="168">
                <c:v>112</c:v>
              </c:pt>
              <c:pt idx="169">
                <c:v>810</c:v>
              </c:pt>
              <c:pt idx="170">
                <c:v>131</c:v>
              </c:pt>
              <c:pt idx="171">
                <c:v>83</c:v>
              </c:pt>
              <c:pt idx="172">
                <c:v>84</c:v>
              </c:pt>
              <c:pt idx="173">
                <c:v>305</c:v>
              </c:pt>
              <c:pt idx="174">
                <c:v>274</c:v>
              </c:pt>
              <c:pt idx="175">
                <c:v>324</c:v>
              </c:pt>
              <c:pt idx="176">
                <c:v>74</c:v>
              </c:pt>
              <c:pt idx="177">
                <c:v>63</c:v>
              </c:pt>
              <c:pt idx="178">
                <c:v>61</c:v>
              </c:pt>
              <c:pt idx="179">
                <c:v>75</c:v>
              </c:pt>
              <c:pt idx="180">
                <c:v>126</c:v>
              </c:pt>
              <c:pt idx="181">
                <c:v>226</c:v>
              </c:pt>
              <c:pt idx="182">
                <c:v>53</c:v>
              </c:pt>
              <c:pt idx="183">
                <c:v>62</c:v>
              </c:pt>
              <c:pt idx="184">
                <c:v>72</c:v>
              </c:pt>
              <c:pt idx="185">
                <c:v>75</c:v>
              </c:pt>
              <c:pt idx="186">
                <c:v>2450</c:v>
              </c:pt>
              <c:pt idx="187">
                <c:v>183</c:v>
              </c:pt>
              <c:pt idx="188">
                <c:v>243</c:v>
              </c:pt>
              <c:pt idx="189">
                <c:v>86</c:v>
              </c:pt>
              <c:pt idx="190">
                <c:v>65</c:v>
              </c:pt>
              <c:pt idx="191">
                <c:v>127</c:v>
              </c:pt>
              <c:pt idx="192">
                <c:v>76</c:v>
              </c:pt>
              <c:pt idx="193">
                <c:v>145</c:v>
              </c:pt>
              <c:pt idx="194">
                <c:v>62</c:v>
              </c:pt>
              <c:pt idx="195">
                <c:v>81</c:v>
              </c:pt>
              <c:pt idx="196">
                <c:v>193</c:v>
              </c:pt>
              <c:pt idx="197">
                <c:v>79</c:v>
              </c:pt>
              <c:pt idx="198">
                <c:v>79</c:v>
              </c:pt>
              <c:pt idx="199">
                <c:v>81</c:v>
              </c:pt>
              <c:pt idx="200">
                <c:v>74</c:v>
              </c:pt>
              <c:pt idx="201">
                <c:v>72</c:v>
              </c:pt>
              <c:pt idx="202">
                <c:v>213</c:v>
              </c:pt>
              <c:pt idx="203">
                <c:v>77</c:v>
              </c:pt>
              <c:pt idx="204">
                <c:v>63</c:v>
              </c:pt>
              <c:pt idx="205">
                <c:v>202</c:v>
              </c:pt>
              <c:pt idx="206">
                <c:v>65</c:v>
              </c:pt>
              <c:pt idx="207">
                <c:v>147</c:v>
              </c:pt>
              <c:pt idx="208">
                <c:v>59</c:v>
              </c:pt>
              <c:pt idx="209">
                <c:v>810</c:v>
              </c:pt>
              <c:pt idx="210">
                <c:v>64</c:v>
              </c:pt>
              <c:pt idx="211">
                <c:v>228</c:v>
              </c:pt>
              <c:pt idx="212">
                <c:v>64</c:v>
              </c:pt>
              <c:pt idx="213">
                <c:v>77</c:v>
              </c:pt>
              <c:pt idx="214">
                <c:v>72</c:v>
              </c:pt>
              <c:pt idx="215">
                <c:v>225</c:v>
              </c:pt>
              <c:pt idx="216">
                <c:v>542</c:v>
              </c:pt>
              <c:pt idx="217">
                <c:v>74</c:v>
              </c:pt>
              <c:pt idx="218">
                <c:v>129</c:v>
              </c:pt>
              <c:pt idx="219">
                <c:v>67</c:v>
              </c:pt>
              <c:pt idx="220">
                <c:v>148</c:v>
              </c:pt>
              <c:pt idx="221">
                <c:v>68</c:v>
              </c:pt>
              <c:pt idx="222">
                <c:v>70</c:v>
              </c:pt>
              <c:pt idx="223">
                <c:v>155</c:v>
              </c:pt>
              <c:pt idx="224">
                <c:v>127</c:v>
              </c:pt>
              <c:pt idx="225">
                <c:v>155</c:v>
              </c:pt>
              <c:pt idx="226">
                <c:v>83</c:v>
              </c:pt>
              <c:pt idx="227">
                <c:v>120</c:v>
              </c:pt>
              <c:pt idx="228">
                <c:v>429</c:v>
              </c:pt>
              <c:pt idx="229">
                <c:v>264</c:v>
              </c:pt>
              <c:pt idx="230">
                <c:v>236</c:v>
              </c:pt>
              <c:pt idx="231">
                <c:v>89</c:v>
              </c:pt>
              <c:pt idx="232">
                <c:v>126</c:v>
              </c:pt>
              <c:pt idx="233">
                <c:v>81</c:v>
              </c:pt>
              <c:pt idx="234">
                <c:v>74</c:v>
              </c:pt>
              <c:pt idx="235">
                <c:v>1612</c:v>
              </c:pt>
              <c:pt idx="236">
                <c:v>217</c:v>
              </c:pt>
              <c:pt idx="237">
                <c:v>139</c:v>
              </c:pt>
              <c:pt idx="238">
                <c:v>158</c:v>
              </c:pt>
              <c:pt idx="239">
                <c:v>59</c:v>
              </c:pt>
              <c:pt idx="240">
                <c:v>439</c:v>
              </c:pt>
              <c:pt idx="241">
                <c:v>5015</c:v>
              </c:pt>
              <c:pt idx="242">
                <c:v>58</c:v>
              </c:pt>
              <c:pt idx="243">
                <c:v>1452</c:v>
              </c:pt>
              <c:pt idx="244">
                <c:v>76</c:v>
              </c:pt>
              <c:pt idx="245">
                <c:v>75</c:v>
              </c:pt>
              <c:pt idx="246">
                <c:v>63</c:v>
              </c:pt>
              <c:pt idx="247">
                <c:v>72</c:v>
              </c:pt>
              <c:pt idx="248">
                <c:v>2647</c:v>
              </c:pt>
              <c:pt idx="249">
                <c:v>138</c:v>
              </c:pt>
              <c:pt idx="250">
                <c:v>75</c:v>
              </c:pt>
              <c:pt idx="251">
                <c:v>415</c:v>
              </c:pt>
              <c:pt idx="252">
                <c:v>133</c:v>
              </c:pt>
              <c:pt idx="253">
                <c:v>57</c:v>
              </c:pt>
              <c:pt idx="254">
                <c:v>2749</c:v>
              </c:pt>
              <c:pt idx="255">
                <c:v>169</c:v>
              </c:pt>
              <c:pt idx="256">
                <c:v>174</c:v>
              </c:pt>
              <c:pt idx="257">
                <c:v>217</c:v>
              </c:pt>
              <c:pt idx="258">
                <c:v>76</c:v>
              </c:pt>
              <c:pt idx="259">
                <c:v>85</c:v>
              </c:pt>
              <c:pt idx="260">
                <c:v>452</c:v>
              </c:pt>
              <c:pt idx="261">
                <c:v>105</c:v>
              </c:pt>
              <c:pt idx="262">
                <c:v>66</c:v>
              </c:pt>
              <c:pt idx="263">
                <c:v>220</c:v>
              </c:pt>
              <c:pt idx="264">
                <c:v>71</c:v>
              </c:pt>
              <c:pt idx="265">
                <c:v>177</c:v>
              </c:pt>
              <c:pt idx="266">
                <c:v>77</c:v>
              </c:pt>
              <c:pt idx="267">
                <c:v>84</c:v>
              </c:pt>
              <c:pt idx="268">
                <c:v>208</c:v>
              </c:pt>
              <c:pt idx="269">
                <c:v>156</c:v>
              </c:pt>
              <c:pt idx="270">
                <c:v>133</c:v>
              </c:pt>
              <c:pt idx="271">
                <c:v>567</c:v>
              </c:pt>
              <c:pt idx="272">
                <c:v>68</c:v>
              </c:pt>
              <c:pt idx="273">
                <c:v>161</c:v>
              </c:pt>
              <c:pt idx="274">
                <c:v>423</c:v>
              </c:pt>
              <c:pt idx="275">
                <c:v>71</c:v>
              </c:pt>
              <c:pt idx="276">
                <c:v>701</c:v>
              </c:pt>
              <c:pt idx="277">
                <c:v>507</c:v>
              </c:pt>
              <c:pt idx="278">
                <c:v>362</c:v>
              </c:pt>
              <c:pt idx="279">
                <c:v>235</c:v>
              </c:pt>
              <c:pt idx="280">
                <c:v>66</c:v>
              </c:pt>
              <c:pt idx="281">
                <c:v>84</c:v>
              </c:pt>
              <c:pt idx="282">
                <c:v>79</c:v>
              </c:pt>
              <c:pt idx="283">
                <c:v>330</c:v>
              </c:pt>
              <c:pt idx="284">
                <c:v>85</c:v>
              </c:pt>
              <c:pt idx="285">
                <c:v>174</c:v>
              </c:pt>
              <c:pt idx="286">
                <c:v>139</c:v>
              </c:pt>
              <c:pt idx="287">
                <c:v>220</c:v>
              </c:pt>
              <c:pt idx="288">
                <c:v>1516</c:v>
              </c:pt>
              <c:pt idx="289">
                <c:v>144</c:v>
              </c:pt>
              <c:pt idx="290">
                <c:v>65</c:v>
              </c:pt>
              <c:pt idx="291">
                <c:v>63</c:v>
              </c:pt>
              <c:pt idx="292">
                <c:v>282</c:v>
              </c:pt>
              <c:pt idx="293">
                <c:v>144</c:v>
              </c:pt>
              <c:pt idx="294">
                <c:v>284</c:v>
              </c:pt>
              <c:pt idx="295">
                <c:v>80</c:v>
              </c:pt>
              <c:pt idx="296">
                <c:v>249</c:v>
              </c:pt>
              <c:pt idx="297">
                <c:v>86</c:v>
              </c:pt>
              <c:pt idx="298">
                <c:v>64</c:v>
              </c:pt>
              <c:pt idx="299">
                <c:v>361</c:v>
              </c:pt>
              <c:pt idx="300">
                <c:v>57</c:v>
              </c:pt>
              <c:pt idx="301">
                <c:v>77</c:v>
              </c:pt>
              <c:pt idx="302">
                <c:v>153</c:v>
              </c:pt>
              <c:pt idx="303">
                <c:v>80</c:v>
              </c:pt>
              <c:pt idx="304">
                <c:v>124</c:v>
              </c:pt>
              <c:pt idx="305">
                <c:v>172</c:v>
              </c:pt>
              <c:pt idx="306">
                <c:v>81</c:v>
              </c:pt>
              <c:pt idx="307">
                <c:v>460</c:v>
              </c:pt>
              <c:pt idx="308">
                <c:v>59</c:v>
              </c:pt>
              <c:pt idx="309">
                <c:v>334</c:v>
              </c:pt>
              <c:pt idx="310">
                <c:v>69</c:v>
              </c:pt>
              <c:pt idx="311">
                <c:v>185</c:v>
              </c:pt>
              <c:pt idx="312">
                <c:v>77</c:v>
              </c:pt>
              <c:pt idx="313">
                <c:v>211</c:v>
              </c:pt>
              <c:pt idx="314">
                <c:v>56</c:v>
              </c:pt>
              <c:pt idx="315">
                <c:v>355</c:v>
              </c:pt>
              <c:pt idx="316">
                <c:v>82</c:v>
              </c:pt>
              <c:pt idx="317">
                <c:v>218</c:v>
              </c:pt>
              <c:pt idx="318">
                <c:v>327</c:v>
              </c:pt>
              <c:pt idx="319">
                <c:v>109</c:v>
              </c:pt>
              <c:pt idx="320">
                <c:v>675</c:v>
              </c:pt>
              <c:pt idx="321">
                <c:v>809</c:v>
              </c:pt>
              <c:pt idx="322">
                <c:v>2040</c:v>
              </c:pt>
              <c:pt idx="323">
                <c:v>55</c:v>
              </c:pt>
              <c:pt idx="324">
                <c:v>75</c:v>
              </c:pt>
              <c:pt idx="325">
                <c:v>76</c:v>
              </c:pt>
              <c:pt idx="326">
                <c:v>61</c:v>
              </c:pt>
              <c:pt idx="327">
                <c:v>83</c:v>
              </c:pt>
              <c:pt idx="328">
                <c:v>67</c:v>
              </c:pt>
              <c:pt idx="329">
                <c:v>448</c:v>
              </c:pt>
              <c:pt idx="330">
                <c:v>63</c:v>
              </c:pt>
              <c:pt idx="331">
                <c:v>55</c:v>
              </c:pt>
              <c:pt idx="332">
                <c:v>63</c:v>
              </c:pt>
              <c:pt idx="333">
                <c:v>375</c:v>
              </c:pt>
              <c:pt idx="334">
                <c:v>77</c:v>
              </c:pt>
              <c:pt idx="335">
                <c:v>75</c:v>
              </c:pt>
              <c:pt idx="336">
                <c:v>191</c:v>
              </c:pt>
              <c:pt idx="337">
                <c:v>72</c:v>
              </c:pt>
              <c:pt idx="338">
                <c:v>797</c:v>
              </c:pt>
              <c:pt idx="339">
                <c:v>84</c:v>
              </c:pt>
              <c:pt idx="340">
                <c:v>130</c:v>
              </c:pt>
              <c:pt idx="341">
                <c:v>288</c:v>
              </c:pt>
              <c:pt idx="342">
                <c:v>52</c:v>
              </c:pt>
              <c:pt idx="343">
                <c:v>79</c:v>
              </c:pt>
              <c:pt idx="344">
                <c:v>143</c:v>
              </c:pt>
              <c:pt idx="345">
                <c:v>530</c:v>
              </c:pt>
              <c:pt idx="346">
                <c:v>76</c:v>
              </c:pt>
              <c:pt idx="347">
                <c:v>124</c:v>
              </c:pt>
              <c:pt idx="348">
                <c:v>74</c:v>
              </c:pt>
              <c:pt idx="349">
                <c:v>75</c:v>
              </c:pt>
              <c:pt idx="350">
                <c:v>54</c:v>
              </c:pt>
              <c:pt idx="351">
                <c:v>65</c:v>
              </c:pt>
              <c:pt idx="352">
                <c:v>549</c:v>
              </c:pt>
              <c:pt idx="353">
                <c:v>269</c:v>
              </c:pt>
              <c:pt idx="354">
                <c:v>200</c:v>
              </c:pt>
              <c:pt idx="355">
                <c:v>69</c:v>
              </c:pt>
              <c:pt idx="356">
                <c:v>67</c:v>
              </c:pt>
              <c:pt idx="357">
                <c:v>69</c:v>
              </c:pt>
              <c:pt idx="358">
                <c:v>602</c:v>
              </c:pt>
              <c:pt idx="359">
                <c:v>871</c:v>
              </c:pt>
              <c:pt idx="360">
                <c:v>227</c:v>
              </c:pt>
              <c:pt idx="361">
                <c:v>150</c:v>
              </c:pt>
              <c:pt idx="362">
                <c:v>381</c:v>
              </c:pt>
              <c:pt idx="363">
                <c:v>84</c:v>
              </c:pt>
              <c:pt idx="364">
                <c:v>68</c:v>
              </c:pt>
              <c:pt idx="365">
                <c:v>65</c:v>
              </c:pt>
              <c:pt idx="366">
                <c:v>1057</c:v>
              </c:pt>
              <c:pt idx="367">
                <c:v>446</c:v>
              </c:pt>
              <c:pt idx="368">
                <c:v>227</c:v>
              </c:pt>
              <c:pt idx="369">
                <c:v>271</c:v>
              </c:pt>
              <c:pt idx="370">
                <c:v>145</c:v>
              </c:pt>
              <c:pt idx="371">
                <c:v>206</c:v>
              </c:pt>
              <c:pt idx="372">
                <c:v>86</c:v>
              </c:pt>
              <c:pt idx="373">
                <c:v>80</c:v>
              </c:pt>
              <c:pt idx="374">
                <c:v>88</c:v>
              </c:pt>
              <c:pt idx="375">
                <c:v>68</c:v>
              </c:pt>
              <c:pt idx="376">
                <c:v>77</c:v>
              </c:pt>
              <c:pt idx="377">
                <c:v>120</c:v>
              </c:pt>
              <c:pt idx="378">
                <c:v>67</c:v>
              </c:pt>
              <c:pt idx="379">
                <c:v>63</c:v>
              </c:pt>
              <c:pt idx="380">
                <c:v>85</c:v>
              </c:pt>
              <c:pt idx="381">
                <c:v>50</c:v>
              </c:pt>
              <c:pt idx="382">
                <c:v>65</c:v>
              </c:pt>
              <c:pt idx="383">
                <c:v>336</c:v>
              </c:pt>
              <c:pt idx="384">
                <c:v>237</c:v>
              </c:pt>
              <c:pt idx="385">
                <c:v>132</c:v>
              </c:pt>
              <c:pt idx="386">
                <c:v>289</c:v>
              </c:pt>
              <c:pt idx="387">
                <c:v>211</c:v>
              </c:pt>
              <c:pt idx="388">
                <c:v>68</c:v>
              </c:pt>
              <c:pt idx="389">
                <c:v>142</c:v>
              </c:pt>
              <c:pt idx="390">
                <c:v>83</c:v>
              </c:pt>
              <c:pt idx="391">
                <c:v>66</c:v>
              </c:pt>
              <c:pt idx="392">
                <c:v>62</c:v>
              </c:pt>
              <c:pt idx="393">
                <c:v>369</c:v>
              </c:pt>
              <c:pt idx="394">
                <c:v>73</c:v>
              </c:pt>
              <c:pt idx="395">
                <c:v>165</c:v>
              </c:pt>
              <c:pt idx="396">
                <c:v>79</c:v>
              </c:pt>
              <c:pt idx="397">
                <c:v>73</c:v>
              </c:pt>
              <c:pt idx="398">
                <c:v>3314</c:v>
              </c:pt>
              <c:pt idx="399">
                <c:v>515</c:v>
              </c:pt>
              <c:pt idx="400">
                <c:v>63</c:v>
              </c:pt>
              <c:pt idx="401">
                <c:v>79</c:v>
              </c:pt>
              <c:pt idx="402">
                <c:v>232</c:v>
              </c:pt>
              <c:pt idx="403">
                <c:v>469</c:v>
              </c:pt>
              <c:pt idx="404">
                <c:v>119</c:v>
              </c:pt>
              <c:pt idx="405">
                <c:v>78</c:v>
              </c:pt>
              <c:pt idx="406">
                <c:v>1193</c:v>
              </c:pt>
              <c:pt idx="407">
                <c:v>286</c:v>
              </c:pt>
              <c:pt idx="408">
                <c:v>82</c:v>
              </c:pt>
              <c:pt idx="409">
                <c:v>2056</c:v>
              </c:pt>
              <c:pt idx="410">
                <c:v>74</c:v>
              </c:pt>
              <c:pt idx="411">
                <c:v>163</c:v>
              </c:pt>
              <c:pt idx="412">
                <c:v>200</c:v>
              </c:pt>
              <c:pt idx="413">
                <c:v>122</c:v>
              </c:pt>
              <c:pt idx="414">
                <c:v>359</c:v>
              </c:pt>
              <c:pt idx="415">
                <c:v>54</c:v>
              </c:pt>
              <c:pt idx="416">
                <c:v>650</c:v>
              </c:pt>
              <c:pt idx="417">
                <c:v>71</c:v>
              </c:pt>
              <c:pt idx="418">
                <c:v>462</c:v>
              </c:pt>
              <c:pt idx="419">
                <c:v>132</c:v>
              </c:pt>
              <c:pt idx="420">
                <c:v>353</c:v>
              </c:pt>
              <c:pt idx="421">
                <c:v>152</c:v>
              </c:pt>
              <c:pt idx="422">
                <c:v>74</c:v>
              </c:pt>
              <c:pt idx="423">
                <c:v>67</c:v>
              </c:pt>
              <c:pt idx="424">
                <c:v>57</c:v>
              </c:pt>
              <c:pt idx="425">
                <c:v>51</c:v>
              </c:pt>
              <c:pt idx="426">
                <c:v>76</c:v>
              </c:pt>
              <c:pt idx="427">
                <c:v>163</c:v>
              </c:pt>
              <c:pt idx="428">
                <c:v>84</c:v>
              </c:pt>
              <c:pt idx="429">
                <c:v>340</c:v>
              </c:pt>
              <c:pt idx="430">
                <c:v>213</c:v>
              </c:pt>
              <c:pt idx="431">
                <c:v>70</c:v>
              </c:pt>
              <c:pt idx="432">
                <c:v>154</c:v>
              </c:pt>
              <c:pt idx="433">
                <c:v>66</c:v>
              </c:pt>
              <c:pt idx="434">
                <c:v>114</c:v>
              </c:pt>
              <c:pt idx="435">
                <c:v>77</c:v>
              </c:pt>
              <c:pt idx="436">
                <c:v>134</c:v>
              </c:pt>
              <c:pt idx="437">
                <c:v>62</c:v>
              </c:pt>
              <c:pt idx="438">
                <c:v>72</c:v>
              </c:pt>
              <c:pt idx="439">
                <c:v>460</c:v>
              </c:pt>
              <c:pt idx="440">
                <c:v>74</c:v>
              </c:pt>
              <c:pt idx="441">
                <c:v>3045</c:v>
              </c:pt>
              <c:pt idx="442">
                <c:v>5396</c:v>
              </c:pt>
              <c:pt idx="443">
                <c:v>63</c:v>
              </c:pt>
              <c:pt idx="444">
                <c:v>86</c:v>
              </c:pt>
              <c:pt idx="445">
                <c:v>56</c:v>
              </c:pt>
              <c:pt idx="446">
                <c:v>74</c:v>
              </c:pt>
              <c:pt idx="447">
                <c:v>79</c:v>
              </c:pt>
              <c:pt idx="448">
                <c:v>79</c:v>
              </c:pt>
              <c:pt idx="449">
                <c:v>59</c:v>
              </c:pt>
              <c:pt idx="450">
                <c:v>124</c:v>
              </c:pt>
              <c:pt idx="451">
                <c:v>596</c:v>
              </c:pt>
              <c:pt idx="452">
                <c:v>68</c:v>
              </c:pt>
              <c:pt idx="453">
                <c:v>75</c:v>
              </c:pt>
              <c:pt idx="454">
                <c:v>803</c:v>
              </c:pt>
              <c:pt idx="455">
                <c:v>130</c:v>
              </c:pt>
              <c:pt idx="456">
                <c:v>76</c:v>
              </c:pt>
              <c:pt idx="457">
                <c:v>70</c:v>
              </c:pt>
              <c:pt idx="458">
                <c:v>432</c:v>
              </c:pt>
              <c:pt idx="459">
                <c:v>1702</c:v>
              </c:pt>
              <c:pt idx="460">
                <c:v>59</c:v>
              </c:pt>
              <c:pt idx="461">
                <c:v>66</c:v>
              </c:pt>
              <c:pt idx="462">
                <c:v>160</c:v>
              </c:pt>
              <c:pt idx="463">
                <c:v>75</c:v>
              </c:pt>
              <c:pt idx="464">
                <c:v>80</c:v>
              </c:pt>
              <c:pt idx="465">
                <c:v>217</c:v>
              </c:pt>
              <c:pt idx="466">
                <c:v>66</c:v>
              </c:pt>
              <c:pt idx="467">
                <c:v>240</c:v>
              </c:pt>
              <c:pt idx="468">
                <c:v>2018</c:v>
              </c:pt>
              <c:pt idx="469">
                <c:v>125</c:v>
              </c:pt>
              <c:pt idx="470">
                <c:v>323</c:v>
              </c:pt>
              <c:pt idx="471">
                <c:v>146</c:v>
              </c:pt>
              <c:pt idx="472">
                <c:v>195</c:v>
              </c:pt>
              <c:pt idx="473">
                <c:v>142</c:v>
              </c:pt>
              <c:pt idx="474">
                <c:v>231</c:v>
              </c:pt>
              <c:pt idx="475">
                <c:v>71</c:v>
              </c:pt>
              <c:pt idx="476">
                <c:v>169</c:v>
              </c:pt>
              <c:pt idx="477">
                <c:v>691</c:v>
              </c:pt>
              <c:pt idx="478">
                <c:v>66</c:v>
              </c:pt>
              <c:pt idx="479">
                <c:v>62</c:v>
              </c:pt>
              <c:pt idx="480">
                <c:v>153</c:v>
              </c:pt>
              <c:pt idx="481">
                <c:v>83</c:v>
              </c:pt>
              <c:pt idx="482">
                <c:v>455</c:v>
              </c:pt>
              <c:pt idx="483">
                <c:v>158</c:v>
              </c:pt>
              <c:pt idx="484">
                <c:v>133</c:v>
              </c:pt>
              <c:pt idx="485">
                <c:v>130</c:v>
              </c:pt>
              <c:pt idx="486">
                <c:v>78</c:v>
              </c:pt>
              <c:pt idx="487">
                <c:v>150</c:v>
              </c:pt>
              <c:pt idx="488">
                <c:v>1170</c:v>
              </c:pt>
              <c:pt idx="489">
                <c:v>124</c:v>
              </c:pt>
              <c:pt idx="490">
                <c:v>401</c:v>
              </c:pt>
              <c:pt idx="491">
                <c:v>143</c:v>
              </c:pt>
              <c:pt idx="492">
                <c:v>157</c:v>
              </c:pt>
              <c:pt idx="493">
                <c:v>77</c:v>
              </c:pt>
              <c:pt idx="494">
                <c:v>240</c:v>
              </c:pt>
              <c:pt idx="495">
                <c:v>78</c:v>
              </c:pt>
              <c:pt idx="496">
                <c:v>72</c:v>
              </c:pt>
              <c:pt idx="497">
                <c:v>83</c:v>
              </c:pt>
              <c:pt idx="498">
                <c:v>122</c:v>
              </c:pt>
              <c:pt idx="499">
                <c:v>68</c:v>
              </c:pt>
              <c:pt idx="500">
                <c:v>78</c:v>
              </c:pt>
              <c:pt idx="501">
                <c:v>79</c:v>
              </c:pt>
              <c:pt idx="502">
                <c:v>66</c:v>
              </c:pt>
              <c:pt idx="503">
                <c:v>159</c:v>
              </c:pt>
              <c:pt idx="504">
                <c:v>70</c:v>
              </c:pt>
              <c:pt idx="505">
                <c:v>464</c:v>
              </c:pt>
              <c:pt idx="506">
                <c:v>698</c:v>
              </c:pt>
              <c:pt idx="507">
                <c:v>75</c:v>
              </c:pt>
              <c:pt idx="508">
                <c:v>61</c:v>
              </c:pt>
              <c:pt idx="509">
                <c:v>157</c:v>
              </c:pt>
              <c:pt idx="510">
                <c:v>1478</c:v>
              </c:pt>
              <c:pt idx="511">
                <c:v>193</c:v>
              </c:pt>
              <c:pt idx="512">
                <c:v>102</c:v>
              </c:pt>
              <c:pt idx="513">
                <c:v>74</c:v>
              </c:pt>
              <c:pt idx="514">
                <c:v>80</c:v>
              </c:pt>
              <c:pt idx="515">
                <c:v>53</c:v>
              </c:pt>
              <c:pt idx="516">
                <c:v>150</c:v>
              </c:pt>
              <c:pt idx="517">
                <c:v>73</c:v>
              </c:pt>
              <c:pt idx="518">
                <c:v>73</c:v>
              </c:pt>
              <c:pt idx="519">
                <c:v>468</c:v>
              </c:pt>
              <c:pt idx="520">
                <c:v>356</c:v>
              </c:pt>
              <c:pt idx="521">
                <c:v>658</c:v>
              </c:pt>
              <c:pt idx="522">
                <c:v>130</c:v>
              </c:pt>
              <c:pt idx="523">
                <c:v>65</c:v>
              </c:pt>
              <c:pt idx="524">
                <c:v>675</c:v>
              </c:pt>
              <c:pt idx="525">
                <c:v>1385</c:v>
              </c:pt>
              <c:pt idx="526">
                <c:v>312</c:v>
              </c:pt>
              <c:pt idx="527">
                <c:v>275</c:v>
              </c:pt>
              <c:pt idx="528">
                <c:v>1330</c:v>
              </c:pt>
              <c:pt idx="529">
                <c:v>62</c:v>
              </c:pt>
              <c:pt idx="530">
                <c:v>137</c:v>
              </c:pt>
              <c:pt idx="531">
                <c:v>229</c:v>
              </c:pt>
              <c:pt idx="532">
                <c:v>216</c:v>
              </c:pt>
              <c:pt idx="533">
                <c:v>2267</c:v>
              </c:pt>
              <c:pt idx="534">
                <c:v>115</c:v>
              </c:pt>
              <c:pt idx="535">
                <c:v>65</c:v>
              </c:pt>
              <c:pt idx="536">
                <c:v>65</c:v>
              </c:pt>
              <c:pt idx="537">
                <c:v>299</c:v>
              </c:pt>
              <c:pt idx="538">
                <c:v>79</c:v>
              </c:pt>
              <c:pt idx="539">
                <c:v>211</c:v>
              </c:pt>
              <c:pt idx="540">
                <c:v>55</c:v>
              </c:pt>
              <c:pt idx="541">
                <c:v>74</c:v>
              </c:pt>
              <c:pt idx="542">
                <c:v>54</c:v>
              </c:pt>
              <c:pt idx="543">
                <c:v>491</c:v>
              </c:pt>
              <c:pt idx="544">
                <c:v>140</c:v>
              </c:pt>
              <c:pt idx="545">
                <c:v>66</c:v>
              </c:pt>
              <c:pt idx="546">
                <c:v>73</c:v>
              </c:pt>
              <c:pt idx="547">
                <c:v>63</c:v>
              </c:pt>
              <c:pt idx="548">
                <c:v>75</c:v>
              </c:pt>
              <c:pt idx="549">
                <c:v>56</c:v>
              </c:pt>
              <c:pt idx="550">
                <c:v>71</c:v>
              </c:pt>
              <c:pt idx="551">
                <c:v>275</c:v>
              </c:pt>
              <c:pt idx="552">
                <c:v>72</c:v>
              </c:pt>
              <c:pt idx="553">
                <c:v>51</c:v>
              </c:pt>
              <c:pt idx="554">
                <c:v>80</c:v>
              </c:pt>
              <c:pt idx="555">
                <c:v>78</c:v>
              </c:pt>
              <c:pt idx="556">
                <c:v>59</c:v>
              </c:pt>
              <c:pt idx="557">
                <c:v>221</c:v>
              </c:pt>
              <c:pt idx="558">
                <c:v>486</c:v>
              </c:pt>
              <c:pt idx="559">
                <c:v>164</c:v>
              </c:pt>
              <c:pt idx="560">
                <c:v>63</c:v>
              </c:pt>
              <c:pt idx="561">
                <c:v>218</c:v>
              </c:pt>
              <c:pt idx="562">
                <c:v>252</c:v>
              </c:pt>
              <c:pt idx="563">
                <c:v>215</c:v>
              </c:pt>
              <c:pt idx="564">
                <c:v>73</c:v>
              </c:pt>
              <c:pt idx="565">
                <c:v>248</c:v>
              </c:pt>
              <c:pt idx="566">
                <c:v>314</c:v>
              </c:pt>
              <c:pt idx="567">
                <c:v>77</c:v>
              </c:pt>
              <c:pt idx="568">
                <c:v>271</c:v>
              </c:pt>
              <c:pt idx="569">
                <c:v>69</c:v>
              </c:pt>
              <c:pt idx="570">
                <c:v>217</c:v>
              </c:pt>
              <c:pt idx="571">
                <c:v>722</c:v>
              </c:pt>
              <c:pt idx="572">
                <c:v>75</c:v>
              </c:pt>
              <c:pt idx="573">
                <c:v>78</c:v>
              </c:pt>
              <c:pt idx="574">
                <c:v>75</c:v>
              </c:pt>
              <c:pt idx="575">
                <c:v>64</c:v>
              </c:pt>
              <c:pt idx="576">
                <c:v>828</c:v>
              </c:pt>
              <c:pt idx="577">
                <c:v>69</c:v>
              </c:pt>
              <c:pt idx="578">
                <c:v>80</c:v>
              </c:pt>
              <c:pt idx="579">
                <c:v>140</c:v>
              </c:pt>
              <c:pt idx="580">
                <c:v>159</c:v>
              </c:pt>
              <c:pt idx="581">
                <c:v>57</c:v>
              </c:pt>
              <c:pt idx="582">
                <c:v>216</c:v>
              </c:pt>
              <c:pt idx="583">
                <c:v>81</c:v>
              </c:pt>
              <c:pt idx="584">
                <c:v>201</c:v>
              </c:pt>
              <c:pt idx="585">
                <c:v>56</c:v>
              </c:pt>
              <c:pt idx="586">
                <c:v>52</c:v>
              </c:pt>
              <c:pt idx="587">
                <c:v>132</c:v>
              </c:pt>
              <c:pt idx="588">
                <c:v>61</c:v>
              </c:pt>
              <c:pt idx="589">
                <c:v>90</c:v>
              </c:pt>
              <c:pt idx="590">
                <c:v>60</c:v>
              </c:pt>
              <c:pt idx="591">
                <c:v>2933</c:v>
              </c:pt>
              <c:pt idx="592">
                <c:v>54</c:v>
              </c:pt>
              <c:pt idx="593">
                <c:v>195</c:v>
              </c:pt>
              <c:pt idx="594">
                <c:v>145</c:v>
              </c:pt>
              <c:pt idx="595">
                <c:v>1627</c:v>
              </c:pt>
              <c:pt idx="596">
                <c:v>450</c:v>
              </c:pt>
              <c:pt idx="597">
                <c:v>212</c:v>
              </c:pt>
              <c:pt idx="598">
                <c:v>154</c:v>
              </c:pt>
              <c:pt idx="599">
                <c:v>78</c:v>
              </c:pt>
              <c:pt idx="600">
                <c:v>435</c:v>
              </c:pt>
              <c:pt idx="601">
                <c:v>80</c:v>
              </c:pt>
              <c:pt idx="602">
                <c:v>150</c:v>
              </c:pt>
              <c:pt idx="603">
                <c:v>206</c:v>
              </c:pt>
              <c:pt idx="604">
                <c:v>575</c:v>
              </c:pt>
              <c:pt idx="605">
                <c:v>60</c:v>
              </c:pt>
              <c:pt idx="606">
                <c:v>62</c:v>
              </c:pt>
              <c:pt idx="607">
                <c:v>140</c:v>
              </c:pt>
              <c:pt idx="608">
                <c:v>137</c:v>
              </c:pt>
              <c:pt idx="609">
                <c:v>244</c:v>
              </c:pt>
              <c:pt idx="610">
                <c:v>135</c:v>
              </c:pt>
              <c:pt idx="611">
                <c:v>126</c:v>
              </c:pt>
              <c:pt idx="612">
                <c:v>127</c:v>
              </c:pt>
              <c:pt idx="613">
                <c:v>182</c:v>
              </c:pt>
              <c:pt idx="614">
                <c:v>79</c:v>
              </c:pt>
              <c:pt idx="615">
                <c:v>81</c:v>
              </c:pt>
              <c:pt idx="616">
                <c:v>70</c:v>
              </c:pt>
              <c:pt idx="617">
                <c:v>266</c:v>
              </c:pt>
              <c:pt idx="618">
                <c:v>78</c:v>
              </c:pt>
              <c:pt idx="619">
                <c:v>1048</c:v>
              </c:pt>
              <c:pt idx="620">
                <c:v>363</c:v>
              </c:pt>
              <c:pt idx="621">
                <c:v>897</c:v>
              </c:pt>
              <c:pt idx="622">
                <c:v>52</c:v>
              </c:pt>
              <c:pt idx="623">
                <c:v>120</c:v>
              </c:pt>
              <c:pt idx="624">
                <c:v>79</c:v>
              </c:pt>
              <c:pt idx="625">
                <c:v>2912</c:v>
              </c:pt>
              <c:pt idx="626">
                <c:v>73</c:v>
              </c:pt>
              <c:pt idx="627">
                <c:v>368</c:v>
              </c:pt>
              <c:pt idx="628">
                <c:v>50</c:v>
              </c:pt>
              <c:pt idx="629">
                <c:v>76</c:v>
              </c:pt>
              <c:pt idx="630">
                <c:v>148</c:v>
              </c:pt>
              <c:pt idx="631">
                <c:v>4698</c:v>
              </c:pt>
              <c:pt idx="632">
                <c:v>60</c:v>
              </c:pt>
              <c:pt idx="633">
                <c:v>62</c:v>
              </c:pt>
              <c:pt idx="634">
                <c:v>67</c:v>
              </c:pt>
              <c:pt idx="635">
                <c:v>77</c:v>
              </c:pt>
              <c:pt idx="636">
                <c:v>388</c:v>
              </c:pt>
              <c:pt idx="637">
                <c:v>72</c:v>
              </c:pt>
              <c:pt idx="638">
                <c:v>185</c:v>
              </c:pt>
              <c:pt idx="639">
                <c:v>75</c:v>
              </c:pt>
              <c:pt idx="640">
                <c:v>73</c:v>
              </c:pt>
              <c:pt idx="641">
                <c:v>2438</c:v>
              </c:pt>
              <c:pt idx="642">
                <c:v>355</c:v>
              </c:pt>
              <c:pt idx="643">
                <c:v>56</c:v>
              </c:pt>
              <c:pt idx="644">
                <c:v>77</c:v>
              </c:pt>
              <c:pt idx="645">
                <c:v>79</c:v>
              </c:pt>
              <c:pt idx="646">
                <c:v>61</c:v>
              </c:pt>
              <c:pt idx="647">
                <c:v>223</c:v>
              </c:pt>
              <c:pt idx="648">
                <c:v>123</c:v>
              </c:pt>
              <c:pt idx="649">
                <c:v>212</c:v>
              </c:pt>
              <c:pt idx="650">
                <c:v>78</c:v>
              </c:pt>
              <c:pt idx="651">
                <c:v>89</c:v>
              </c:pt>
              <c:pt idx="652">
                <c:v>82</c:v>
              </c:pt>
              <c:pt idx="653">
                <c:v>69</c:v>
              </c:pt>
              <c:pt idx="654">
                <c:v>728</c:v>
              </c:pt>
              <c:pt idx="655">
                <c:v>218</c:v>
              </c:pt>
              <c:pt idx="656">
                <c:v>127</c:v>
              </c:pt>
              <c:pt idx="657">
                <c:v>73</c:v>
              </c:pt>
              <c:pt idx="658">
                <c:v>124</c:v>
              </c:pt>
              <c:pt idx="659">
                <c:v>77</c:v>
              </c:pt>
              <c:pt idx="660">
                <c:v>2910</c:v>
              </c:pt>
              <c:pt idx="661">
                <c:v>50</c:v>
              </c:pt>
              <c:pt idx="662">
                <c:v>146</c:v>
              </c:pt>
              <c:pt idx="663">
                <c:v>79</c:v>
              </c:pt>
              <c:pt idx="664">
                <c:v>78</c:v>
              </c:pt>
              <c:pt idx="665">
                <c:v>64</c:v>
              </c:pt>
              <c:pt idx="666">
                <c:v>211</c:v>
              </c:pt>
              <c:pt idx="667">
                <c:v>67</c:v>
              </c:pt>
              <c:pt idx="668">
                <c:v>162</c:v>
              </c:pt>
              <c:pt idx="669">
                <c:v>64</c:v>
              </c:pt>
              <c:pt idx="670">
                <c:v>111</c:v>
              </c:pt>
              <c:pt idx="671">
                <c:v>55</c:v>
              </c:pt>
              <c:pt idx="672">
                <c:v>143</c:v>
              </c:pt>
              <c:pt idx="673">
                <c:v>272</c:v>
              </c:pt>
              <c:pt idx="674">
                <c:v>2387</c:v>
              </c:pt>
              <c:pt idx="675">
                <c:v>80</c:v>
              </c:pt>
              <c:pt idx="676">
                <c:v>187</c:v>
              </c:pt>
              <c:pt idx="677">
                <c:v>68</c:v>
              </c:pt>
              <c:pt idx="678">
                <c:v>154</c:v>
              </c:pt>
              <c:pt idx="679">
                <c:v>262</c:v>
              </c:pt>
              <c:pt idx="680">
                <c:v>63</c:v>
              </c:pt>
              <c:pt idx="681">
                <c:v>458</c:v>
              </c:pt>
              <c:pt idx="682">
                <c:v>56</c:v>
              </c:pt>
              <c:pt idx="683">
                <c:v>73</c:v>
              </c:pt>
              <c:pt idx="684">
                <c:v>138</c:v>
              </c:pt>
              <c:pt idx="685">
                <c:v>69</c:v>
              </c:pt>
              <c:pt idx="686">
                <c:v>59</c:v>
              </c:pt>
              <c:pt idx="687">
                <c:v>145</c:v>
              </c:pt>
              <c:pt idx="688">
                <c:v>81</c:v>
              </c:pt>
              <c:pt idx="689">
                <c:v>74</c:v>
              </c:pt>
              <c:pt idx="690">
                <c:v>224</c:v>
              </c:pt>
              <c:pt idx="691">
                <c:v>72</c:v>
              </c:pt>
              <c:pt idx="692">
                <c:v>523</c:v>
              </c:pt>
              <c:pt idx="693">
                <c:v>137</c:v>
              </c:pt>
              <c:pt idx="694">
                <c:v>665</c:v>
              </c:pt>
              <c:pt idx="695">
                <c:v>141</c:v>
              </c:pt>
              <c:pt idx="696">
                <c:v>987</c:v>
              </c:pt>
              <c:pt idx="697">
                <c:v>73</c:v>
              </c:pt>
              <c:pt idx="698">
                <c:v>72</c:v>
              </c:pt>
              <c:pt idx="699">
                <c:v>558</c:v>
              </c:pt>
              <c:pt idx="700">
                <c:v>1043</c:v>
              </c:pt>
              <c:pt idx="701">
                <c:v>60</c:v>
              </c:pt>
              <c:pt idx="702">
                <c:v>71</c:v>
              </c:pt>
              <c:pt idx="703">
                <c:v>56</c:v>
              </c:pt>
              <c:pt idx="704">
                <c:v>198</c:v>
              </c:pt>
              <c:pt idx="705">
                <c:v>82</c:v>
              </c:pt>
              <c:pt idx="706">
                <c:v>158</c:v>
              </c:pt>
              <c:pt idx="707">
                <c:v>63</c:v>
              </c:pt>
              <c:pt idx="708">
                <c:v>71</c:v>
              </c:pt>
              <c:pt idx="709">
                <c:v>133</c:v>
              </c:pt>
              <c:pt idx="710">
                <c:v>72</c:v>
              </c:pt>
              <c:pt idx="711">
                <c:v>155</c:v>
              </c:pt>
              <c:pt idx="712">
                <c:v>203</c:v>
              </c:pt>
              <c:pt idx="713">
                <c:v>145</c:v>
              </c:pt>
              <c:pt idx="714">
                <c:v>199</c:v>
              </c:pt>
              <c:pt idx="715">
                <c:v>151</c:v>
              </c:pt>
              <c:pt idx="716">
                <c:v>78</c:v>
              </c:pt>
              <c:pt idx="717">
                <c:v>54</c:v>
              </c:pt>
              <c:pt idx="718">
                <c:v>783</c:v>
              </c:pt>
              <c:pt idx="719">
                <c:v>56</c:v>
              </c:pt>
              <c:pt idx="720">
                <c:v>79</c:v>
              </c:pt>
              <c:pt idx="721">
                <c:v>156</c:v>
              </c:pt>
              <c:pt idx="722">
                <c:v>80</c:v>
              </c:pt>
              <c:pt idx="723">
                <c:v>71</c:v>
              </c:pt>
              <c:pt idx="724">
                <c:v>78</c:v>
              </c:pt>
              <c:pt idx="725">
                <c:v>72</c:v>
              </c:pt>
              <c:pt idx="726">
                <c:v>234</c:v>
              </c:pt>
              <c:pt idx="727">
                <c:v>324</c:v>
              </c:pt>
              <c:pt idx="728">
                <c:v>78</c:v>
              </c:pt>
              <c:pt idx="729">
                <c:v>78</c:v>
              </c:pt>
              <c:pt idx="730">
                <c:v>63</c:v>
              </c:pt>
              <c:pt idx="731">
                <c:v>61</c:v>
              </c:pt>
              <c:pt idx="732">
                <c:v>117</c:v>
              </c:pt>
              <c:pt idx="733">
                <c:v>217</c:v>
              </c:pt>
              <c:pt idx="734">
                <c:v>223</c:v>
              </c:pt>
              <c:pt idx="735">
                <c:v>80</c:v>
              </c:pt>
              <c:pt idx="736">
                <c:v>322</c:v>
              </c:pt>
              <c:pt idx="737">
                <c:v>610</c:v>
              </c:pt>
              <c:pt idx="738">
                <c:v>80</c:v>
              </c:pt>
              <c:pt idx="739">
                <c:v>138</c:v>
              </c:pt>
              <c:pt idx="740">
                <c:v>185</c:v>
              </c:pt>
              <c:pt idx="741">
                <c:v>774</c:v>
              </c:pt>
              <c:pt idx="742">
                <c:v>62</c:v>
              </c:pt>
              <c:pt idx="743">
                <c:v>2015</c:v>
              </c:pt>
              <c:pt idx="744">
                <c:v>16735</c:v>
              </c:pt>
              <c:pt idx="745">
                <c:v>87</c:v>
              </c:pt>
              <c:pt idx="746">
                <c:v>175</c:v>
              </c:pt>
              <c:pt idx="747">
                <c:v>62</c:v>
              </c:pt>
              <c:pt idx="748">
                <c:v>72</c:v>
              </c:pt>
              <c:pt idx="749">
                <c:v>346</c:v>
              </c:pt>
              <c:pt idx="750">
                <c:v>67</c:v>
              </c:pt>
              <c:pt idx="751">
                <c:v>1111</c:v>
              </c:pt>
              <c:pt idx="752">
                <c:v>120</c:v>
              </c:pt>
              <c:pt idx="753">
                <c:v>69</c:v>
              </c:pt>
              <c:pt idx="754">
                <c:v>567</c:v>
              </c:pt>
              <c:pt idx="755">
                <c:v>203</c:v>
              </c:pt>
              <c:pt idx="756">
                <c:v>153</c:v>
              </c:pt>
              <c:pt idx="757">
                <c:v>72</c:v>
              </c:pt>
              <c:pt idx="758">
                <c:v>233</c:v>
              </c:pt>
              <c:pt idx="759">
                <c:v>213</c:v>
              </c:pt>
              <c:pt idx="760">
                <c:v>92</c:v>
              </c:pt>
              <c:pt idx="761">
                <c:v>57</c:v>
              </c:pt>
              <c:pt idx="762">
                <c:v>227</c:v>
              </c:pt>
              <c:pt idx="763">
                <c:v>247</c:v>
              </c:pt>
              <c:pt idx="764">
                <c:v>71</c:v>
              </c:pt>
              <c:pt idx="765">
                <c:v>77</c:v>
              </c:pt>
              <c:pt idx="766">
                <c:v>309</c:v>
              </c:pt>
              <c:pt idx="767">
                <c:v>2746</c:v>
              </c:pt>
              <c:pt idx="768">
                <c:v>219</c:v>
              </c:pt>
              <c:pt idx="769">
                <c:v>66</c:v>
              </c:pt>
              <c:pt idx="770">
                <c:v>90</c:v>
              </c:pt>
              <c:pt idx="771">
                <c:v>108</c:v>
              </c:pt>
              <c:pt idx="772">
                <c:v>71</c:v>
              </c:pt>
              <c:pt idx="773">
                <c:v>75</c:v>
              </c:pt>
              <c:pt idx="774">
                <c:v>76</c:v>
              </c:pt>
              <c:pt idx="775">
                <c:v>154</c:v>
              </c:pt>
              <c:pt idx="776">
                <c:v>67</c:v>
              </c:pt>
              <c:pt idx="777">
                <c:v>476</c:v>
              </c:pt>
              <c:pt idx="778">
                <c:v>77</c:v>
              </c:pt>
              <c:pt idx="779">
                <c:v>214</c:v>
              </c:pt>
              <c:pt idx="780">
                <c:v>427</c:v>
              </c:pt>
              <c:pt idx="781">
                <c:v>74</c:v>
              </c:pt>
              <c:pt idx="782">
                <c:v>79</c:v>
              </c:pt>
              <c:pt idx="783">
                <c:v>198</c:v>
              </c:pt>
              <c:pt idx="784">
                <c:v>58</c:v>
              </c:pt>
              <c:pt idx="785">
                <c:v>55</c:v>
              </c:pt>
              <c:pt idx="786">
                <c:v>83</c:v>
              </c:pt>
              <c:pt idx="787">
                <c:v>188</c:v>
              </c:pt>
              <c:pt idx="788">
                <c:v>6181</c:v>
              </c:pt>
              <c:pt idx="789">
                <c:v>69</c:v>
              </c:pt>
              <c:pt idx="790">
                <c:v>59</c:v>
              </c:pt>
              <c:pt idx="791">
                <c:v>67</c:v>
              </c:pt>
              <c:pt idx="792">
                <c:v>79</c:v>
              </c:pt>
              <c:pt idx="793">
                <c:v>161</c:v>
              </c:pt>
              <c:pt idx="794">
                <c:v>134</c:v>
              </c:pt>
              <c:pt idx="795">
                <c:v>573</c:v>
              </c:pt>
              <c:pt idx="796">
                <c:v>135</c:v>
              </c:pt>
              <c:pt idx="797">
                <c:v>270</c:v>
              </c:pt>
              <c:pt idx="798">
                <c:v>373</c:v>
              </c:pt>
              <c:pt idx="799">
                <c:v>81</c:v>
              </c:pt>
              <c:pt idx="800">
                <c:v>60</c:v>
              </c:pt>
              <c:pt idx="801">
                <c:v>199</c:v>
              </c:pt>
              <c:pt idx="802">
                <c:v>227</c:v>
              </c:pt>
              <c:pt idx="803">
                <c:v>66</c:v>
              </c:pt>
              <c:pt idx="804">
                <c:v>228</c:v>
              </c:pt>
              <c:pt idx="805">
                <c:v>86</c:v>
              </c:pt>
              <c:pt idx="806">
                <c:v>278</c:v>
              </c:pt>
              <c:pt idx="807">
                <c:v>62</c:v>
              </c:pt>
              <c:pt idx="808">
                <c:v>158</c:v>
              </c:pt>
              <c:pt idx="809">
                <c:v>2007</c:v>
              </c:pt>
              <c:pt idx="810">
                <c:v>123</c:v>
              </c:pt>
              <c:pt idx="811">
                <c:v>125</c:v>
              </c:pt>
              <c:pt idx="812">
                <c:v>261</c:v>
              </c:pt>
              <c:pt idx="813">
                <c:v>1156</c:v>
              </c:pt>
              <c:pt idx="814">
                <c:v>60</c:v>
              </c:pt>
              <c:pt idx="815">
                <c:v>723</c:v>
              </c:pt>
              <c:pt idx="816">
                <c:v>170</c:v>
              </c:pt>
              <c:pt idx="817">
                <c:v>73</c:v>
              </c:pt>
              <c:pt idx="818">
                <c:v>237</c:v>
              </c:pt>
              <c:pt idx="819">
                <c:v>72</c:v>
              </c:pt>
              <c:pt idx="820">
                <c:v>80</c:v>
              </c:pt>
              <c:pt idx="821">
                <c:v>546</c:v>
              </c:pt>
              <c:pt idx="822">
                <c:v>73</c:v>
              </c:pt>
              <c:pt idx="823">
                <c:v>325</c:v>
              </c:pt>
              <c:pt idx="824">
                <c:v>55</c:v>
              </c:pt>
              <c:pt idx="825">
                <c:v>80</c:v>
              </c:pt>
              <c:pt idx="826">
                <c:v>67</c:v>
              </c:pt>
              <c:pt idx="827">
                <c:v>52</c:v>
              </c:pt>
              <c:pt idx="828">
                <c:v>63</c:v>
              </c:pt>
              <c:pt idx="829">
                <c:v>64</c:v>
              </c:pt>
              <c:pt idx="830">
                <c:v>81</c:v>
              </c:pt>
              <c:pt idx="831">
                <c:v>76</c:v>
              </c:pt>
              <c:pt idx="832">
                <c:v>60</c:v>
              </c:pt>
              <c:pt idx="833">
                <c:v>145</c:v>
              </c:pt>
              <c:pt idx="834">
                <c:v>417</c:v>
              </c:pt>
              <c:pt idx="835">
                <c:v>115</c:v>
              </c:pt>
              <c:pt idx="836">
                <c:v>65</c:v>
              </c:pt>
              <c:pt idx="837">
                <c:v>105</c:v>
              </c:pt>
              <c:pt idx="838">
                <c:v>72</c:v>
              </c:pt>
              <c:pt idx="839">
                <c:v>205</c:v>
              </c:pt>
              <c:pt idx="840">
                <c:v>53</c:v>
              </c:pt>
              <c:pt idx="841">
                <c:v>140</c:v>
              </c:pt>
              <c:pt idx="842">
                <c:v>140</c:v>
              </c:pt>
              <c:pt idx="843">
                <c:v>57</c:v>
              </c:pt>
              <c:pt idx="844">
                <c:v>124</c:v>
              </c:pt>
              <c:pt idx="845">
                <c:v>73</c:v>
              </c:pt>
              <c:pt idx="846">
                <c:v>139</c:v>
              </c:pt>
              <c:pt idx="847">
                <c:v>55</c:v>
              </c:pt>
              <c:pt idx="848">
                <c:v>73</c:v>
              </c:pt>
              <c:pt idx="849">
                <c:v>478</c:v>
              </c:pt>
              <c:pt idx="850">
                <c:v>70</c:v>
              </c:pt>
              <c:pt idx="851">
                <c:v>68</c:v>
              </c:pt>
              <c:pt idx="852">
                <c:v>209</c:v>
              </c:pt>
              <c:pt idx="853">
                <c:v>76</c:v>
              </c:pt>
              <c:pt idx="854">
                <c:v>128</c:v>
              </c:pt>
              <c:pt idx="855">
                <c:v>69</c:v>
              </c:pt>
              <c:pt idx="856">
                <c:v>70</c:v>
              </c:pt>
              <c:pt idx="857">
                <c:v>210</c:v>
              </c:pt>
              <c:pt idx="858">
                <c:v>56</c:v>
              </c:pt>
              <c:pt idx="859">
                <c:v>220</c:v>
              </c:pt>
              <c:pt idx="860">
                <c:v>85</c:v>
              </c:pt>
              <c:pt idx="861">
                <c:v>233</c:v>
              </c:pt>
              <c:pt idx="862">
                <c:v>242</c:v>
              </c:pt>
              <c:pt idx="863">
                <c:v>78</c:v>
              </c:pt>
              <c:pt idx="864">
                <c:v>68</c:v>
              </c:pt>
            </c:numLit>
          </c:val>
          <c:extLst>
            <c:ext xmlns:c16="http://schemas.microsoft.com/office/drawing/2014/chart" uri="{C3380CC4-5D6E-409C-BE32-E72D297353CC}">
              <c16:uniqueId val="{00000000-7CE9-43B8-94C6-FCB8F17D6F83}"/>
            </c:ext>
          </c:extLst>
        </c:ser>
        <c:dLbls>
          <c:showLegendKey val="0"/>
          <c:showVal val="0"/>
          <c:showCatName val="0"/>
          <c:showSerName val="0"/>
          <c:showPercent val="0"/>
          <c:showBubbleSize val="0"/>
        </c:dLbls>
        <c:gapWidth val="182"/>
        <c:axId val="78189007"/>
        <c:axId val="78194767"/>
      </c:barChart>
      <c:catAx>
        <c:axId val="781890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194767"/>
        <c:crosses val="autoZero"/>
        <c:auto val="1"/>
        <c:lblAlgn val="ctr"/>
        <c:lblOffset val="100"/>
        <c:noMultiLvlLbl val="0"/>
      </c:catAx>
      <c:valAx>
        <c:axId val="781947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1890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filtered_data_Statistics!$B$2:$B$3802</cx:f>
        <cx:lvl ptCount="3801" formatCode="General">
          <cx:pt idx="0">65</cx:pt>
          <cx:pt idx="1">59</cx:pt>
          <cx:pt idx="2">80</cx:pt>
          <cx:pt idx="3">74</cx:pt>
          <cx:pt idx="4">87</cx:pt>
          <cx:pt idx="5">93</cx:pt>
          <cx:pt idx="6">92</cx:pt>
          <cx:pt idx="7">97</cx:pt>
          <cx:pt idx="8">91</cx:pt>
          <cx:pt idx="9">93</cx:pt>
          <cx:pt idx="10">93</cx:pt>
          <cx:pt idx="11">93</cx:pt>
          <cx:pt idx="12">93</cx:pt>
          <cx:pt idx="13">92</cx:pt>
          <cx:pt idx="14">95</cx:pt>
          <cx:pt idx="15">94</cx:pt>
          <cx:pt idx="16">75</cx:pt>
          <cx:pt idx="17">90</cx:pt>
          <cx:pt idx="18">78</cx:pt>
          <cx:pt idx="19">74</cx:pt>
          <cx:pt idx="20">75</cx:pt>
          <cx:pt idx="21">71</cx:pt>
          <cx:pt idx="22">69</cx:pt>
          <cx:pt idx="23">79</cx:pt>
          <cx:pt idx="24">75</cx:pt>
          <cx:pt idx="25">56</cx:pt>
          <cx:pt idx="26">80</cx:pt>
          <cx:pt idx="27">61</cx:pt>
          <cx:pt idx="28">55</cx:pt>
          <cx:pt idx="29">61</cx:pt>
          <cx:pt idx="30">58</cx:pt>
          <cx:pt idx="31">62</cx:pt>
          <cx:pt idx="32">60</cx:pt>
          <cx:pt idx="33">60</cx:pt>
          <cx:pt idx="34">66</cx:pt>
          <cx:pt idx="35">59</cx:pt>
          <cx:pt idx="36">60</cx:pt>
          <cx:pt idx="37">58</cx:pt>
          <cx:pt idx="38">60</cx:pt>
          <cx:pt idx="39">62</cx:pt>
          <cx:pt idx="40">55</cx:pt>
          <cx:pt idx="41">64</cx:pt>
          <cx:pt idx="42">91</cx:pt>
          <cx:pt idx="43">84</cx:pt>
          <cx:pt idx="44">92</cx:pt>
          <cx:pt idx="45">82</cx:pt>
          <cx:pt idx="46">81</cx:pt>
          <cx:pt idx="47">57</cx:pt>
          <cx:pt idx="48">50</cx:pt>
          <cx:pt idx="49">52</cx:pt>
          <cx:pt idx="50">54</cx:pt>
          <cx:pt idx="51">53</cx:pt>
          <cx:pt idx="52">85</cx:pt>
          <cx:pt idx="53">84</cx:pt>
          <cx:pt idx="54">87</cx:pt>
          <cx:pt idx="55">50</cx:pt>
          <cx:pt idx="56">51</cx:pt>
          <cx:pt idx="57">88</cx:pt>
          <cx:pt idx="58">50</cx:pt>
          <cx:pt idx="59">85</cx:pt>
          <cx:pt idx="60">83</cx:pt>
          <cx:pt idx="61">88</cx:pt>
          <cx:pt idx="62">51</cx:pt>
          <cx:pt idx="63">51</cx:pt>
          <cx:pt idx="64">71</cx:pt>
          <cx:pt idx="65">88</cx:pt>
          <cx:pt idx="66">78</cx:pt>
          <cx:pt idx="67">78</cx:pt>
          <cx:pt idx="68">71</cx:pt>
          <cx:pt idx="69">76</cx:pt>
          <cx:pt idx="70">68</cx:pt>
          <cx:pt idx="71">89</cx:pt>
          <cx:pt idx="72">91</cx:pt>
          <cx:pt idx="73">73</cx:pt>
          <cx:pt idx="74">65</cx:pt>
          <cx:pt idx="75">78</cx:pt>
          <cx:pt idx="76">69</cx:pt>
          <cx:pt idx="77">80</cx:pt>
          <cx:pt idx="78">73</cx:pt>
          <cx:pt idx="79">90</cx:pt>
          <cx:pt idx="80">87</cx:pt>
          <cx:pt idx="81">59</cx:pt>
          <cx:pt idx="82">57</cx:pt>
          <cx:pt idx="83">61</cx:pt>
          <cx:pt idx="84">75</cx:pt>
          <cx:pt idx="85">63</cx:pt>
          <cx:pt idx="86">71</cx:pt>
          <cx:pt idx="87">67</cx:pt>
          <cx:pt idx="88">65</cx:pt>
          <cx:pt idx="89">66</cx:pt>
          <cx:pt idx="90">58</cx:pt>
          <cx:pt idx="91">70</cx:pt>
          <cx:pt idx="92">65</cx:pt>
          <cx:pt idx="93">74</cx:pt>
          <cx:pt idx="94">71</cx:pt>
          <cx:pt idx="95">86</cx:pt>
          <cx:pt idx="96">59</cx:pt>
          <cx:pt idx="97">61</cx:pt>
          <cx:pt idx="98">91</cx:pt>
          <cx:pt idx="99">72</cx:pt>
          <cx:pt idx="100">65</cx:pt>
          <cx:pt idx="101">78</cx:pt>
          <cx:pt idx="102">63</cx:pt>
          <cx:pt idx="103">94</cx:pt>
          <cx:pt idx="104">84</cx:pt>
          <cx:pt idx="105">91</cx:pt>
          <cx:pt idx="106">86</cx:pt>
          <cx:pt idx="107">92</cx:pt>
          <cx:pt idx="108">52</cx:pt>
          <cx:pt idx="109">99</cx:pt>
          <cx:pt idx="110">93</cx:pt>
          <cx:pt idx="111">93</cx:pt>
          <cx:pt idx="112">70</cx:pt>
          <cx:pt idx="113">70</cx:pt>
          <cx:pt idx="114">68</cx:pt>
          <cx:pt idx="115">64</cx:pt>
          <cx:pt idx="116">82</cx:pt>
          <cx:pt idx="117">80</cx:pt>
          <cx:pt idx="118">67</cx:pt>
          <cx:pt idx="119">68</cx:pt>
          <cx:pt idx="120">66</cx:pt>
          <cx:pt idx="121">88</cx:pt>
          <cx:pt idx="122">54</cx:pt>
          <cx:pt idx="123">86</cx:pt>
          <cx:pt idx="124">81</cx:pt>
          <cx:pt idx="125">63</cx:pt>
          <cx:pt idx="126">87</cx:pt>
          <cx:pt idx="127">87</cx:pt>
          <cx:pt idx="128">86</cx:pt>
          <cx:pt idx="129">52</cx:pt>
          <cx:pt idx="130">50</cx:pt>
          <cx:pt idx="131">63</cx:pt>
          <cx:pt idx="132">73</cx:pt>
          <cx:pt idx="133">72</cx:pt>
          <cx:pt idx="134">53</cx:pt>
          <cx:pt idx="135">79</cx:pt>
          <cx:pt idx="136">74</cx:pt>
          <cx:pt idx="137">75</cx:pt>
          <cx:pt idx="138">61</cx:pt>
          <cx:pt idx="139">68</cx:pt>
          <cx:pt idx="140">86</cx:pt>
          <cx:pt idx="141">77</cx:pt>
          <cx:pt idx="142">63</cx:pt>
          <cx:pt idx="143">65</cx:pt>
          <cx:pt idx="144">74</cx:pt>
          <cx:pt idx="145">71</cx:pt>
          <cx:pt idx="146">66</cx:pt>
          <cx:pt idx="147">68</cx:pt>
          <cx:pt idx="148">62</cx:pt>
          <cx:pt idx="149">87</cx:pt>
          <cx:pt idx="150">72</cx:pt>
          <cx:pt idx="151">79</cx:pt>
          <cx:pt idx="152">73</cx:pt>
          <cx:pt idx="153">70</cx:pt>
          <cx:pt idx="154">81</cx:pt>
          <cx:pt idx="155">65</cx:pt>
          <cx:pt idx="156">64</cx:pt>
          <cx:pt idx="157">68</cx:pt>
          <cx:pt idx="158">64</cx:pt>
          <cx:pt idx="159">63</cx:pt>
          <cx:pt idx="160">65</cx:pt>
          <cx:pt idx="161">68</cx:pt>
          <cx:pt idx="162">64</cx:pt>
          <cx:pt idx="163">65</cx:pt>
          <cx:pt idx="164">65</cx:pt>
          <cx:pt idx="165">68</cx:pt>
          <cx:pt idx="166">67</cx:pt>
          <cx:pt idx="167">68</cx:pt>
          <cx:pt idx="168">65</cx:pt>
          <cx:pt idx="169">76</cx:pt>
          <cx:pt idx="170">69</cx:pt>
          <cx:pt idx="171">67</cx:pt>
          <cx:pt idx="172">85</cx:pt>
          <cx:pt idx="173">66</cx:pt>
          <cx:pt idx="174">66</cx:pt>
          <cx:pt idx="175">76</cx:pt>
          <cx:pt idx="176">61</cx:pt>
          <cx:pt idx="177">68</cx:pt>
          <cx:pt idx="178">66</cx:pt>
          <cx:pt idx="179">73</cx:pt>
          <cx:pt idx="180">86</cx:pt>
          <cx:pt idx="181">82</cx:pt>
          <cx:pt idx="182">85</cx:pt>
          <cx:pt idx="183">71</cx:pt>
          <cx:pt idx="184">62</cx:pt>
          <cx:pt idx="185">67</cx:pt>
          <cx:pt idx="186">75</cx:pt>
          <cx:pt idx="187">90</cx:pt>
          <cx:pt idx="188">70</cx:pt>
          <cx:pt idx="189">63</cx:pt>
          <cx:pt idx="190">66</cx:pt>
          <cx:pt idx="191">66</cx:pt>
          <cx:pt idx="192">82</cx:pt>
          <cx:pt idx="193">64</cx:pt>
          <cx:pt idx="194">66</cx:pt>
          <cx:pt idx="195">62</cx:pt>
          <cx:pt idx="196">67</cx:pt>
          <cx:pt idx="197">62</cx:pt>
          <cx:pt idx="198">70</cx:pt>
          <cx:pt idx="199">84</cx:pt>
          <cx:pt idx="200">71</cx:pt>
          <cx:pt idx="201">73</cx:pt>
          <cx:pt idx="202">64</cx:pt>
          <cx:pt idx="203">63</cx:pt>
          <cx:pt idx="204">80</cx:pt>
          <cx:pt idx="205">54</cx:pt>
          <cx:pt idx="206">56</cx:pt>
          <cx:pt idx="207">91</cx:pt>
          <cx:pt idx="208">88</cx:pt>
          <cx:pt idx="209">90</cx:pt>
          <cx:pt idx="210">89</cx:pt>
          <cx:pt idx="211">78</cx:pt>
          <cx:pt idx="212">83</cx:pt>
          <cx:pt idx="213">79</cx:pt>
          <cx:pt idx="214">68</cx:pt>
          <cx:pt idx="215">67</cx:pt>
          <cx:pt idx="216">68</cx:pt>
          <cx:pt idx="217">75</cx:pt>
          <cx:pt idx="218">83</cx:pt>
          <cx:pt idx="219">74</cx:pt>
          <cx:pt idx="220">80</cx:pt>
          <cx:pt idx="221">84</cx:pt>
          <cx:pt idx="222">58</cx:pt>
          <cx:pt idx="223">74</cx:pt>
          <cx:pt idx="224">60</cx:pt>
          <cx:pt idx="225">75</cx:pt>
          <cx:pt idx="226">76</cx:pt>
          <cx:pt idx="227">85</cx:pt>
          <cx:pt idx="228">66</cx:pt>
          <cx:pt idx="229">65</cx:pt>
          <cx:pt idx="230">89</cx:pt>
          <cx:pt idx="231">80</cx:pt>
          <cx:pt idx="232">78</cx:pt>
          <cx:pt idx="233">80</cx:pt>
          <cx:pt idx="234">63</cx:pt>
          <cx:pt idx="235">62</cx:pt>
          <cx:pt idx="236">65</cx:pt>
          <cx:pt idx="237">59</cx:pt>
          <cx:pt idx="238">91</cx:pt>
          <cx:pt idx="239">74</cx:pt>
          <cx:pt idx="240">56</cx:pt>
          <cx:pt idx="241">62</cx:pt>
          <cx:pt idx="242">63</cx:pt>
          <cx:pt idx="243">67</cx:pt>
          <cx:pt idx="244">60</cx:pt>
          <cx:pt idx="245">55</cx:pt>
          <cx:pt idx="246">63</cx:pt>
          <cx:pt idx="247">65</cx:pt>
          <cx:pt idx="248">60</cx:pt>
          <cx:pt idx="249">67</cx:pt>
          <cx:pt idx="250">69</cx:pt>
          <cx:pt idx="251">73</cx:pt>
          <cx:pt idx="252">77</cx:pt>
          <cx:pt idx="253">68</cx:pt>
          <cx:pt idx="254">85</cx:pt>
          <cx:pt idx="255">77</cx:pt>
          <cx:pt idx="256">83</cx:pt>
          <cx:pt idx="257">82</cx:pt>
          <cx:pt idx="258">83</cx:pt>
          <cx:pt idx="259">72</cx:pt>
          <cx:pt idx="260">70</cx:pt>
          <cx:pt idx="261">81</cx:pt>
          <cx:pt idx="262">58</cx:pt>
          <cx:pt idx="263">59</cx:pt>
          <cx:pt idx="264">59</cx:pt>
          <cx:pt idx="265">76</cx:pt>
          <cx:pt idx="266">56</cx:pt>
          <cx:pt idx="267">61</cx:pt>
          <cx:pt idx="268">82</cx:pt>
          <cx:pt idx="269">66</cx:pt>
          <cx:pt idx="270">63</cx:pt>
          <cx:pt idx="271">66</cx:pt>
          <cx:pt idx="272">70</cx:pt>
          <cx:pt idx="273">54</cx:pt>
          <cx:pt idx="274">70</cx:pt>
          <cx:pt idx="275">57</cx:pt>
          <cx:pt idx="276">62</cx:pt>
          <cx:pt idx="277">56</cx:pt>
          <cx:pt idx="278">65</cx:pt>
          <cx:pt idx="279">57</cx:pt>
          <cx:pt idx="280">74</cx:pt>
          <cx:pt idx="281">67</cx:pt>
          <cx:pt idx="282">89</cx:pt>
          <cx:pt idx="283">70</cx:pt>
          <cx:pt idx="284">86</cx:pt>
          <cx:pt idx="285">71</cx:pt>
          <cx:pt idx="286">71</cx:pt>
          <cx:pt idx="287">61</cx:pt>
          <cx:pt idx="288">65</cx:pt>
          <cx:pt idx="289">62</cx:pt>
          <cx:pt idx="290">57</cx:pt>
          <cx:pt idx="291">51</cx:pt>
          <cx:pt idx="292">58</cx:pt>
          <cx:pt idx="293">50</cx:pt>
          <cx:pt idx="294">72</cx:pt>
          <cx:pt idx="295">61</cx:pt>
          <cx:pt idx="296">57</cx:pt>
          <cx:pt idx="297">86</cx:pt>
          <cx:pt idx="298">75</cx:pt>
          <cx:pt idx="299">83</cx:pt>
          <cx:pt idx="300">70</cx:pt>
          <cx:pt idx="301">78</cx:pt>
          <cx:pt idx="302">81</cx:pt>
          <cx:pt idx="303">65</cx:pt>
          <cx:pt idx="304">70</cx:pt>
          <cx:pt idx="305">75</cx:pt>
          <cx:pt idx="306">67</cx:pt>
          <cx:pt idx="307">74</cx:pt>
          <cx:pt idx="308">68</cx:pt>
          <cx:pt idx="309">79</cx:pt>
          <cx:pt idx="310">76</cx:pt>
          <cx:pt idx="311">75</cx:pt>
          <cx:pt idx="312">76</cx:pt>
          <cx:pt idx="313">75</cx:pt>
          <cx:pt idx="314">63</cx:pt>
          <cx:pt idx="315">62</cx:pt>
          <cx:pt idx="316">62</cx:pt>
          <cx:pt idx="317">59</cx:pt>
          <cx:pt idx="318">89</cx:pt>
          <cx:pt idx="319">87</cx:pt>
          <cx:pt idx="320">77</cx:pt>
          <cx:pt idx="321">76</cx:pt>
          <cx:pt idx="322">81</cx:pt>
          <cx:pt idx="323">94</cx:pt>
          <cx:pt idx="324">76</cx:pt>
          <cx:pt idx="325">80</cx:pt>
          <cx:pt idx="326">86</cx:pt>
          <cx:pt idx="327">92</cx:pt>
          <cx:pt idx="328">79</cx:pt>
          <cx:pt idx="329">81</cx:pt>
          <cx:pt idx="330">80</cx:pt>
          <cx:pt idx="331">58</cx:pt>
          <cx:pt idx="332">74</cx:pt>
          <cx:pt idx="333">79</cx:pt>
          <cx:pt idx="334">73</cx:pt>
          <cx:pt idx="335">70</cx:pt>
          <cx:pt idx="336">66</cx:pt>
          <cx:pt idx="337">75</cx:pt>
          <cx:pt idx="338">71</cx:pt>
          <cx:pt idx="339">69</cx:pt>
          <cx:pt idx="340">65</cx:pt>
          <cx:pt idx="341">70</cx:pt>
          <cx:pt idx="342">74</cx:pt>
          <cx:pt idx="343">72</cx:pt>
          <cx:pt idx="344">71</cx:pt>
          <cx:pt idx="345">66</cx:pt>
          <cx:pt idx="346">70</cx:pt>
          <cx:pt idx="347">67</cx:pt>
          <cx:pt idx="348">72</cx:pt>
          <cx:pt idx="349">65</cx:pt>
          <cx:pt idx="350">67</cx:pt>
          <cx:pt idx="351">69</cx:pt>
          <cx:pt idx="352">71</cx:pt>
          <cx:pt idx="353">69</cx:pt>
          <cx:pt idx="354">66</cx:pt>
          <cx:pt idx="355">74</cx:pt>
          <cx:pt idx="356">71</cx:pt>
          <cx:pt idx="357">70</cx:pt>
          <cx:pt idx="358">74</cx:pt>
          <cx:pt idx="359">71</cx:pt>
          <cx:pt idx="360">70</cx:pt>
          <cx:pt idx="361">66</cx:pt>
          <cx:pt idx="362">71</cx:pt>
          <cx:pt idx="363">69</cx:pt>
          <cx:pt idx="364">72</cx:pt>
          <cx:pt idx="365">69</cx:pt>
          <cx:pt idx="366">57</cx:pt>
          <cx:pt idx="367">73</cx:pt>
          <cx:pt idx="368">81</cx:pt>
          <cx:pt idx="369">73</cx:pt>
          <cx:pt idx="370">80</cx:pt>
          <cx:pt idx="371">57</cx:pt>
          <cx:pt idx="372">68</cx:pt>
          <cx:pt idx="373">65</cx:pt>
          <cx:pt idx="374">71</cx:pt>
          <cx:pt idx="375">67</cx:pt>
          <cx:pt idx="376">55</cx:pt>
          <cx:pt idx="377">62</cx:pt>
          <cx:pt idx="378">83</cx:pt>
          <cx:pt idx="379">54</cx:pt>
          <cx:pt idx="380">88</cx:pt>
          <cx:pt idx="381">62</cx:pt>
          <cx:pt idx="382">53</cx:pt>
          <cx:pt idx="383">82</cx:pt>
          <cx:pt idx="384">59</cx:pt>
          <cx:pt idx="385">60</cx:pt>
          <cx:pt idx="386">58</cx:pt>
          <cx:pt idx="387">61</cx:pt>
          <cx:pt idx="388">54</cx:pt>
          <cx:pt idx="389">74</cx:pt>
          <cx:pt idx="390">64</cx:pt>
          <cx:pt idx="391">62</cx:pt>
          <cx:pt idx="392">61</cx:pt>
          <cx:pt idx="393">53</cx:pt>
          <cx:pt idx="394">56</cx:pt>
          <cx:pt idx="395">68</cx:pt>
          <cx:pt idx="396">61</cx:pt>
          <cx:pt idx="397">57</cx:pt>
          <cx:pt idx="398">69</cx:pt>
          <cx:pt idx="399">53</cx:pt>
          <cx:pt idx="400">57</cx:pt>
          <cx:pt idx="401">73</cx:pt>
          <cx:pt idx="402">71</cx:pt>
          <cx:pt idx="403">55</cx:pt>
          <cx:pt idx="404">62</cx:pt>
          <cx:pt idx="405">61</cx:pt>
          <cx:pt idx="406">61</cx:pt>
          <cx:pt idx="407">72</cx:pt>
          <cx:pt idx="408">59</cx:pt>
          <cx:pt idx="409">60</cx:pt>
          <cx:pt idx="410">80</cx:pt>
          <cx:pt idx="411">60</cx:pt>
          <cx:pt idx="412">67</cx:pt>
          <cx:pt idx="413">56</cx:pt>
          <cx:pt idx="414">68</cx:pt>
          <cx:pt idx="415">65</cx:pt>
          <cx:pt idx="416">61</cx:pt>
          <cx:pt idx="417">65</cx:pt>
          <cx:pt idx="418">71</cx:pt>
          <cx:pt idx="419">70</cx:pt>
          <cx:pt idx="420">73</cx:pt>
          <cx:pt idx="421">59</cx:pt>
          <cx:pt idx="422">71</cx:pt>
          <cx:pt idx="423">68</cx:pt>
          <cx:pt idx="424">77</cx:pt>
          <cx:pt idx="425">72</cx:pt>
          <cx:pt idx="426">82</cx:pt>
          <cx:pt idx="427">79</cx:pt>
          <cx:pt idx="428">66</cx:pt>
          <cx:pt idx="429">79</cx:pt>
          <cx:pt idx="430">73</cx:pt>
          <cx:pt idx="431">62</cx:pt>
          <cx:pt idx="432">50</cx:pt>
          <cx:pt idx="433">60</cx:pt>
          <cx:pt idx="434">62</cx:pt>
          <cx:pt idx="435">75</cx:pt>
          <cx:pt idx="436">76</cx:pt>
          <cx:pt idx="437">65</cx:pt>
          <cx:pt idx="438">78</cx:pt>
          <cx:pt idx="439">83</cx:pt>
          <cx:pt idx="440">63</cx:pt>
          <cx:pt idx="441">83</cx:pt>
          <cx:pt idx="442">83</cx:pt>
          <cx:pt idx="443">68</cx:pt>
          <cx:pt idx="444">84</cx:pt>
          <cx:pt idx="445">73</cx:pt>
          <cx:pt idx="446">74</cx:pt>
          <cx:pt idx="447">65</cx:pt>
          <cx:pt idx="448">51</cx:pt>
          <cx:pt idx="449">60</cx:pt>
          <cx:pt idx="450">64</cx:pt>
          <cx:pt idx="451">77</cx:pt>
          <cx:pt idx="452">50</cx:pt>
          <cx:pt idx="453">51</cx:pt>
          <cx:pt idx="454">63</cx:pt>
          <cx:pt idx="455">86</cx:pt>
          <cx:pt idx="456">65</cx:pt>
          <cx:pt idx="457">51</cx:pt>
          <cx:pt idx="458">83</cx:pt>
          <cx:pt idx="459">82</cx:pt>
          <cx:pt idx="460">68</cx:pt>
          <cx:pt idx="461">75</cx:pt>
          <cx:pt idx="462">69</cx:pt>
          <cx:pt idx="463">73</cx:pt>
          <cx:pt idx="464">73</cx:pt>
          <cx:pt idx="465">69</cx:pt>
          <cx:pt idx="466">68</cx:pt>
          <cx:pt idx="467">72</cx:pt>
          <cx:pt idx="468">72</cx:pt>
          <cx:pt idx="469">70</cx:pt>
          <cx:pt idx="470">67</cx:pt>
          <cx:pt idx="471">66</cx:pt>
          <cx:pt idx="472">69</cx:pt>
          <cx:pt idx="473">71</cx:pt>
          <cx:pt idx="474">74</cx:pt>
          <cx:pt idx="475">70</cx:pt>
          <cx:pt idx="476">70</cx:pt>
          <cx:pt idx="477">71</cx:pt>
          <cx:pt idx="478">67</cx:pt>
          <cx:pt idx="479">68</cx:pt>
          <cx:pt idx="480">66</cx:pt>
          <cx:pt idx="481">72</cx:pt>
          <cx:pt idx="482">69</cx:pt>
          <cx:pt idx="483">71</cx:pt>
          <cx:pt idx="484">80</cx:pt>
          <cx:pt idx="485">72</cx:pt>
          <cx:pt idx="486">71</cx:pt>
          <cx:pt idx="487">79</cx:pt>
          <cx:pt idx="488">60</cx:pt>
          <cx:pt idx="489">82</cx:pt>
          <cx:pt idx="490">70</cx:pt>
          <cx:pt idx="491">78</cx:pt>
          <cx:pt idx="492">72</cx:pt>
          <cx:pt idx="493">75</cx:pt>
          <cx:pt idx="494">68</cx:pt>
          <cx:pt idx="495">78</cx:pt>
          <cx:pt idx="496">68</cx:pt>
          <cx:pt idx="497">75</cx:pt>
          <cx:pt idx="498">62</cx:pt>
          <cx:pt idx="499">80</cx:pt>
          <cx:pt idx="500">68</cx:pt>
          <cx:pt idx="501">84</cx:pt>
          <cx:pt idx="502">79</cx:pt>
          <cx:pt idx="503">69</cx:pt>
          <cx:pt idx="504">72</cx:pt>
          <cx:pt idx="505">62</cx:pt>
          <cx:pt idx="506">76</cx:pt>
          <cx:pt idx="507">64</cx:pt>
          <cx:pt idx="508">65</cx:pt>
          <cx:pt idx="509">76</cx:pt>
          <cx:pt idx="510">83</cx:pt>
          <cx:pt idx="511">76</cx:pt>
          <cx:pt idx="512">77</cx:pt>
          <cx:pt idx="513">54</cx:pt>
          <cx:pt idx="514">86</cx:pt>
          <cx:pt idx="515">72</cx:pt>
          <cx:pt idx="516">89</cx:pt>
          <cx:pt idx="517">86</cx:pt>
          <cx:pt idx="518">73</cx:pt>
          <cx:pt idx="519">76</cx:pt>
          <cx:pt idx="520">69</cx:pt>
          <cx:pt idx="521">70</cx:pt>
          <cx:pt idx="522">73</cx:pt>
          <cx:pt idx="523">78</cx:pt>
          <cx:pt idx="524">86</cx:pt>
          <cx:pt idx="525">75</cx:pt>
          <cx:pt idx="526">77</cx:pt>
          <cx:pt idx="527">71</cx:pt>
          <cx:pt idx="528">75</cx:pt>
          <cx:pt idx="529">84</cx:pt>
          <cx:pt idx="530">81</cx:pt>
          <cx:pt idx="531">63</cx:pt>
          <cx:pt idx="532">52</cx:pt>
          <cx:pt idx="533">52</cx:pt>
          <cx:pt idx="534">85</cx:pt>
          <cx:pt idx="535">84</cx:pt>
          <cx:pt idx="536">51</cx:pt>
          <cx:pt idx="537">54</cx:pt>
          <cx:pt idx="538">65</cx:pt>
          <cx:pt idx="539">59</cx:pt>
          <cx:pt idx="540">57</cx:pt>
          <cx:pt idx="541">50</cx:pt>
          <cx:pt idx="542">52</cx:pt>
          <cx:pt idx="543">57</cx:pt>
          <cx:pt idx="544">68</cx:pt>
          <cx:pt idx="545">50</cx:pt>
          <cx:pt idx="546">70</cx:pt>
          <cx:pt idx="547">79</cx:pt>
          <cx:pt idx="548">55</cx:pt>
          <cx:pt idx="549">59</cx:pt>
          <cx:pt idx="550">51</cx:pt>
          <cx:pt idx="551">51</cx:pt>
          <cx:pt idx="552">58</cx:pt>
          <cx:pt idx="553">65</cx:pt>
          <cx:pt idx="554">83</cx:pt>
          <cx:pt idx="555">79</cx:pt>
          <cx:pt idx="556">56</cx:pt>
          <cx:pt idx="557">76</cx:pt>
          <cx:pt idx="558">61</cx:pt>
          <cx:pt idx="559">73</cx:pt>
          <cx:pt idx="560">56</cx:pt>
          <cx:pt idx="561">54</cx:pt>
          <cx:pt idx="562">66</cx:pt>
          <cx:pt idx="563">57</cx:pt>
          <cx:pt idx="564">75</cx:pt>
          <cx:pt idx="565">78</cx:pt>
          <cx:pt idx="566">75</cx:pt>
          <cx:pt idx="567">72</cx:pt>
          <cx:pt idx="568">66</cx:pt>
          <cx:pt idx="569">72</cx:pt>
          <cx:pt idx="570">71</cx:pt>
          <cx:pt idx="571">65</cx:pt>
          <cx:pt idx="572">51</cx:pt>
          <cx:pt idx="573">70</cx:pt>
          <cx:pt idx="574">79</cx:pt>
          <cx:pt idx="575">53</cx:pt>
          <cx:pt idx="576">63</cx:pt>
          <cx:pt idx="577">67</cx:pt>
          <cx:pt idx="578">77</cx:pt>
          <cx:pt idx="579">80</cx:pt>
          <cx:pt idx="580">67</cx:pt>
          <cx:pt idx="581">82</cx:pt>
          <cx:pt idx="582">58</cx:pt>
          <cx:pt idx="583">78</cx:pt>
          <cx:pt idx="584">81</cx:pt>
          <cx:pt idx="585">74</cx:pt>
          <cx:pt idx="586">80</cx:pt>
          <cx:pt idx="587">79</cx:pt>
          <cx:pt idx="588">80</cx:pt>
          <cx:pt idx="589">77</cx:pt>
          <cx:pt idx="590">62</cx:pt>
          <cx:pt idx="591">57</cx:pt>
          <cx:pt idx="592">82</cx:pt>
          <cx:pt idx="593">63</cx:pt>
          <cx:pt idx="594">67</cx:pt>
          <cx:pt idx="595">70</cx:pt>
          <cx:pt idx="596">55</cx:pt>
          <cx:pt idx="597">74</cx:pt>
          <cx:pt idx="598">68</cx:pt>
          <cx:pt idx="599">53</cx:pt>
          <cx:pt idx="600">51</cx:pt>
          <cx:pt idx="601">71</cx:pt>
          <cx:pt idx="602">62</cx:pt>
          <cx:pt idx="603">58</cx:pt>
          <cx:pt idx="604">70</cx:pt>
          <cx:pt idx="605">77</cx:pt>
          <cx:pt idx="606">83</cx:pt>
          <cx:pt idx="607">68</cx:pt>
          <cx:pt idx="608">85</cx:pt>
          <cx:pt idx="609">67</cx:pt>
          <cx:pt idx="610">81</cx:pt>
          <cx:pt idx="611">81</cx:pt>
          <cx:pt idx="612">72</cx:pt>
          <cx:pt idx="613">79</cx:pt>
          <cx:pt idx="614">83</cx:pt>
          <cx:pt idx="615">82</cx:pt>
          <cx:pt idx="616">69</cx:pt>
          <cx:pt idx="617">56</cx:pt>
          <cx:pt idx="618">75</cx:pt>
          <cx:pt idx="619">78</cx:pt>
          <cx:pt idx="620">69</cx:pt>
          <cx:pt idx="621">77</cx:pt>
          <cx:pt idx="622">63</cx:pt>
          <cx:pt idx="623">78</cx:pt>
          <cx:pt idx="624">58</cx:pt>
          <cx:pt idx="625">60</cx:pt>
          <cx:pt idx="626">59</cx:pt>
          <cx:pt idx="627">65</cx:pt>
          <cx:pt idx="628">59</cx:pt>
          <cx:pt idx="629">60</cx:pt>
          <cx:pt idx="630">60</cx:pt>
          <cx:pt idx="631">59</cx:pt>
          <cx:pt idx="632">73</cx:pt>
          <cx:pt idx="633">75</cx:pt>
          <cx:pt idx="634">69</cx:pt>
          <cx:pt idx="635">73</cx:pt>
          <cx:pt idx="636">68</cx:pt>
          <cx:pt idx="637">67</cx:pt>
          <cx:pt idx="638">75</cx:pt>
          <cx:pt idx="639">72</cx:pt>
          <cx:pt idx="640">79</cx:pt>
          <cx:pt idx="641">64</cx:pt>
          <cx:pt idx="642">79</cx:pt>
          <cx:pt idx="643">86</cx:pt>
          <cx:pt idx="644">84</cx:pt>
          <cx:pt idx="645">52</cx:pt>
          <cx:pt idx="646">59</cx:pt>
          <cx:pt idx="647">50</cx:pt>
          <cx:pt idx="648">53</cx:pt>
          <cx:pt idx="649">62</cx:pt>
          <cx:pt idx="650">67</cx:pt>
          <cx:pt idx="651">79</cx:pt>
          <cx:pt idx="652">55</cx:pt>
          <cx:pt idx="653">50</cx:pt>
          <cx:pt idx="654">59</cx:pt>
          <cx:pt idx="655">58</cx:pt>
          <cx:pt idx="656">89</cx:pt>
          <cx:pt idx="657">72</cx:pt>
          <cx:pt idx="658">72</cx:pt>
          <cx:pt idx="659">78</cx:pt>
          <cx:pt idx="660">66</cx:pt>
          <cx:pt idx="661">65</cx:pt>
          <cx:pt idx="662">60</cx:pt>
          <cx:pt idx="663">60</cx:pt>
          <cx:pt idx="664">62</cx:pt>
          <cx:pt idx="665">60</cx:pt>
          <cx:pt idx="666">64</cx:pt>
          <cx:pt idx="667">67</cx:pt>
          <cx:pt idx="668">58</cx:pt>
          <cx:pt idx="669">65</cx:pt>
          <cx:pt idx="670">66</cx:pt>
          <cx:pt idx="671">60</cx:pt>
          <cx:pt idx="672">64</cx:pt>
          <cx:pt idx="673">73</cx:pt>
          <cx:pt idx="674">64</cx:pt>
          <cx:pt idx="675">60</cx:pt>
          <cx:pt idx="676">70</cx:pt>
          <cx:pt idx="677">62</cx:pt>
          <cx:pt idx="678">75</cx:pt>
          <cx:pt idx="679">82</cx:pt>
          <cx:pt idx="680">82</cx:pt>
          <cx:pt idx="681">83</cx:pt>
          <cx:pt idx="682">64</cx:pt>
          <cx:pt idx="683">83</cx:pt>
          <cx:pt idx="684">78</cx:pt>
          <cx:pt idx="685">71</cx:pt>
          <cx:pt idx="686">68</cx:pt>
          <cx:pt idx="687">81</cx:pt>
          <cx:pt idx="688">80</cx:pt>
          <cx:pt idx="689">70</cx:pt>
          <cx:pt idx="690">71</cx:pt>
          <cx:pt idx="691">51</cx:pt>
          <cx:pt idx="692">75</cx:pt>
          <cx:pt idx="693">52</cx:pt>
          <cx:pt idx="694">71</cx:pt>
          <cx:pt idx="695">65</cx:pt>
          <cx:pt idx="696">68</cx:pt>
          <cx:pt idx="697">75</cx:pt>
          <cx:pt idx="698">87</cx:pt>
          <cx:pt idx="699">62</cx:pt>
          <cx:pt idx="700">71</cx:pt>
          <cx:pt idx="701">68</cx:pt>
          <cx:pt idx="702">77</cx:pt>
          <cx:pt idx="703">69</cx:pt>
          <cx:pt idx="704">66</cx:pt>
          <cx:pt idx="705">65</cx:pt>
          <cx:pt idx="706">68</cx:pt>
          <cx:pt idx="707">72</cx:pt>
          <cx:pt idx="708">55</cx:pt>
          <cx:pt idx="709">72</cx:pt>
          <cx:pt idx="710">74</cx:pt>
          <cx:pt idx="711">82</cx:pt>
          <cx:pt idx="712">83</cx:pt>
          <cx:pt idx="713">52</cx:pt>
          <cx:pt idx="714">78</cx:pt>
          <cx:pt idx="715">82</cx:pt>
          <cx:pt idx="716">80</cx:pt>
          <cx:pt idx="717">75</cx:pt>
          <cx:pt idx="718">78</cx:pt>
          <cx:pt idx="719">83</cx:pt>
          <cx:pt idx="720">78</cx:pt>
          <cx:pt idx="721">75</cx:pt>
          <cx:pt idx="722">76</cx:pt>
          <cx:pt idx="723">74</cx:pt>
          <cx:pt idx="724">75</cx:pt>
          <cx:pt idx="725">77</cx:pt>
          <cx:pt idx="726">77</cx:pt>
          <cx:pt idx="727">74</cx:pt>
          <cx:pt idx="728">76</cx:pt>
          <cx:pt idx="729">61</cx:pt>
          <cx:pt idx="730">81</cx:pt>
          <cx:pt idx="731">71</cx:pt>
          <cx:pt idx="732">76</cx:pt>
          <cx:pt idx="733">76</cx:pt>
          <cx:pt idx="734">74</cx:pt>
          <cx:pt idx="735">82</cx:pt>
          <cx:pt idx="736">59</cx:pt>
          <cx:pt idx="737">66</cx:pt>
          <cx:pt idx="738">80</cx:pt>
          <cx:pt idx="739">66</cx:pt>
          <cx:pt idx="740">68</cx:pt>
          <cx:pt idx="741">63</cx:pt>
          <cx:pt idx="742">69</cx:pt>
          <cx:pt idx="743">54</cx:pt>
          <cx:pt idx="744">64</cx:pt>
          <cx:pt idx="745">69</cx:pt>
          <cx:pt idx="746">74</cx:pt>
          <cx:pt idx="747">64</cx:pt>
          <cx:pt idx="748">53</cx:pt>
          <cx:pt idx="749">66</cx:pt>
          <cx:pt idx="750">57</cx:pt>
          <cx:pt idx="751">72</cx:pt>
          <cx:pt idx="752">52</cx:pt>
          <cx:pt idx="753">70</cx:pt>
          <cx:pt idx="754">81</cx:pt>
          <cx:pt idx="755">72</cx:pt>
          <cx:pt idx="756">76</cx:pt>
          <cx:pt idx="757">84</cx:pt>
          <cx:pt idx="758">78</cx:pt>
          <cx:pt idx="759">73</cx:pt>
          <cx:pt idx="760">60</cx:pt>
          <cx:pt idx="761">71</cx:pt>
          <cx:pt idx="762">60</cx:pt>
          <cx:pt idx="763">81</cx:pt>
          <cx:pt idx="764">61</cx:pt>
          <cx:pt idx="765">71</cx:pt>
          <cx:pt idx="766">64</cx:pt>
          <cx:pt idx="767">61</cx:pt>
          <cx:pt idx="768">63</cx:pt>
          <cx:pt idx="769">72</cx:pt>
          <cx:pt idx="770">59</cx:pt>
          <cx:pt idx="771">59</cx:pt>
          <cx:pt idx="772">61</cx:pt>
          <cx:pt idx="773">65</cx:pt>
          <cx:pt idx="774">53</cx:pt>
          <cx:pt idx="775">63</cx:pt>
          <cx:pt idx="776">54</cx:pt>
          <cx:pt idx="777">80</cx:pt>
          <cx:pt idx="778">72</cx:pt>
          <cx:pt idx="779">68</cx:pt>
          <cx:pt idx="780">62</cx:pt>
          <cx:pt idx="781">69</cx:pt>
          <cx:pt idx="782">64</cx:pt>
          <cx:pt idx="783">71</cx:pt>
          <cx:pt idx="784">69</cx:pt>
          <cx:pt idx="785">72</cx:pt>
          <cx:pt idx="786">66</cx:pt>
          <cx:pt idx="787">82</cx:pt>
          <cx:pt idx="788">81</cx:pt>
          <cx:pt idx="789">68</cx:pt>
          <cx:pt idx="790">71</cx:pt>
          <cx:pt idx="791">68</cx:pt>
          <cx:pt idx="792">56</cx:pt>
          <cx:pt idx="793">65</cx:pt>
          <cx:pt idx="794">62</cx:pt>
          <cx:pt idx="795">56</cx:pt>
          <cx:pt idx="796">64</cx:pt>
          <cx:pt idx="797">81</cx:pt>
          <cx:pt idx="798">75</cx:pt>
          <cx:pt idx="799">55</cx:pt>
          <cx:pt idx="800">72</cx:pt>
          <cx:pt idx="801">74</cx:pt>
          <cx:pt idx="802">74</cx:pt>
          <cx:pt idx="803">73</cx:pt>
          <cx:pt idx="804">67</cx:pt>
          <cx:pt idx="805">77</cx:pt>
          <cx:pt idx="806">72</cx:pt>
          <cx:pt idx="807">74</cx:pt>
          <cx:pt idx="808">79</cx:pt>
          <cx:pt idx="809">71</cx:pt>
          <cx:pt idx="810">66</cx:pt>
          <cx:pt idx="811">54</cx:pt>
          <cx:pt idx="812">57</cx:pt>
          <cx:pt idx="813">73</cx:pt>
          <cx:pt idx="814">68</cx:pt>
          <cx:pt idx="815">72</cx:pt>
          <cx:pt idx="816">69</cx:pt>
          <cx:pt idx="817">75</cx:pt>
          <cx:pt idx="818">72</cx:pt>
          <cx:pt idx="819">68</cx:pt>
          <cx:pt idx="820">72</cx:pt>
          <cx:pt idx="821">73</cx:pt>
          <cx:pt idx="822">66</cx:pt>
          <cx:pt idx="823">67</cx:pt>
          <cx:pt idx="824">78</cx:pt>
          <cx:pt idx="825">84</cx:pt>
          <cx:pt idx="826">72</cx:pt>
          <cx:pt idx="827">55</cx:pt>
          <cx:pt idx="828">70</cx:pt>
          <cx:pt idx="829">70</cx:pt>
          <cx:pt idx="830">64</cx:pt>
          <cx:pt idx="831">62</cx:pt>
          <cx:pt idx="832">52</cx:pt>
          <cx:pt idx="833">84</cx:pt>
          <cx:pt idx="834">71</cx:pt>
          <cx:pt idx="835">75</cx:pt>
          <cx:pt idx="836">56</cx:pt>
          <cx:pt idx="837">78</cx:pt>
          <cx:pt idx="838">83</cx:pt>
          <cx:pt idx="839">80</cx:pt>
          <cx:pt idx="840">58</cx:pt>
          <cx:pt idx="841">60</cx:pt>
          <cx:pt idx="842">79</cx:pt>
          <cx:pt idx="843">59</cx:pt>
          <cx:pt idx="844">54</cx:pt>
          <cx:pt idx="845">63</cx:pt>
          <cx:pt idx="846">67</cx:pt>
          <cx:pt idx="847">54</cx:pt>
          <cx:pt idx="848">62</cx:pt>
          <cx:pt idx="849">75</cx:pt>
          <cx:pt idx="850">82</cx:pt>
          <cx:pt idx="851">54</cx:pt>
          <cx:pt idx="852">63</cx:pt>
          <cx:pt idx="853">85</cx:pt>
          <cx:pt idx="854">85</cx:pt>
          <cx:pt idx="855">75</cx:pt>
          <cx:pt idx="856">81</cx:pt>
          <cx:pt idx="857">81</cx:pt>
          <cx:pt idx="858">83</cx:pt>
          <cx:pt idx="859">71</cx:pt>
          <cx:pt idx="860">80</cx:pt>
          <cx:pt idx="861">86</cx:pt>
          <cx:pt idx="862">77</cx:pt>
          <cx:pt idx="863">75</cx:pt>
          <cx:pt idx="864">67</cx:pt>
          <cx:pt idx="865">59</cx:pt>
          <cx:pt idx="866">70</cx:pt>
          <cx:pt idx="867">71</cx:pt>
          <cx:pt idx="868">63</cx:pt>
          <cx:pt idx="869">67</cx:pt>
          <cx:pt idx="870">62</cx:pt>
          <cx:pt idx="871">54</cx:pt>
          <cx:pt idx="872">62</cx:pt>
          <cx:pt idx="873">53</cx:pt>
          <cx:pt idx="874">62</cx:pt>
          <cx:pt idx="875">68</cx:pt>
          <cx:pt idx="876">56</cx:pt>
          <cx:pt idx="877">82</cx:pt>
          <cx:pt idx="878">61</cx:pt>
          <cx:pt idx="879">62</cx:pt>
          <cx:pt idx="880">59</cx:pt>
          <cx:pt idx="881">55</cx:pt>
          <cx:pt idx="882">57</cx:pt>
          <cx:pt idx="883">59</cx:pt>
          <cx:pt idx="884">58</cx:pt>
          <cx:pt idx="885">60</cx:pt>
          <cx:pt idx="886">76</cx:pt>
          <cx:pt idx="887">59</cx:pt>
          <cx:pt idx="888">63</cx:pt>
          <cx:pt idx="889">56</cx:pt>
          <cx:pt idx="890">59</cx:pt>
          <cx:pt idx="891">55</cx:pt>
          <cx:pt idx="892">56</cx:pt>
          <cx:pt idx="893">75</cx:pt>
          <cx:pt idx="894">67</cx:pt>
          <cx:pt idx="895">56</cx:pt>
          <cx:pt idx="896">59</cx:pt>
          <cx:pt idx="897">73</cx:pt>
          <cx:pt idx="898">62</cx:pt>
          <cx:pt idx="899">58</cx:pt>
          <cx:pt idx="900">63</cx:pt>
          <cx:pt idx="901">75</cx:pt>
          <cx:pt idx="902">54</cx:pt>
          <cx:pt idx="903">77</cx:pt>
          <cx:pt idx="904">67</cx:pt>
          <cx:pt idx="905">69</cx:pt>
          <cx:pt idx="906">62</cx:pt>
          <cx:pt idx="907">56</cx:pt>
          <cx:pt idx="908">70</cx:pt>
          <cx:pt idx="909">66</cx:pt>
          <cx:pt idx="910">70</cx:pt>
          <cx:pt idx="911">57</cx:pt>
          <cx:pt idx="912">64</cx:pt>
          <cx:pt idx="913">71</cx:pt>
          <cx:pt idx="914">66</cx:pt>
          <cx:pt idx="915">70</cx:pt>
          <cx:pt idx="916">61</cx:pt>
          <cx:pt idx="917">80</cx:pt>
          <cx:pt idx="918">59</cx:pt>
          <cx:pt idx="919">73</cx:pt>
          <cx:pt idx="920">52</cx:pt>
          <cx:pt idx="921">58</cx:pt>
          <cx:pt idx="922">62</cx:pt>
          <cx:pt idx="923">58</cx:pt>
          <cx:pt idx="924">71</cx:pt>
          <cx:pt idx="925">70</cx:pt>
          <cx:pt idx="926">74</cx:pt>
          <cx:pt idx="927">62</cx:pt>
          <cx:pt idx="928">66</cx:pt>
          <cx:pt idx="929">57</cx:pt>
          <cx:pt idx="930">67</cx:pt>
          <cx:pt idx="931">73</cx:pt>
          <cx:pt idx="932">55</cx:pt>
          <cx:pt idx="933">57</cx:pt>
          <cx:pt idx="934">67</cx:pt>
          <cx:pt idx="935">71</cx:pt>
          <cx:pt idx="936">65</cx:pt>
          <cx:pt idx="937">66</cx:pt>
          <cx:pt idx="938">64</cx:pt>
          <cx:pt idx="939">63</cx:pt>
          <cx:pt idx="940">65</cx:pt>
          <cx:pt idx="941">64</cx:pt>
          <cx:pt idx="942">65</cx:pt>
          <cx:pt idx="943">62</cx:pt>
          <cx:pt idx="944">62</cx:pt>
          <cx:pt idx="945">63</cx:pt>
          <cx:pt idx="946">60</cx:pt>
          <cx:pt idx="947">63</cx:pt>
          <cx:pt idx="948">64</cx:pt>
          <cx:pt idx="949">62</cx:pt>
          <cx:pt idx="950">64</cx:pt>
          <cx:pt idx="951">76</cx:pt>
          <cx:pt idx="952">66</cx:pt>
          <cx:pt idx="953">59</cx:pt>
          <cx:pt idx="954">63</cx:pt>
          <cx:pt idx="955">64</cx:pt>
          <cx:pt idx="956">67</cx:pt>
          <cx:pt idx="957">56</cx:pt>
          <cx:pt idx="958">60</cx:pt>
          <cx:pt idx="959">64</cx:pt>
          <cx:pt idx="960">57</cx:pt>
          <cx:pt idx="961">69</cx:pt>
          <cx:pt idx="962">63</cx:pt>
          <cx:pt idx="963">75</cx:pt>
          <cx:pt idx="964">59</cx:pt>
          <cx:pt idx="965">59</cx:pt>
          <cx:pt idx="966">59</cx:pt>
          <cx:pt idx="967">69</cx:pt>
          <cx:pt idx="968">65</cx:pt>
          <cx:pt idx="969">59</cx:pt>
          <cx:pt idx="970">66</cx:pt>
          <cx:pt idx="971">79</cx:pt>
          <cx:pt idx="972">61</cx:pt>
          <cx:pt idx="973">68</cx:pt>
          <cx:pt idx="974">62</cx:pt>
          <cx:pt idx="975">59</cx:pt>
          <cx:pt idx="976">57</cx:pt>
          <cx:pt idx="977">64</cx:pt>
          <cx:pt idx="978">64</cx:pt>
          <cx:pt idx="979">63</cx:pt>
          <cx:pt idx="980">55</cx:pt>
          <cx:pt idx="981">70</cx:pt>
          <cx:pt idx="982">63</cx:pt>
          <cx:pt idx="983">73</cx:pt>
          <cx:pt idx="984">69</cx:pt>
          <cx:pt idx="985">58</cx:pt>
          <cx:pt idx="986">74</cx:pt>
          <cx:pt idx="987">58</cx:pt>
          <cx:pt idx="988">61</cx:pt>
          <cx:pt idx="989">67</cx:pt>
          <cx:pt idx="990">57</cx:pt>
          <cx:pt idx="991">68</cx:pt>
          <cx:pt idx="992">80</cx:pt>
          <cx:pt idx="993">69</cx:pt>
          <cx:pt idx="994">82</cx:pt>
          <cx:pt idx="995">69</cx:pt>
          <cx:pt idx="996">81</cx:pt>
          <cx:pt idx="997">54</cx:pt>
          <cx:pt idx="998">77</cx:pt>
          <cx:pt idx="999">62</cx:pt>
          <cx:pt idx="1000">54</cx:pt>
          <cx:pt idx="1001">61</cx:pt>
          <cx:pt idx="1002">70</cx:pt>
          <cx:pt idx="1003">65</cx:pt>
          <cx:pt idx="1004">51</cx:pt>
          <cx:pt idx="1005">75</cx:pt>
          <cx:pt idx="1006">69</cx:pt>
          <cx:pt idx="1007">56</cx:pt>
          <cx:pt idx="1008">55</cx:pt>
          <cx:pt idx="1009">53</cx:pt>
          <cx:pt idx="1010">57</cx:pt>
          <cx:pt idx="1011">51</cx:pt>
          <cx:pt idx="1012">79</cx:pt>
          <cx:pt idx="1013">59</cx:pt>
          <cx:pt idx="1014">75</cx:pt>
          <cx:pt idx="1015">54</cx:pt>
          <cx:pt idx="1016">76</cx:pt>
          <cx:pt idx="1017">79</cx:pt>
          <cx:pt idx="1018">75</cx:pt>
          <cx:pt idx="1019">69</cx:pt>
          <cx:pt idx="1020">58</cx:pt>
          <cx:pt idx="1021">58</cx:pt>
          <cx:pt idx="1022">66</cx:pt>
          <cx:pt idx="1023">78</cx:pt>
          <cx:pt idx="1024">65</cx:pt>
          <cx:pt idx="1025">73</cx:pt>
          <cx:pt idx="1026">62</cx:pt>
          <cx:pt idx="1027">59</cx:pt>
          <cx:pt idx="1028">73</cx:pt>
          <cx:pt idx="1029">62</cx:pt>
          <cx:pt idx="1030">67</cx:pt>
          <cx:pt idx="1031">61</cx:pt>
          <cx:pt idx="1032">65</cx:pt>
          <cx:pt idx="1033">56</cx:pt>
          <cx:pt idx="1034">80</cx:pt>
          <cx:pt idx="1035">79</cx:pt>
          <cx:pt idx="1036">74</cx:pt>
          <cx:pt idx="1037">57</cx:pt>
          <cx:pt idx="1038">76</cx:pt>
          <cx:pt idx="1039">57</cx:pt>
          <cx:pt idx="1040">56</cx:pt>
          <cx:pt idx="1041">63</cx:pt>
          <cx:pt idx="1042">73</cx:pt>
          <cx:pt idx="1043">55</cx:pt>
          <cx:pt idx="1044">57</cx:pt>
          <cx:pt idx="1045">59</cx:pt>
          <cx:pt idx="1046">55</cx:pt>
          <cx:pt idx="1047">65</cx:pt>
          <cx:pt idx="1048">65</cx:pt>
          <cx:pt idx="1049">63</cx:pt>
          <cx:pt idx="1050">68</cx:pt>
          <cx:pt idx="1051">54</cx:pt>
          <cx:pt idx="1052">56</cx:pt>
          <cx:pt idx="1053">68</cx:pt>
          <cx:pt idx="1054">65</cx:pt>
          <cx:pt idx="1055">56</cx:pt>
          <cx:pt idx="1056">76</cx:pt>
          <cx:pt idx="1057">53</cx:pt>
          <cx:pt idx="1058">50</cx:pt>
          <cx:pt idx="1059">82</cx:pt>
          <cx:pt idx="1060">73</cx:pt>
          <cx:pt idx="1061">82</cx:pt>
          <cx:pt idx="1062">62</cx:pt>
          <cx:pt idx="1063">76</cx:pt>
          <cx:pt idx="1064">58</cx:pt>
          <cx:pt idx="1065">78</cx:pt>
          <cx:pt idx="1066">73</cx:pt>
          <cx:pt idx="1067">61</cx:pt>
          <cx:pt idx="1068">68</cx:pt>
          <cx:pt idx="1069">61</cx:pt>
          <cx:pt idx="1070">64</cx:pt>
          <cx:pt idx="1071">65</cx:pt>
          <cx:pt idx="1072">65</cx:pt>
          <cx:pt idx="1073">62</cx:pt>
          <cx:pt idx="1074">68</cx:pt>
          <cx:pt idx="1075">61</cx:pt>
          <cx:pt idx="1076">64</cx:pt>
          <cx:pt idx="1077">63</cx:pt>
          <cx:pt idx="1078">61</cx:pt>
          <cx:pt idx="1079">63</cx:pt>
          <cx:pt idx="1080">66</cx:pt>
          <cx:pt idx="1081">65</cx:pt>
          <cx:pt idx="1082">64</cx:pt>
          <cx:pt idx="1083">64</cx:pt>
          <cx:pt idx="1084">69</cx:pt>
          <cx:pt idx="1085">85</cx:pt>
          <cx:pt idx="1086">67</cx:pt>
          <cx:pt idx="1087">75</cx:pt>
          <cx:pt idx="1088">80</cx:pt>
          <cx:pt idx="1089">80</cx:pt>
          <cx:pt idx="1090">85</cx:pt>
          <cx:pt idx="1091">86</cx:pt>
          <cx:pt idx="1092">74</cx:pt>
          <cx:pt idx="1093">64</cx:pt>
          <cx:pt idx="1094">61</cx:pt>
          <cx:pt idx="1095">78</cx:pt>
          <cx:pt idx="1096">76</cx:pt>
          <cx:pt idx="1097">75</cx:pt>
          <cx:pt idx="1098">67</cx:pt>
          <cx:pt idx="1099">74</cx:pt>
          <cx:pt idx="1100">69</cx:pt>
          <cx:pt idx="1101">77</cx:pt>
          <cx:pt idx="1102">73</cx:pt>
          <cx:pt idx="1103">65</cx:pt>
          <cx:pt idx="1104">69</cx:pt>
          <cx:pt idx="1105">71</cx:pt>
          <cx:pt idx="1106">64</cx:pt>
          <cx:pt idx="1107">63</cx:pt>
          <cx:pt idx="1108">65</cx:pt>
          <cx:pt idx="1109">73</cx:pt>
          <cx:pt idx="1110">71</cx:pt>
          <cx:pt idx="1111">85</cx:pt>
          <cx:pt idx="1112">79</cx:pt>
          <cx:pt idx="1113">61</cx:pt>
          <cx:pt idx="1114">77</cx:pt>
          <cx:pt idx="1115">66</cx:pt>
          <cx:pt idx="1116">70</cx:pt>
          <cx:pt idx="1117">83</cx:pt>
          <cx:pt idx="1118">77</cx:pt>
          <cx:pt idx="1119">78</cx:pt>
          <cx:pt idx="1120">73</cx:pt>
          <cx:pt idx="1121">70</cx:pt>
          <cx:pt idx="1122">76</cx:pt>
          <cx:pt idx="1123">80</cx:pt>
          <cx:pt idx="1124">76</cx:pt>
          <cx:pt idx="1125">71</cx:pt>
          <cx:pt idx="1126">50</cx:pt>
          <cx:pt idx="1127">77</cx:pt>
          <cx:pt idx="1128">79</cx:pt>
          <cx:pt idx="1129">81</cx:pt>
          <cx:pt idx="1130">57</cx:pt>
          <cx:pt idx="1131">53</cx:pt>
          <cx:pt idx="1132">50</cx:pt>
          <cx:pt idx="1133">53</cx:pt>
          <cx:pt idx="1134">52</cx:pt>
          <cx:pt idx="1135">66</cx:pt>
          <cx:pt idx="1136">65</cx:pt>
          <cx:pt idx="1137">86</cx:pt>
          <cx:pt idx="1138">83</cx:pt>
          <cx:pt idx="1139">78</cx:pt>
          <cx:pt idx="1140">84</cx:pt>
          <cx:pt idx="1141">76</cx:pt>
          <cx:pt idx="1142">75</cx:pt>
          <cx:pt idx="1143">81</cx:pt>
          <cx:pt idx="1144">89</cx:pt>
          <cx:pt idx="1145">84</cx:pt>
          <cx:pt idx="1146">52</cx:pt>
          <cx:pt idx="1147">72</cx:pt>
          <cx:pt idx="1148">58</cx:pt>
          <cx:pt idx="1149">59</cx:pt>
          <cx:pt idx="1150">71</cx:pt>
          <cx:pt idx="1151">77</cx:pt>
          <cx:pt idx="1152">54</cx:pt>
          <cx:pt idx="1153">50</cx:pt>
          <cx:pt idx="1154">83</cx:pt>
          <cx:pt idx="1155">73</cx:pt>
          <cx:pt idx="1156">75</cx:pt>
          <cx:pt idx="1157">63</cx:pt>
          <cx:pt idx="1158">72</cx:pt>
          <cx:pt idx="1159">70</cx:pt>
          <cx:pt idx="1160">83</cx:pt>
          <cx:pt idx="1161">68</cx:pt>
          <cx:pt idx="1162">56</cx:pt>
          <cx:pt idx="1163">80</cx:pt>
          <cx:pt idx="1164">69</cx:pt>
          <cx:pt idx="1165">58</cx:pt>
          <cx:pt idx="1166">77</cx:pt>
          <cx:pt idx="1167">75</cx:pt>
          <cx:pt idx="1168">73</cx:pt>
          <cx:pt idx="1169">78</cx:pt>
          <cx:pt idx="1170">76</cx:pt>
          <cx:pt idx="1171">67</cx:pt>
          <cx:pt idx="1172">66</cx:pt>
          <cx:pt idx="1173">78</cx:pt>
          <cx:pt idx="1174">62</cx:pt>
          <cx:pt idx="1175">71</cx:pt>
          <cx:pt idx="1176">66</cx:pt>
          <cx:pt idx="1177">73</cx:pt>
          <cx:pt idx="1178">65</cx:pt>
          <cx:pt idx="1179">63</cx:pt>
          <cx:pt idx="1180">60</cx:pt>
          <cx:pt idx="1181">82</cx:pt>
          <cx:pt idx="1182">66</cx:pt>
          <cx:pt idx="1183">70</cx:pt>
          <cx:pt idx="1184">63</cx:pt>
          <cx:pt idx="1185">75</cx:pt>
          <cx:pt idx="1186">60</cx:pt>
          <cx:pt idx="1187">68</cx:pt>
          <cx:pt idx="1188">68</cx:pt>
          <cx:pt idx="1189">81</cx:pt>
          <cx:pt idx="1190">66</cx:pt>
          <cx:pt idx="1191">83</cx:pt>
          <cx:pt idx="1192">65</cx:pt>
          <cx:pt idx="1193">64</cx:pt>
          <cx:pt idx="1194">77</cx:pt>
          <cx:pt idx="1195">50</cx:pt>
          <cx:pt idx="1196">52</cx:pt>
          <cx:pt idx="1197">55</cx:pt>
          <cx:pt idx="1198">75</cx:pt>
          <cx:pt idx="1199">68</cx:pt>
          <cx:pt idx="1200">70</cx:pt>
          <cx:pt idx="1201">77</cx:pt>
          <cx:pt idx="1202">83</cx:pt>
          <cx:pt idx="1203">66</cx:pt>
          <cx:pt idx="1204">75</cx:pt>
          <cx:pt idx="1205">61</cx:pt>
          <cx:pt idx="1206">71</cx:pt>
          <cx:pt idx="1207">71</cx:pt>
          <cx:pt idx="1208">71</cx:pt>
          <cx:pt idx="1209">66</cx:pt>
          <cx:pt idx="1210">62</cx:pt>
          <cx:pt idx="1211">83</cx:pt>
          <cx:pt idx="1212">80</cx:pt>
          <cx:pt idx="1213">65</cx:pt>
          <cx:pt idx="1214">75</cx:pt>
          <cx:pt idx="1215">72</cx:pt>
          <cx:pt idx="1216">66</cx:pt>
          <cx:pt idx="1217">55</cx:pt>
          <cx:pt idx="1218">64</cx:pt>
          <cx:pt idx="1219">73</cx:pt>
          <cx:pt idx="1220">64</cx:pt>
          <cx:pt idx="1221">50</cx:pt>
          <cx:pt idx="1222">83</cx:pt>
          <cx:pt idx="1223">67</cx:pt>
          <cx:pt idx="1224">75</cx:pt>
          <cx:pt idx="1225">64</cx:pt>
          <cx:pt idx="1226">61</cx:pt>
          <cx:pt idx="1227">73</cx:pt>
          <cx:pt idx="1228">76</cx:pt>
          <cx:pt idx="1229">70</cx:pt>
          <cx:pt idx="1230">55</cx:pt>
          <cx:pt idx="1231">65</cx:pt>
          <cx:pt idx="1232">85</cx:pt>
          <cx:pt idx="1233">69</cx:pt>
          <cx:pt idx="1234">59</cx:pt>
          <cx:pt idx="1235">64</cx:pt>
          <cx:pt idx="1236">64</cx:pt>
          <cx:pt idx="1237">58</cx:pt>
          <cx:pt idx="1238">76</cx:pt>
          <cx:pt idx="1239">73</cx:pt>
          <cx:pt idx="1240">60</cx:pt>
          <cx:pt idx="1241">64</cx:pt>
          <cx:pt idx="1242">54</cx:pt>
          <cx:pt idx="1243">81</cx:pt>
          <cx:pt idx="1244">79</cx:pt>
          <cx:pt idx="1245">77</cx:pt>
          <cx:pt idx="1246">65</cx:pt>
          <cx:pt idx="1247">63</cx:pt>
          <cx:pt idx="1248">58</cx:pt>
          <cx:pt idx="1249">67</cx:pt>
          <cx:pt idx="1250">58</cx:pt>
          <cx:pt idx="1251">64</cx:pt>
          <cx:pt idx="1252">75</cx:pt>
          <cx:pt idx="1253">86</cx:pt>
          <cx:pt idx="1254">76</cx:pt>
          <cx:pt idx="1255">73</cx:pt>
          <cx:pt idx="1256">62</cx:pt>
          <cx:pt idx="1257">82</cx:pt>
          <cx:pt idx="1258">58</cx:pt>
          <cx:pt idx="1259">64</cx:pt>
          <cx:pt idx="1260">76</cx:pt>
          <cx:pt idx="1261">64</cx:pt>
          <cx:pt idx="1262">71</cx:pt>
          <cx:pt idx="1263">84</cx:pt>
          <cx:pt idx="1264">72</cx:pt>
          <cx:pt idx="1265">77</cx:pt>
          <cx:pt idx="1266">73</cx:pt>
          <cx:pt idx="1267">72</cx:pt>
          <cx:pt idx="1268">87</cx:pt>
          <cx:pt idx="1269">80</cx:pt>
          <cx:pt idx="1270">71</cx:pt>
          <cx:pt idx="1271">77</cx:pt>
          <cx:pt idx="1272">74</cx:pt>
          <cx:pt idx="1273">75</cx:pt>
          <cx:pt idx="1274">72</cx:pt>
          <cx:pt idx="1275">69</cx:pt>
          <cx:pt idx="1276">62</cx:pt>
          <cx:pt idx="1277">75</cx:pt>
          <cx:pt idx="1278">77</cx:pt>
          <cx:pt idx="1279">70</cx:pt>
          <cx:pt idx="1280">66</cx:pt>
          <cx:pt idx="1281">68</cx:pt>
          <cx:pt idx="1282">65</cx:pt>
          <cx:pt idx="1283">76</cx:pt>
          <cx:pt idx="1284">75</cx:pt>
          <cx:pt idx="1285">73</cx:pt>
          <cx:pt idx="1286">59</cx:pt>
          <cx:pt idx="1287">75</cx:pt>
          <cx:pt idx="1288">60</cx:pt>
          <cx:pt idx="1289">69</cx:pt>
          <cx:pt idx="1290">74</cx:pt>
          <cx:pt idx="1291">58</cx:pt>
          <cx:pt idx="1292">57</cx:pt>
          <cx:pt idx="1293">51</cx:pt>
          <cx:pt idx="1294">67</cx:pt>
          <cx:pt idx="1295">53</cx:pt>
          <cx:pt idx="1296">72</cx:pt>
          <cx:pt idx="1297">55</cx:pt>
          <cx:pt idx="1298">62</cx:pt>
          <cx:pt idx="1299">72</cx:pt>
          <cx:pt idx="1300">80</cx:pt>
          <cx:pt idx="1301">68</cx:pt>
          <cx:pt idx="1302">74</cx:pt>
          <cx:pt idx="1303">72</cx:pt>
          <cx:pt idx="1304">76</cx:pt>
          <cx:pt idx="1305">63</cx:pt>
          <cx:pt idx="1306">80</cx:pt>
          <cx:pt idx="1307">74</cx:pt>
          <cx:pt idx="1308">72</cx:pt>
          <cx:pt idx="1309">79</cx:pt>
          <cx:pt idx="1310">72</cx:pt>
          <cx:pt idx="1311">60</cx:pt>
          <cx:pt idx="1312">73</cx:pt>
          <cx:pt idx="1313">68</cx:pt>
          <cx:pt idx="1314">62</cx:pt>
          <cx:pt idx="1315">54</cx:pt>
          <cx:pt idx="1316">86</cx:pt>
          <cx:pt idx="1317">78</cx:pt>
          <cx:pt idx="1318">77</cx:pt>
          <cx:pt idx="1319">71</cx:pt>
          <cx:pt idx="1320">67</cx:pt>
          <cx:pt idx="1321">76</cx:pt>
          <cx:pt idx="1322">82</cx:pt>
          <cx:pt idx="1323">66</cx:pt>
          <cx:pt idx="1324">69</cx:pt>
          <cx:pt idx="1325">80</cx:pt>
          <cx:pt idx="1326">55</cx:pt>
          <cx:pt idx="1327">67</cx:pt>
          <cx:pt idx="1328">70</cx:pt>
          <cx:pt idx="1329">62</cx:pt>
          <cx:pt idx="1330">66</cx:pt>
          <cx:pt idx="1331">68</cx:pt>
          <cx:pt idx="1332">60</cx:pt>
          <cx:pt idx="1333">76</cx:pt>
          <cx:pt idx="1334">67</cx:pt>
          <cx:pt idx="1335">51</cx:pt>
          <cx:pt idx="1336">65</cx:pt>
          <cx:pt idx="1337">54</cx:pt>
          <cx:pt idx="1338">71</cx:pt>
          <cx:pt idx="1339">75</cx:pt>
          <cx:pt idx="1340">74</cx:pt>
          <cx:pt idx="1341">66</cx:pt>
          <cx:pt idx="1342">72</cx:pt>
          <cx:pt idx="1343">82</cx:pt>
          <cx:pt idx="1344">75</cx:pt>
          <cx:pt idx="1345">67</cx:pt>
          <cx:pt idx="1346">82</cx:pt>
          <cx:pt idx="1347">74</cx:pt>
          <cx:pt idx="1348">85</cx:pt>
          <cx:pt idx="1349">73</cx:pt>
          <cx:pt idx="1350">70</cx:pt>
          <cx:pt idx="1351">75</cx:pt>
          <cx:pt idx="1352">76</cx:pt>
          <cx:pt idx="1353">77</cx:pt>
          <cx:pt idx="1354">75</cx:pt>
          <cx:pt idx="1355">76</cx:pt>
          <cx:pt idx="1356">69</cx:pt>
          <cx:pt idx="1357">66</cx:pt>
          <cx:pt idx="1358">80</cx:pt>
          <cx:pt idx="1359">66</cx:pt>
          <cx:pt idx="1360">67</cx:pt>
          <cx:pt idx="1361">61</cx:pt>
          <cx:pt idx="1362">75</cx:pt>
          <cx:pt idx="1363">59</cx:pt>
          <cx:pt idx="1364">61</cx:pt>
          <cx:pt idx="1365">66</cx:pt>
          <cx:pt idx="1366">61</cx:pt>
          <cx:pt idx="1367">64</cx:pt>
          <cx:pt idx="1368">77</cx:pt>
          <cx:pt idx="1369">81</cx:pt>
          <cx:pt idx="1370">69</cx:pt>
          <cx:pt idx="1371">68</cx:pt>
          <cx:pt idx="1372">63</cx:pt>
          <cx:pt idx="1373">70</cx:pt>
          <cx:pt idx="1374">84</cx:pt>
          <cx:pt idx="1375">66</cx:pt>
          <cx:pt idx="1376">78</cx:pt>
          <cx:pt idx="1377">74</cx:pt>
          <cx:pt idx="1378">80</cx:pt>
          <cx:pt idx="1379">73</cx:pt>
          <cx:pt idx="1380">71</cx:pt>
          <cx:pt idx="1381">53</cx:pt>
          <cx:pt idx="1382">51</cx:pt>
          <cx:pt idx="1383">75</cx:pt>
          <cx:pt idx="1384">51</cx:pt>
          <cx:pt idx="1385">78</cx:pt>
          <cx:pt idx="1386">76</cx:pt>
          <cx:pt idx="1387">67</cx:pt>
          <cx:pt idx="1388">77</cx:pt>
          <cx:pt idx="1389">52</cx:pt>
          <cx:pt idx="1390">73</cx:pt>
          <cx:pt idx="1391">81</cx:pt>
          <cx:pt idx="1392">79</cx:pt>
          <cx:pt idx="1393">82</cx:pt>
          <cx:pt idx="1394">76</cx:pt>
          <cx:pt idx="1395">75</cx:pt>
          <cx:pt idx="1396">67</cx:pt>
          <cx:pt idx="1397">78</cx:pt>
          <cx:pt idx="1398">78</cx:pt>
          <cx:pt idx="1399">78</cx:pt>
          <cx:pt idx="1400">70</cx:pt>
          <cx:pt idx="1401">73</cx:pt>
          <cx:pt idx="1402">66</cx:pt>
          <cx:pt idx="1403">69</cx:pt>
          <cx:pt idx="1404">64</cx:pt>
          <cx:pt idx="1405">50</cx:pt>
          <cx:pt idx="1406">63</cx:pt>
          <cx:pt idx="1407">71</cx:pt>
          <cx:pt idx="1408">81</cx:pt>
          <cx:pt idx="1409">75</cx:pt>
          <cx:pt idx="1410">57</cx:pt>
          <cx:pt idx="1411">76</cx:pt>
          <cx:pt idx="1412">69</cx:pt>
          <cx:pt idx="1413">68</cx:pt>
          <cx:pt idx="1414">62</cx:pt>
          <cx:pt idx="1415">73</cx:pt>
          <cx:pt idx="1416">67</cx:pt>
          <cx:pt idx="1417">80</cx:pt>
          <cx:pt idx="1418">71</cx:pt>
          <cx:pt idx="1419">80</cx:pt>
          <cx:pt idx="1420">59</cx:pt>
          <cx:pt idx="1421">76</cx:pt>
          <cx:pt idx="1422">62</cx:pt>
          <cx:pt idx="1423">71</cx:pt>
          <cx:pt idx="1424">60</cx:pt>
          <cx:pt idx="1425">69</cx:pt>
          <cx:pt idx="1426">75</cx:pt>
          <cx:pt idx="1427">51</cx:pt>
          <cx:pt idx="1428">53</cx:pt>
          <cx:pt idx="1429">55</cx:pt>
          <cx:pt idx="1430">83</cx:pt>
          <cx:pt idx="1431">50</cx:pt>
          <cx:pt idx="1432">63</cx:pt>
          <cx:pt idx="1433">85</cx:pt>
          <cx:pt idx="1434">56</cx:pt>
          <cx:pt idx="1435">80</cx:pt>
          <cx:pt idx="1436">66</cx:pt>
          <cx:pt idx="1437">74</cx:pt>
          <cx:pt idx="1438">77</cx:pt>
          <cx:pt idx="1439">50</cx:pt>
          <cx:pt idx="1440">86</cx:pt>
          <cx:pt idx="1441">56</cx:pt>
          <cx:pt idx="1442">52</cx:pt>
          <cx:pt idx="1443">78</cx:pt>
          <cx:pt idx="1444">70</cx:pt>
          <cx:pt idx="1445">73</cx:pt>
          <cx:pt idx="1446">65</cx:pt>
          <cx:pt idx="1447">73</cx:pt>
          <cx:pt idx="1448">73</cx:pt>
          <cx:pt idx="1449">50</cx:pt>
          <cx:pt idx="1450">79</cx:pt>
          <cx:pt idx="1451">51</cx:pt>
          <cx:pt idx="1452">60</cx:pt>
          <cx:pt idx="1453">76</cx:pt>
          <cx:pt idx="1454">70</cx:pt>
          <cx:pt idx="1455">68</cx:pt>
          <cx:pt idx="1456">84</cx:pt>
          <cx:pt idx="1457">54</cx:pt>
          <cx:pt idx="1458">61</cx:pt>
          <cx:pt idx="1459">76</cx:pt>
          <cx:pt idx="1460">73</cx:pt>
          <cx:pt idx="1461">72</cx:pt>
          <cx:pt idx="1462">57</cx:pt>
          <cx:pt idx="1463">84</cx:pt>
          <cx:pt idx="1464">62</cx:pt>
          <cx:pt idx="1465">60</cx:pt>
          <cx:pt idx="1466">58</cx:pt>
          <cx:pt idx="1467">71</cx:pt>
          <cx:pt idx="1468">53</cx:pt>
          <cx:pt idx="1469">66</cx:pt>
          <cx:pt idx="1470">74</cx:pt>
          <cx:pt idx="1471">54</cx:pt>
          <cx:pt idx="1472">63</cx:pt>
          <cx:pt idx="1473">64</cx:pt>
          <cx:pt idx="1474">61</cx:pt>
          <cx:pt idx="1475">57</cx:pt>
          <cx:pt idx="1476">69</cx:pt>
          <cx:pt idx="1477">57</cx:pt>
          <cx:pt idx="1478">59</cx:pt>
          <cx:pt idx="1479">63</cx:pt>
          <cx:pt idx="1480">57</cx:pt>
          <cx:pt idx="1481">51</cx:pt>
          <cx:pt idx="1482">59</cx:pt>
          <cx:pt idx="1483">57</cx:pt>
          <cx:pt idx="1484">60</cx:pt>
          <cx:pt idx="1485">64</cx:pt>
          <cx:pt idx="1486">61</cx:pt>
          <cx:pt idx="1487">68</cx:pt>
          <cx:pt idx="1488">67</cx:pt>
          <cx:pt idx="1489">72</cx:pt>
          <cx:pt idx="1490">60</cx:pt>
          <cx:pt idx="1491">52</cx:pt>
          <cx:pt idx="1492">66</cx:pt>
          <cx:pt idx="1493">60</cx:pt>
          <cx:pt idx="1494">58</cx:pt>
          <cx:pt idx="1495">52</cx:pt>
          <cx:pt idx="1496">64</cx:pt>
          <cx:pt idx="1497">57</cx:pt>
          <cx:pt idx="1498">77</cx:pt>
          <cx:pt idx="1499">65</cx:pt>
          <cx:pt idx="1500">59</cx:pt>
          <cx:pt idx="1501">71</cx:pt>
          <cx:pt idx="1502">79</cx:pt>
          <cx:pt idx="1503">58</cx:pt>
          <cx:pt idx="1504">82</cx:pt>
          <cx:pt idx="1505">74</cx:pt>
          <cx:pt idx="1506">65</cx:pt>
          <cx:pt idx="1507">61</cx:pt>
          <cx:pt idx="1508">82</cx:pt>
          <cx:pt idx="1509">64</cx:pt>
          <cx:pt idx="1510">74</cx:pt>
          <cx:pt idx="1511">77</cx:pt>
          <cx:pt idx="1512">81</cx:pt>
          <cx:pt idx="1513">77</cx:pt>
          <cx:pt idx="1514">63</cx:pt>
          <cx:pt idx="1515">76</cx:pt>
          <cx:pt idx="1516">62</cx:pt>
          <cx:pt idx="1517">70</cx:pt>
          <cx:pt idx="1518">67</cx:pt>
          <cx:pt idx="1519">67</cx:pt>
          <cx:pt idx="1520">67</cx:pt>
          <cx:pt idx="1521">77</cx:pt>
          <cx:pt idx="1522">64</cx:pt>
          <cx:pt idx="1523">74</cx:pt>
          <cx:pt idx="1524">82</cx:pt>
          <cx:pt idx="1525">76</cx:pt>
          <cx:pt idx="1526">73</cx:pt>
          <cx:pt idx="1527">66</cx:pt>
          <cx:pt idx="1528">64</cx:pt>
          <cx:pt idx="1529">58</cx:pt>
          <cx:pt idx="1530">55</cx:pt>
          <cx:pt idx="1531">65</cx:pt>
          <cx:pt idx="1532">71</cx:pt>
          <cx:pt idx="1533">59</cx:pt>
          <cx:pt idx="1534">66</cx:pt>
          <cx:pt idx="1535">54</cx:pt>
          <cx:pt idx="1536">74</cx:pt>
          <cx:pt idx="1537">52</cx:pt>
          <cx:pt idx="1538">66</cx:pt>
          <cx:pt idx="1539">77</cx:pt>
          <cx:pt idx="1540">83</cx:pt>
          <cx:pt idx="1541">76</cx:pt>
          <cx:pt idx="1542">63</cx:pt>
          <cx:pt idx="1543">57</cx:pt>
          <cx:pt idx="1544">59</cx:pt>
          <cx:pt idx="1545">65</cx:pt>
          <cx:pt idx="1546">62</cx:pt>
          <cx:pt idx="1547">50</cx:pt>
          <cx:pt idx="1548">66</cx:pt>
          <cx:pt idx="1549">83</cx:pt>
          <cx:pt idx="1550">63</cx:pt>
          <cx:pt idx="1551">73</cx:pt>
          <cx:pt idx="1552">55</cx:pt>
          <cx:pt idx="1553">72</cx:pt>
          <cx:pt idx="1554">70</cx:pt>
          <cx:pt idx="1555">79</cx:pt>
          <cx:pt idx="1556">70</cx:pt>
          <cx:pt idx="1557">67</cx:pt>
          <cx:pt idx="1558">67</cx:pt>
          <cx:pt idx="1559">63</cx:pt>
          <cx:pt idx="1560">72</cx:pt>
          <cx:pt idx="1561">74</cx:pt>
          <cx:pt idx="1562">70</cx:pt>
          <cx:pt idx="1563">70</cx:pt>
          <cx:pt idx="1564">65</cx:pt>
          <cx:pt idx="1565">80</cx:pt>
          <cx:pt idx="1566">65</cx:pt>
          <cx:pt idx="1567">64</cx:pt>
          <cx:pt idx="1568">79</cx:pt>
          <cx:pt idx="1569">68</cx:pt>
          <cx:pt idx="1570">70</cx:pt>
          <cx:pt idx="1571">76</cx:pt>
          <cx:pt idx="1572">79</cx:pt>
          <cx:pt idx="1573">66</cx:pt>
          <cx:pt idx="1574">62</cx:pt>
          <cx:pt idx="1575">74</cx:pt>
          <cx:pt idx="1576">75</cx:pt>
          <cx:pt idx="1577">70</cx:pt>
          <cx:pt idx="1578">63</cx:pt>
          <cx:pt idx="1579">87</cx:pt>
          <cx:pt idx="1580">62</cx:pt>
          <cx:pt idx="1581">58</cx:pt>
          <cx:pt idx="1582">70</cx:pt>
          <cx:pt idx="1583">74</cx:pt>
          <cx:pt idx="1584">66</cx:pt>
          <cx:pt idx="1585">68</cx:pt>
          <cx:pt idx="1586">62</cx:pt>
          <cx:pt idx="1587">77</cx:pt>
          <cx:pt idx="1588">65</cx:pt>
          <cx:pt idx="1589">60</cx:pt>
          <cx:pt idx="1590">58</cx:pt>
          <cx:pt idx="1591">71</cx:pt>
          <cx:pt idx="1592">63</cx:pt>
          <cx:pt idx="1593">64</cx:pt>
          <cx:pt idx="1594">76</cx:pt>
          <cx:pt idx="1595">75</cx:pt>
          <cx:pt idx="1596">65</cx:pt>
          <cx:pt idx="1597">62</cx:pt>
          <cx:pt idx="1598">63</cx:pt>
          <cx:pt idx="1599">64</cx:pt>
          <cx:pt idx="1600">61</cx:pt>
          <cx:pt idx="1601">82</cx:pt>
          <cx:pt idx="1602">63</cx:pt>
          <cx:pt idx="1603">61</cx:pt>
          <cx:pt idx="1604">73</cx:pt>
          <cx:pt idx="1605">66</cx:pt>
          <cx:pt idx="1606">55</cx:pt>
          <cx:pt idx="1607">74</cx:pt>
          <cx:pt idx="1608">81</cx:pt>
          <cx:pt idx="1609">61</cx:pt>
          <cx:pt idx="1610">61</cx:pt>
          <cx:pt idx="1611">78</cx:pt>
          <cx:pt idx="1612">65</cx:pt>
          <cx:pt idx="1613">80</cx:pt>
          <cx:pt idx="1614">59</cx:pt>
          <cx:pt idx="1615">75</cx:pt>
          <cx:pt idx="1616">76</cx:pt>
          <cx:pt idx="1617">71</cx:pt>
          <cx:pt idx="1618">80</cx:pt>
          <cx:pt idx="1619">61</cx:pt>
          <cx:pt idx="1620">69</cx:pt>
          <cx:pt idx="1621">50</cx:pt>
          <cx:pt idx="1622">51</cx:pt>
          <cx:pt idx="1623">72</cx:pt>
          <cx:pt idx="1624">53</cx:pt>
          <cx:pt idx="1625">74</cx:pt>
          <cx:pt idx="1626">55</cx:pt>
          <cx:pt idx="1627">57</cx:pt>
          <cx:pt idx="1628">62</cx:pt>
          <cx:pt idx="1629">79</cx:pt>
          <cx:pt idx="1630">79</cx:pt>
          <cx:pt idx="1631">67</cx:pt>
          <cx:pt idx="1632">55</cx:pt>
          <cx:pt idx="1633">71</cx:pt>
          <cx:pt idx="1634">70</cx:pt>
          <cx:pt idx="1635">82</cx:pt>
          <cx:pt idx="1636">58</cx:pt>
          <cx:pt idx="1637">85</cx:pt>
          <cx:pt idx="1638">79</cx:pt>
          <cx:pt idx="1639">66</cx:pt>
          <cx:pt idx="1640">70</cx:pt>
          <cx:pt idx="1641">74</cx:pt>
          <cx:pt idx="1642">73</cx:pt>
          <cx:pt idx="1643">81</cx:pt>
          <cx:pt idx="1644">79</cx:pt>
          <cx:pt idx="1645">82</cx:pt>
          <cx:pt idx="1646">79</cx:pt>
          <cx:pt idx="1647">80</cx:pt>
          <cx:pt idx="1648">68</cx:pt>
          <cx:pt idx="1649">51</cx:pt>
          <cx:pt idx="1650">73</cx:pt>
          <cx:pt idx="1651">78</cx:pt>
          <cx:pt idx="1652">89</cx:pt>
          <cx:pt idx="1653">59</cx:pt>
          <cx:pt idx="1654">67</cx:pt>
          <cx:pt idx="1655">58</cx:pt>
          <cx:pt idx="1656">68</cx:pt>
          <cx:pt idx="1657">62</cx:pt>
          <cx:pt idx="1658">71</cx:pt>
          <cx:pt idx="1659">66</cx:pt>
          <cx:pt idx="1660">57</cx:pt>
          <cx:pt idx="1661">51</cx:pt>
          <cx:pt idx="1662">77</cx:pt>
          <cx:pt idx="1663">79</cx:pt>
          <cx:pt idx="1664">53</cx:pt>
          <cx:pt idx="1665">54</cx:pt>
          <cx:pt idx="1666">54</cx:pt>
          <cx:pt idx="1667">55</cx:pt>
          <cx:pt idx="1668">59</cx:pt>
          <cx:pt idx="1669">67</cx:pt>
          <cx:pt idx="1670">71</cx:pt>
          <cx:pt idx="1671">80</cx:pt>
          <cx:pt idx="1672">63</cx:pt>
          <cx:pt idx="1673">60</cx:pt>
          <cx:pt idx="1674">84</cx:pt>
          <cx:pt idx="1675">75</cx:pt>
          <cx:pt idx="1676">57</cx:pt>
          <cx:pt idx="1677">74</cx:pt>
          <cx:pt idx="1678">69</cx:pt>
          <cx:pt idx="1679">73</cx:pt>
          <cx:pt idx="1680">73</cx:pt>
          <cx:pt idx="1681">72</cx:pt>
          <cx:pt idx="1682">81</cx:pt>
          <cx:pt idx="1683">82</cx:pt>
          <cx:pt idx="1684">83</cx:pt>
          <cx:pt idx="1685">73</cx:pt>
          <cx:pt idx="1686">80</cx:pt>
          <cx:pt idx="1687">67</cx:pt>
          <cx:pt idx="1688">78</cx:pt>
          <cx:pt idx="1689">69</cx:pt>
          <cx:pt idx="1690">79</cx:pt>
          <cx:pt idx="1691">77</cx:pt>
          <cx:pt idx="1692">67</cx:pt>
          <cx:pt idx="1693">54</cx:pt>
          <cx:pt idx="1694">81</cx:pt>
          <cx:pt idx="1695">64</cx:pt>
          <cx:pt idx="1696">81</cx:pt>
          <cx:pt idx="1697">66</cx:pt>
          <cx:pt idx="1698">77</cx:pt>
          <cx:pt idx="1699">64</cx:pt>
          <cx:pt idx="1700">71</cx:pt>
          <cx:pt idx="1701">70</cx:pt>
          <cx:pt idx="1702">78</cx:pt>
          <cx:pt idx="1703">51</cx:pt>
          <cx:pt idx="1704">77</cx:pt>
          <cx:pt idx="1705">59</cx:pt>
          <cx:pt idx="1706">68</cx:pt>
          <cx:pt idx="1707">58</cx:pt>
          <cx:pt idx="1708">66</cx:pt>
          <cx:pt idx="1709">67</cx:pt>
          <cx:pt idx="1710">84</cx:pt>
          <cx:pt idx="1711">80</cx:pt>
          <cx:pt idx="1712">77</cx:pt>
          <cx:pt idx="1713">68</cx:pt>
          <cx:pt idx="1714">70</cx:pt>
          <cx:pt idx="1715">71</cx:pt>
          <cx:pt idx="1716">70</cx:pt>
          <cx:pt idx="1717">75</cx:pt>
          <cx:pt idx="1718">68</cx:pt>
          <cx:pt idx="1719">56</cx:pt>
          <cx:pt idx="1720">81</cx:pt>
          <cx:pt idx="1721">82</cx:pt>
          <cx:pt idx="1722">80</cx:pt>
          <cx:pt idx="1723">51</cx:pt>
          <cx:pt idx="1724">68</cx:pt>
          <cx:pt idx="1725">71</cx:pt>
          <cx:pt idx="1726">78</cx:pt>
          <cx:pt idx="1727">68</cx:pt>
          <cx:pt idx="1728">73</cx:pt>
          <cx:pt idx="1729">62</cx:pt>
          <cx:pt idx="1730">59</cx:pt>
          <cx:pt idx="1731">66</cx:pt>
          <cx:pt idx="1732">67</cx:pt>
          <cx:pt idx="1733">71</cx:pt>
          <cx:pt idx="1734">60</cx:pt>
          <cx:pt idx="1735">59</cx:pt>
          <cx:pt idx="1736">72</cx:pt>
          <cx:pt idx="1737">76</cx:pt>
          <cx:pt idx="1738">88</cx:pt>
          <cx:pt idx="1739">71</cx:pt>
          <cx:pt idx="1740">85</cx:pt>
          <cx:pt idx="1741">66</cx:pt>
          <cx:pt idx="1742">59</cx:pt>
          <cx:pt idx="1743">62</cx:pt>
          <cx:pt idx="1744">75</cx:pt>
          <cx:pt idx="1745">77</cx:pt>
          <cx:pt idx="1746">80</cx:pt>
          <cx:pt idx="1747">61</cx:pt>
          <cx:pt idx="1748">84</cx:pt>
          <cx:pt idx="1749">78</cx:pt>
          <cx:pt idx="1750">82</cx:pt>
          <cx:pt idx="1751">67</cx:pt>
          <cx:pt idx="1752">63</cx:pt>
          <cx:pt idx="1753">83</cx:pt>
          <cx:pt idx="1754">58</cx:pt>
          <cx:pt idx="1755">78</cx:pt>
          <cx:pt idx="1756">75</cx:pt>
          <cx:pt idx="1757">70</cx:pt>
          <cx:pt idx="1758">67</cx:pt>
          <cx:pt idx="1759">65</cx:pt>
          <cx:pt idx="1760">69</cx:pt>
          <cx:pt idx="1761">63</cx:pt>
          <cx:pt idx="1762">59</cx:pt>
          <cx:pt idx="1763">64</cx:pt>
          <cx:pt idx="1764">78</cx:pt>
          <cx:pt idx="1765">56</cx:pt>
          <cx:pt idx="1766">55</cx:pt>
          <cx:pt idx="1767">69</cx:pt>
          <cx:pt idx="1768">55</cx:pt>
          <cx:pt idx="1769">80</cx:pt>
          <cx:pt idx="1770">55</cx:pt>
          <cx:pt idx="1771">76</cx:pt>
          <cx:pt idx="1772">80</cx:pt>
          <cx:pt idx="1773">74</cx:pt>
          <cx:pt idx="1774">51</cx:pt>
          <cx:pt idx="1775">65</cx:pt>
          <cx:pt idx="1776">60</cx:pt>
          <cx:pt idx="1777">81</cx:pt>
          <cx:pt idx="1778">60</cx:pt>
          <cx:pt idx="1779">64</cx:pt>
          <cx:pt idx="1780">71</cx:pt>
          <cx:pt idx="1781">72</cx:pt>
          <cx:pt idx="1782">53</cx:pt>
          <cx:pt idx="1783">59</cx:pt>
          <cx:pt idx="1784">60</cx:pt>
          <cx:pt idx="1785">58</cx:pt>
          <cx:pt idx="1786">69</cx:pt>
          <cx:pt idx="1787">78</cx:pt>
          <cx:pt idx="1788">77</cx:pt>
          <cx:pt idx="1789">68</cx:pt>
          <cx:pt idx="1790">64</cx:pt>
          <cx:pt idx="1791">85</cx:pt>
          <cx:pt idx="1792">64</cx:pt>
          <cx:pt idx="1793">78</cx:pt>
          <cx:pt idx="1794">73</cx:pt>
          <cx:pt idx="1795">69</cx:pt>
          <cx:pt idx="1796">84</cx:pt>
          <cx:pt idx="1797">82</cx:pt>
          <cx:pt idx="1798">76</cx:pt>
          <cx:pt idx="1799">60</cx:pt>
          <cx:pt idx="1800">60</cx:pt>
          <cx:pt idx="1801">59</cx:pt>
          <cx:pt idx="1802">73</cx:pt>
          <cx:pt idx="1803">70</cx:pt>
          <cx:pt idx="1804">77</cx:pt>
          <cx:pt idx="1805">67</cx:pt>
          <cx:pt idx="1806">81</cx:pt>
          <cx:pt idx="1807">77</cx:pt>
          <cx:pt idx="1808">53</cx:pt>
          <cx:pt idx="1809">86</cx:pt>
          <cx:pt idx="1810">85</cx:pt>
          <cx:pt idx="1811">56</cx:pt>
          <cx:pt idx="1812">80</cx:pt>
          <cx:pt idx="1813">58</cx:pt>
          <cx:pt idx="1814">77</cx:pt>
          <cx:pt idx="1815">83</cx:pt>
          <cx:pt idx="1816">82</cx:pt>
          <cx:pt idx="1817">77</cx:pt>
          <cx:pt idx="1818">79</cx:pt>
          <cx:pt idx="1819">86</cx:pt>
          <cx:pt idx="1820">63</cx:pt>
          <cx:pt idx="1821">54</cx:pt>
          <cx:pt idx="1822">56</cx:pt>
          <cx:pt idx="1823">59</cx:pt>
          <cx:pt idx="1824">50</cx:pt>
          <cx:pt idx="1825">54</cx:pt>
          <cx:pt idx="1826">60</cx:pt>
          <cx:pt idx="1827">54</cx:pt>
          <cx:pt idx="1828">54</cx:pt>
          <cx:pt idx="1829">74</cx:pt>
          <cx:pt idx="1830">69</cx:pt>
          <cx:pt idx="1831">85</cx:pt>
          <cx:pt idx="1832">67</cx:pt>
          <cx:pt idx="1833">82</cx:pt>
          <cx:pt idx="1834">77</cx:pt>
          <cx:pt idx="1835">78</cx:pt>
          <cx:pt idx="1836">56</cx:pt>
          <cx:pt idx="1837">79</cx:pt>
          <cx:pt idx="1838">61</cx:pt>
          <cx:pt idx="1839">57</cx:pt>
          <cx:pt idx="1840">78</cx:pt>
          <cx:pt idx="1841">88</cx:pt>
          <cx:pt idx="1842">57</cx:pt>
          <cx:pt idx="1843">88</cx:pt>
          <cx:pt idx="1844">73</cx:pt>
          <cx:pt idx="1845">64</cx:pt>
          <cx:pt idx="1846">65</cx:pt>
          <cx:pt idx="1847">60</cx:pt>
          <cx:pt idx="1848">75</cx:pt>
          <cx:pt idx="1849">59</cx:pt>
          <cx:pt idx="1850">62</cx:pt>
          <cx:pt idx="1851">62</cx:pt>
          <cx:pt idx="1852">59</cx:pt>
          <cx:pt idx="1853">77</cx:pt>
          <cx:pt idx="1854">63</cx:pt>
          <cx:pt idx="1855">53</cx:pt>
          <cx:pt idx="1856">66</cx:pt>
          <cx:pt idx="1857">61</cx:pt>
          <cx:pt idx="1858">60</cx:pt>
          <cx:pt idx="1859">73</cx:pt>
          <cx:pt idx="1860">53</cx:pt>
          <cx:pt idx="1861">75</cx:pt>
          <cx:pt idx="1862">56</cx:pt>
          <cx:pt idx="1863">76</cx:pt>
          <cx:pt idx="1864">55</cx:pt>
          <cx:pt idx="1865">52</cx:pt>
          <cx:pt idx="1866">79</cx:pt>
          <cx:pt idx="1867">67</cx:pt>
          <cx:pt idx="1868">65</cx:pt>
          <cx:pt idx="1869">56</cx:pt>
          <cx:pt idx="1870">71</cx:pt>
          <cx:pt idx="1871">59</cx:pt>
          <cx:pt idx="1872">55</cx:pt>
          <cx:pt idx="1873">59</cx:pt>
          <cx:pt idx="1874">55</cx:pt>
          <cx:pt idx="1875">55</cx:pt>
          <cx:pt idx="1876">63</cx:pt>
          <cx:pt idx="1877">63</cx:pt>
          <cx:pt idx="1878">61</cx:pt>
          <cx:pt idx="1879">61</cx:pt>
          <cx:pt idx="1880">58</cx:pt>
          <cx:pt idx="1881">58</cx:pt>
          <cx:pt idx="1882">61</cx:pt>
          <cx:pt idx="1883">60</cx:pt>
          <cx:pt idx="1884">77</cx:pt>
          <cx:pt idx="1885">81</cx:pt>
          <cx:pt idx="1886">62</cx:pt>
          <cx:pt idx="1887">64</cx:pt>
          <cx:pt idx="1888">69</cx:pt>
          <cx:pt idx="1889">66</cx:pt>
          <cx:pt idx="1890">74</cx:pt>
          <cx:pt idx="1891">79</cx:pt>
          <cx:pt idx="1892">63</cx:pt>
          <cx:pt idx="1893">77</cx:pt>
          <cx:pt idx="1894">86</cx:pt>
          <cx:pt idx="1895">79</cx:pt>
          <cx:pt idx="1896">81</cx:pt>
          <cx:pt idx="1897">87</cx:pt>
          <cx:pt idx="1898">74</cx:pt>
          <cx:pt idx="1899">80</cx:pt>
          <cx:pt idx="1900">82</cx:pt>
          <cx:pt idx="1901">64</cx:pt>
          <cx:pt idx="1902">70</cx:pt>
          <cx:pt idx="1903">62</cx:pt>
          <cx:pt idx="1904">62</cx:pt>
          <cx:pt idx="1905">74</cx:pt>
          <cx:pt idx="1906">67</cx:pt>
          <cx:pt idx="1907">77</cx:pt>
          <cx:pt idx="1908">85</cx:pt>
          <cx:pt idx="1909">79</cx:pt>
          <cx:pt idx="1910">79</cx:pt>
          <cx:pt idx="1911">65</cx:pt>
          <cx:pt idx="1912">78</cx:pt>
          <cx:pt idx="1913">61</cx:pt>
          <cx:pt idx="1914">65</cx:pt>
          <cx:pt idx="1915">75</cx:pt>
          <cx:pt idx="1916">58</cx:pt>
          <cx:pt idx="1917">68</cx:pt>
          <cx:pt idx="1918">63</cx:pt>
          <cx:pt idx="1919">55</cx:pt>
          <cx:pt idx="1920">53</cx:pt>
          <cx:pt idx="1921">58</cx:pt>
          <cx:pt idx="1922">63</cx:pt>
          <cx:pt idx="1923">64</cx:pt>
          <cx:pt idx="1924">69</cx:pt>
          <cx:pt idx="1925">84</cx:pt>
          <cx:pt idx="1926">66</cx:pt>
          <cx:pt idx="1927">64</cx:pt>
          <cx:pt idx="1928">64</cx:pt>
          <cx:pt idx="1929">62</cx:pt>
          <cx:pt idx="1930">57</cx:pt>
          <cx:pt idx="1931">86</cx:pt>
          <cx:pt idx="1932">84</cx:pt>
          <cx:pt idx="1933">82</cx:pt>
          <cx:pt idx="1934">77</cx:pt>
          <cx:pt idx="1935">86</cx:pt>
          <cx:pt idx="1936">77</cx:pt>
          <cx:pt idx="1937">68</cx:pt>
          <cx:pt idx="1938">67</cx:pt>
          <cx:pt idx="1939">69</cx:pt>
          <cx:pt idx="1940">67</cx:pt>
          <cx:pt idx="1941">76</cx:pt>
          <cx:pt idx="1942">78</cx:pt>
          <cx:pt idx="1943">72</cx:pt>
          <cx:pt idx="1944">60</cx:pt>
          <cx:pt idx="1945">58</cx:pt>
          <cx:pt idx="1946">64</cx:pt>
          <cx:pt idx="1947">60</cx:pt>
          <cx:pt idx="1948">56</cx:pt>
          <cx:pt idx="1949">79</cx:pt>
          <cx:pt idx="1950">66</cx:pt>
          <cx:pt idx="1951">61</cx:pt>
          <cx:pt idx="1952">61</cx:pt>
          <cx:pt idx="1953">62</cx:pt>
          <cx:pt idx="1954">53</cx:pt>
          <cx:pt idx="1955">62</cx:pt>
          <cx:pt idx="1956">75</cx:pt>
          <cx:pt idx="1957">80</cx:pt>
          <cx:pt idx="1958">67</cx:pt>
          <cx:pt idx="1959">72</cx:pt>
          <cx:pt idx="1960">73</cx:pt>
          <cx:pt idx="1961">65</cx:pt>
          <cx:pt idx="1962">62</cx:pt>
          <cx:pt idx="1963">66</cx:pt>
          <cx:pt idx="1964">72</cx:pt>
          <cx:pt idx="1965">57</cx:pt>
          <cx:pt idx="1966">76</cx:pt>
          <cx:pt idx="1967">73</cx:pt>
          <cx:pt idx="1968">59</cx:pt>
          <cx:pt idx="1969">68</cx:pt>
          <cx:pt idx="1970">64</cx:pt>
          <cx:pt idx="1971">62</cx:pt>
          <cx:pt idx="1972">61</cx:pt>
          <cx:pt idx="1973">63</cx:pt>
          <cx:pt idx="1974">58</cx:pt>
          <cx:pt idx="1975">80</cx:pt>
          <cx:pt idx="1976">59</cx:pt>
          <cx:pt idx="1977">80</cx:pt>
          <cx:pt idx="1978">63</cx:pt>
          <cx:pt idx="1979">60</cx:pt>
          <cx:pt idx="1980">78</cx:pt>
          <cx:pt idx="1981">60</cx:pt>
          <cx:pt idx="1982">60</cx:pt>
          <cx:pt idx="1983">69</cx:pt>
          <cx:pt idx="1984">62</cx:pt>
          <cx:pt idx="1985">63</cx:pt>
          <cx:pt idx="1986">61</cx:pt>
          <cx:pt idx="1987">56</cx:pt>
          <cx:pt idx="1988">64</cx:pt>
          <cx:pt idx="1989">56</cx:pt>
          <cx:pt idx="1990">66</cx:pt>
          <cx:pt idx="1991">68</cx:pt>
          <cx:pt idx="1992">82</cx:pt>
          <cx:pt idx="1993">83</cx:pt>
          <cx:pt idx="1994">53</cx:pt>
          <cx:pt idx="1995">59</cx:pt>
          <cx:pt idx="1996">73</cx:pt>
          <cx:pt idx="1997">62</cx:pt>
          <cx:pt idx="1998">80</cx:pt>
          <cx:pt idx="1999">78</cx:pt>
          <cx:pt idx="2000">81</cx:pt>
          <cx:pt idx="2001">56</cx:pt>
          <cx:pt idx="2002">67</cx:pt>
          <cx:pt idx="2003">82</cx:pt>
          <cx:pt idx="2004">53</cx:pt>
          <cx:pt idx="2005">54</cx:pt>
          <cx:pt idx="2006">60</cx:pt>
          <cx:pt idx="2007">63</cx:pt>
          <cx:pt idx="2008">73</cx:pt>
          <cx:pt idx="2009">80</cx:pt>
          <cx:pt idx="2010">55</cx:pt>
          <cx:pt idx="2011">70</cx:pt>
          <cx:pt idx="2012">57</cx:pt>
          <cx:pt idx="2013">65</cx:pt>
          <cx:pt idx="2014">67</cx:pt>
          <cx:pt idx="2015">62</cx:pt>
          <cx:pt idx="2016">58</cx:pt>
          <cx:pt idx="2017">85</cx:pt>
          <cx:pt idx="2018">78</cx:pt>
          <cx:pt idx="2019">77</cx:pt>
          <cx:pt idx="2020">82</cx:pt>
          <cx:pt idx="2021">62</cx:pt>
          <cx:pt idx="2022">53</cx:pt>
          <cx:pt idx="2023">52</cx:pt>
          <cx:pt idx="2024">76</cx:pt>
          <cx:pt idx="2025">79</cx:pt>
          <cx:pt idx="2026">78</cx:pt>
          <cx:pt idx="2027">81</cx:pt>
          <cx:pt idx="2028">77</cx:pt>
          <cx:pt idx="2029">56</cx:pt>
          <cx:pt idx="2030">85</cx:pt>
          <cx:pt idx="2031">81</cx:pt>
          <cx:pt idx="2032">56</cx:pt>
          <cx:pt idx="2033">69</cx:pt>
          <cx:pt idx="2034">79</cx:pt>
          <cx:pt idx="2035">81</cx:pt>
          <cx:pt idx="2036">73</cx:pt>
          <cx:pt idx="2037">70</cx:pt>
          <cx:pt idx="2038">53</cx:pt>
          <cx:pt idx="2039">61</cx:pt>
          <cx:pt idx="2040">69</cx:pt>
          <cx:pt idx="2041">82</cx:pt>
          <cx:pt idx="2042">75</cx:pt>
          <cx:pt idx="2043">72</cx:pt>
          <cx:pt idx="2044">53</cx:pt>
          <cx:pt idx="2045">66</cx:pt>
          <cx:pt idx="2046">79</cx:pt>
          <cx:pt idx="2047">76</cx:pt>
          <cx:pt idx="2048">64</cx:pt>
          <cx:pt idx="2049">83</cx:pt>
          <cx:pt idx="2050">58</cx:pt>
          <cx:pt idx="2051">54</cx:pt>
          <cx:pt idx="2052">60</cx:pt>
          <cx:pt idx="2053">53</cx:pt>
          <cx:pt idx="2054">62</cx:pt>
          <cx:pt idx="2055">50</cx:pt>
          <cx:pt idx="2056">51</cx:pt>
          <cx:pt idx="2057">85</cx:pt>
          <cx:pt idx="2058">57</cx:pt>
          <cx:pt idx="2059">53</cx:pt>
          <cx:pt idx="2060">62</cx:pt>
          <cx:pt idx="2061">69</cx:pt>
          <cx:pt idx="2062">53</cx:pt>
          <cx:pt idx="2063">73</cx:pt>
          <cx:pt idx="2064">64</cx:pt>
          <cx:pt idx="2065">72</cx:pt>
          <cx:pt idx="2066">69</cx:pt>
          <cx:pt idx="2067">62</cx:pt>
          <cx:pt idx="2068">57</cx:pt>
          <cx:pt idx="2069">71</cx:pt>
          <cx:pt idx="2070">53</cx:pt>
          <cx:pt idx="2071">72</cx:pt>
          <cx:pt idx="2072">51</cx:pt>
          <cx:pt idx="2073">59</cx:pt>
          <cx:pt idx="2074">69</cx:pt>
          <cx:pt idx="2075">53</cx:pt>
          <cx:pt idx="2076">71</cx:pt>
          <cx:pt idx="2077">61</cx:pt>
          <cx:pt idx="2078">65</cx:pt>
          <cx:pt idx="2079">65</cx:pt>
          <cx:pt idx="2080">78</cx:pt>
          <cx:pt idx="2081">78</cx:pt>
          <cx:pt idx="2082">72</cx:pt>
          <cx:pt idx="2083">77</cx:pt>
          <cx:pt idx="2084">63</cx:pt>
          <cx:pt idx="2085">69</cx:pt>
          <cx:pt idx="2086">78</cx:pt>
          <cx:pt idx="2087">71</cx:pt>
          <cx:pt idx="2088">67</cx:pt>
          <cx:pt idx="2089">65</cx:pt>
          <cx:pt idx="2090">77</cx:pt>
          <cx:pt idx="2091">62</cx:pt>
          <cx:pt idx="2092">61</cx:pt>
          <cx:pt idx="2093">64</cx:pt>
          <cx:pt idx="2094">64</cx:pt>
          <cx:pt idx="2095">59</cx:pt>
          <cx:pt idx="2096">56</cx:pt>
          <cx:pt idx="2097">76</cx:pt>
          <cx:pt idx="2098">57</cx:pt>
          <cx:pt idx="2099">76</cx:pt>
          <cx:pt idx="2100">84</cx:pt>
          <cx:pt idx="2101">55</cx:pt>
          <cx:pt idx="2102">74</cx:pt>
          <cx:pt idx="2103">64</cx:pt>
          <cx:pt idx="2104">50</cx:pt>
          <cx:pt idx="2105">65</cx:pt>
          <cx:pt idx="2106">66</cx:pt>
          <cx:pt idx="2107">79</cx:pt>
          <cx:pt idx="2108">58</cx:pt>
          <cx:pt idx="2109">79</cx:pt>
          <cx:pt idx="2110">70</cx:pt>
          <cx:pt idx="2111">68</cx:pt>
          <cx:pt idx="2112">66</cx:pt>
          <cx:pt idx="2113">61</cx:pt>
          <cx:pt idx="2114">79</cx:pt>
          <cx:pt idx="2115">81</cx:pt>
          <cx:pt idx="2116">83</cx:pt>
          <cx:pt idx="2117">78</cx:pt>
          <cx:pt idx="2118">68</cx:pt>
          <cx:pt idx="2119">79</cx:pt>
          <cx:pt idx="2120">63</cx:pt>
          <cx:pt idx="2121">77</cx:pt>
          <cx:pt idx="2122">69</cx:pt>
          <cx:pt idx="2123">58</cx:pt>
          <cx:pt idx="2124">68</cx:pt>
          <cx:pt idx="2125">74</cx:pt>
          <cx:pt idx="2126">62</cx:pt>
          <cx:pt idx="2127">67</cx:pt>
          <cx:pt idx="2128">52</cx:pt>
          <cx:pt idx="2129">57</cx:pt>
          <cx:pt idx="2130">67</cx:pt>
          <cx:pt idx="2131">56</cx:pt>
          <cx:pt idx="2132">78</cx:pt>
          <cx:pt idx="2133">56</cx:pt>
          <cx:pt idx="2134">61</cx:pt>
          <cx:pt idx="2135">56</cx:pt>
          <cx:pt idx="2136">76</cx:pt>
          <cx:pt idx="2137">71</cx:pt>
          <cx:pt idx="2138">56</cx:pt>
          <cx:pt idx="2139">66</cx:pt>
          <cx:pt idx="2140">86</cx:pt>
          <cx:pt idx="2141">58</cx:pt>
          <cx:pt idx="2142">70</cx:pt>
          <cx:pt idx="2143">60</cx:pt>
          <cx:pt idx="2144">74</cx:pt>
          <cx:pt idx="2145">72</cx:pt>
          <cx:pt idx="2146">72</cx:pt>
          <cx:pt idx="2147">65</cx:pt>
          <cx:pt idx="2148">58</cx:pt>
          <cx:pt idx="2149">66</cx:pt>
          <cx:pt idx="2150">77</cx:pt>
          <cx:pt idx="2151">73</cx:pt>
          <cx:pt idx="2152">61</cx:pt>
          <cx:pt idx="2153">65</cx:pt>
          <cx:pt idx="2154">83</cx:pt>
          <cx:pt idx="2155">65</cx:pt>
          <cx:pt idx="2156">58</cx:pt>
          <cx:pt idx="2157">80</cx:pt>
          <cx:pt idx="2158">73</cx:pt>
          <cx:pt idx="2159">73</cx:pt>
          <cx:pt idx="2160">69</cx:pt>
          <cx:pt idx="2161">71</cx:pt>
          <cx:pt idx="2162">76</cx:pt>
          <cx:pt idx="2163">67</cx:pt>
          <cx:pt idx="2164">72</cx:pt>
          <cx:pt idx="2165">71</cx:pt>
          <cx:pt idx="2166">56</cx:pt>
          <cx:pt idx="2167">62</cx:pt>
          <cx:pt idx="2168">82</cx:pt>
          <cx:pt idx="2169">74</cx:pt>
          <cx:pt idx="2170">81</cx:pt>
          <cx:pt idx="2171">77</cx:pt>
          <cx:pt idx="2172">64</cx:pt>
          <cx:pt idx="2173">75</cx:pt>
          <cx:pt idx="2174">87</cx:pt>
          <cx:pt idx="2175">54</cx:pt>
          <cx:pt idx="2176">73</cx:pt>
          <cx:pt idx="2177">56</cx:pt>
          <cx:pt idx="2178">76</cx:pt>
          <cx:pt idx="2179">76</cx:pt>
          <cx:pt idx="2180">60</cx:pt>
          <cx:pt idx="2181">53</cx:pt>
          <cx:pt idx="2182">73</cx:pt>
          <cx:pt idx="2183">70</cx:pt>
          <cx:pt idx="2184">54</cx:pt>
          <cx:pt idx="2185">56</cx:pt>
          <cx:pt idx="2186">72</cx:pt>
          <cx:pt idx="2187">55</cx:pt>
          <cx:pt idx="2188">64</cx:pt>
          <cx:pt idx="2189">77</cx:pt>
          <cx:pt idx="2190">82</cx:pt>
          <cx:pt idx="2191">84</cx:pt>
          <cx:pt idx="2192">62</cx:pt>
          <cx:pt idx="2193">71</cx:pt>
          <cx:pt idx="2194">65</cx:pt>
          <cx:pt idx="2195">74</cx:pt>
          <cx:pt idx="2196">68</cx:pt>
          <cx:pt idx="2197">63</cx:pt>
          <cx:pt idx="2198">84</cx:pt>
          <cx:pt idx="2199">70</cx:pt>
          <cx:pt idx="2200">74</cx:pt>
          <cx:pt idx="2201">73</cx:pt>
          <cx:pt idx="2202">84</cx:pt>
          <cx:pt idx="2203">71</cx:pt>
          <cx:pt idx="2204">80</cx:pt>
          <cx:pt idx="2205">76</cx:pt>
          <cx:pt idx="2206">89</cx:pt>
          <cx:pt idx="2207">78</cx:pt>
          <cx:pt idx="2208">65</cx:pt>
          <cx:pt idx="2209">64</cx:pt>
          <cx:pt idx="2210">70</cx:pt>
          <cx:pt idx="2211">65</cx:pt>
          <cx:pt idx="2212">51</cx:pt>
          <cx:pt idx="2213">58</cx:pt>
          <cx:pt idx="2214">75</cx:pt>
          <cx:pt idx="2215">76</cx:pt>
          <cx:pt idx="2216">74</cx:pt>
          <cx:pt idx="2217">73</cx:pt>
          <cx:pt idx="2218">75</cx:pt>
          <cx:pt idx="2219">69</cx:pt>
          <cx:pt idx="2220">78</cx:pt>
          <cx:pt idx="2221">77</cx:pt>
          <cx:pt idx="2222">51</cx:pt>
          <cx:pt idx="2223">81</cx:pt>
          <cx:pt idx="2224">69</cx:pt>
          <cx:pt idx="2225">83</cx:pt>
          <cx:pt idx="2226">72</cx:pt>
          <cx:pt idx="2227">64</cx:pt>
          <cx:pt idx="2228">79</cx:pt>
          <cx:pt idx="2229">69</cx:pt>
          <cx:pt idx="2230">77</cx:pt>
          <cx:pt idx="2231">71</cx:pt>
          <cx:pt idx="2232">62</cx:pt>
          <cx:pt idx="2233">77</cx:pt>
          <cx:pt idx="2234">72</cx:pt>
          <cx:pt idx="2235">62</cx:pt>
          <cx:pt idx="2236">50</cx:pt>
          <cx:pt idx="2237">64</cx:pt>
          <cx:pt idx="2238">63</cx:pt>
          <cx:pt idx="2239">71</cx:pt>
          <cx:pt idx="2240">80</cx:pt>
          <cx:pt idx="2241">85</cx:pt>
          <cx:pt idx="2242">60</cx:pt>
          <cx:pt idx="2243">69</cx:pt>
          <cx:pt idx="2244">65</cx:pt>
          <cx:pt idx="2245">56</cx:pt>
          <cx:pt idx="2246">53</cx:pt>
          <cx:pt idx="2247">54</cx:pt>
          <cx:pt idx="2248">64</cx:pt>
          <cx:pt idx="2249">74</cx:pt>
          <cx:pt idx="2250">79</cx:pt>
          <cx:pt idx="2251">84</cx:pt>
          <cx:pt idx="2252">64</cx:pt>
          <cx:pt idx="2253">67</cx:pt>
          <cx:pt idx="2254">74</cx:pt>
          <cx:pt idx="2255">71</cx:pt>
          <cx:pt idx="2256">62</cx:pt>
          <cx:pt idx="2257">64</cx:pt>
          <cx:pt idx="2258">86</cx:pt>
          <cx:pt idx="2259">68</cx:pt>
          <cx:pt idx="2260">60</cx:pt>
          <cx:pt idx="2261">82</cx:pt>
          <cx:pt idx="2262">73</cx:pt>
          <cx:pt idx="2263">54</cx:pt>
          <cx:pt idx="2264">73</cx:pt>
          <cx:pt idx="2265">61</cx:pt>
          <cx:pt idx="2266">80</cx:pt>
          <cx:pt idx="2267">82</cx:pt>
          <cx:pt idx="2268">85</cx:pt>
          <cx:pt idx="2269">71</cx:pt>
          <cx:pt idx="2270">58</cx:pt>
          <cx:pt idx="2271">65</cx:pt>
          <cx:pt idx="2272">74</cx:pt>
          <cx:pt idx="2273">54</cx:pt>
          <cx:pt idx="2274">61</cx:pt>
          <cx:pt idx="2275">73</cx:pt>
          <cx:pt idx="2276">55</cx:pt>
          <cx:pt idx="2277">66</cx:pt>
          <cx:pt idx="2278">50</cx:pt>
          <cx:pt idx="2279">54</cx:pt>
          <cx:pt idx="2280">54</cx:pt>
          <cx:pt idx="2281">63</cx:pt>
          <cx:pt idx="2282">73</cx:pt>
          <cx:pt idx="2283">56</cx:pt>
          <cx:pt idx="2284">60</cx:pt>
          <cx:pt idx="2285">81</cx:pt>
          <cx:pt idx="2286">58</cx:pt>
          <cx:pt idx="2287">59</cx:pt>
          <cx:pt idx="2288">69</cx:pt>
          <cx:pt idx="2289">81</cx:pt>
          <cx:pt idx="2290">65</cx:pt>
          <cx:pt idx="2291">75</cx:pt>
          <cx:pt idx="2292">70</cx:pt>
          <cx:pt idx="2293">74</cx:pt>
          <cx:pt idx="2294">59</cx:pt>
          <cx:pt idx="2295">83</cx:pt>
          <cx:pt idx="2296">79</cx:pt>
          <cx:pt idx="2297">72</cx:pt>
          <cx:pt idx="2298">79</cx:pt>
          <cx:pt idx="2299">76</cx:pt>
          <cx:pt idx="2300">80</cx:pt>
          <cx:pt idx="2301">81</cx:pt>
          <cx:pt idx="2302">80</cx:pt>
          <cx:pt idx="2303">84</cx:pt>
          <cx:pt idx="2304">50</cx:pt>
          <cx:pt idx="2305">59</cx:pt>
          <cx:pt idx="2306">66</cx:pt>
          <cx:pt idx="2307">80</cx:pt>
          <cx:pt idx="2308">61</cx:pt>
          <cx:pt idx="2309">78</cx:pt>
          <cx:pt idx="2310">83</cx:pt>
          <cx:pt idx="2311">85</cx:pt>
          <cx:pt idx="2312">57</cx:pt>
          <cx:pt idx="2313">63</cx:pt>
          <cx:pt idx="2314">55</cx:pt>
          <cx:pt idx="2315">51</cx:pt>
          <cx:pt idx="2316">57</cx:pt>
          <cx:pt idx="2317">70</cx:pt>
          <cx:pt idx="2318">60</cx:pt>
          <cx:pt idx="2319">63</cx:pt>
          <cx:pt idx="2320">71</cx:pt>
          <cx:pt idx="2321">67</cx:pt>
          <cx:pt idx="2322">73</cx:pt>
          <cx:pt idx="2323">56</cx:pt>
          <cx:pt idx="2324">81</cx:pt>
          <cx:pt idx="2325">77</cx:pt>
          <cx:pt idx="2326">64</cx:pt>
          <cx:pt idx="2327">78</cx:pt>
          <cx:pt idx="2328">69</cx:pt>
          <cx:pt idx="2329">83</cx:pt>
          <cx:pt idx="2330">59</cx:pt>
          <cx:pt idx="2331">56</cx:pt>
          <cx:pt idx="2332">63</cx:pt>
          <cx:pt idx="2333">86</cx:pt>
          <cx:pt idx="2334">54</cx:pt>
          <cx:pt idx="2335">68</cx:pt>
          <cx:pt idx="2336">71</cx:pt>
          <cx:pt idx="2337">50</cx:pt>
          <cx:pt idx="2338">53</cx:pt>
          <cx:pt idx="2339">59</cx:pt>
          <cx:pt idx="2340">59</cx:pt>
          <cx:pt idx="2341">66</cx:pt>
          <cx:pt idx="2342">84</cx:pt>
          <cx:pt idx="2343">55</cx:pt>
          <cx:pt idx="2344">57</cx:pt>
          <cx:pt idx="2345">66</cx:pt>
          <cx:pt idx="2346">78</cx:pt>
          <cx:pt idx="2347">69</cx:pt>
          <cx:pt idx="2348">86</cx:pt>
          <cx:pt idx="2349">61</cx:pt>
          <cx:pt idx="2350">68</cx:pt>
          <cx:pt idx="2351">85</cx:pt>
          <cx:pt idx="2352">75</cx:pt>
          <cx:pt idx="2353">72</cx:pt>
          <cx:pt idx="2354">82</cx:pt>
          <cx:pt idx="2355">57</cx:pt>
          <cx:pt idx="2356">85</cx:pt>
          <cx:pt idx="2357">66</cx:pt>
          <cx:pt idx="2358">70</cx:pt>
          <cx:pt idx="2359">85</cx:pt>
          <cx:pt idx="2360">75</cx:pt>
          <cx:pt idx="2361">82</cx:pt>
          <cx:pt idx="2362">52</cx:pt>
          <cx:pt idx="2363">82</cx:pt>
          <cx:pt idx="2364">64</cx:pt>
          <cx:pt idx="2365">60</cx:pt>
          <cx:pt idx="2366">51</cx:pt>
          <cx:pt idx="2367">52</cx:pt>
          <cx:pt idx="2368">56</cx:pt>
          <cx:pt idx="2369">79</cx:pt>
          <cx:pt idx="2370">80</cx:pt>
          <cx:pt idx="2371">79</cx:pt>
          <cx:pt idx="2372">62</cx:pt>
          <cx:pt idx="2373">74</cx:pt>
          <cx:pt idx="2374">54</cx:pt>
          <cx:pt idx="2375">57</cx:pt>
          <cx:pt idx="2376">50</cx:pt>
          <cx:pt idx="2377">63</cx:pt>
          <cx:pt idx="2378">52</cx:pt>
          <cx:pt idx="2379">51</cx:pt>
          <cx:pt idx="2380">70</cx:pt>
          <cx:pt idx="2381">70</cx:pt>
          <cx:pt idx="2382">74</cx:pt>
          <cx:pt idx="2383">75</cx:pt>
          <cx:pt idx="2384">78</cx:pt>
          <cx:pt idx="2385">67</cx:pt>
          <cx:pt idx="2386">80</cx:pt>
          <cx:pt idx="2387">70</cx:pt>
          <cx:pt idx="2388">66</cx:pt>
          <cx:pt idx="2389">77</cx:pt>
          <cx:pt idx="2390">64</cx:pt>
          <cx:pt idx="2391">64</cx:pt>
          <cx:pt idx="2392">67</cx:pt>
          <cx:pt idx="2393">63</cx:pt>
          <cx:pt idx="2394">74</cx:pt>
          <cx:pt idx="2395">55</cx:pt>
          <cx:pt idx="2396">56</cx:pt>
          <cx:pt idx="2397">58</cx:pt>
          <cx:pt idx="2398">57</cx:pt>
          <cx:pt idx="2399">82</cx:pt>
          <cx:pt idx="2400">83</cx:pt>
          <cx:pt idx="2401">75</cx:pt>
          <cx:pt idx="2402">54</cx:pt>
          <cx:pt idx="2403">78</cx:pt>
          <cx:pt idx="2404">52</cx:pt>
          <cx:pt idx="2405">60</cx:pt>
          <cx:pt idx="2406">82</cx:pt>
          <cx:pt idx="2407">57</cx:pt>
          <cx:pt idx="2408">51</cx:pt>
          <cx:pt idx="2409">53</cx:pt>
          <cx:pt idx="2410">78</cx:pt>
          <cx:pt idx="2411">69</cx:pt>
          <cx:pt idx="2412">66</cx:pt>
          <cx:pt idx="2413">59</cx:pt>
          <cx:pt idx="2414">83</cx:pt>
          <cx:pt idx="2415">82</cx:pt>
          <cx:pt idx="2416">62</cx:pt>
          <cx:pt idx="2417">57</cx:pt>
          <cx:pt idx="2418">73</cx:pt>
          <cx:pt idx="2419">62</cx:pt>
          <cx:pt idx="2420">79</cx:pt>
          <cx:pt idx="2421">67</cx:pt>
          <cx:pt idx="2422">64</cx:pt>
          <cx:pt idx="2423">63</cx:pt>
          <cx:pt idx="2424">58</cx:pt>
          <cx:pt idx="2425">76</cx:pt>
          <cx:pt idx="2426">59</cx:pt>
          <cx:pt idx="2427">53</cx:pt>
          <cx:pt idx="2428">55</cx:pt>
          <cx:pt idx="2429">64</cx:pt>
          <cx:pt idx="2430">76</cx:pt>
          <cx:pt idx="2431">79</cx:pt>
          <cx:pt idx="2432">84</cx:pt>
          <cx:pt idx="2433">74</cx:pt>
          <cx:pt idx="2434">60</cx:pt>
          <cx:pt idx="2435">81</cx:pt>
          <cx:pt idx="2436">81</cx:pt>
          <cx:pt idx="2437">60</cx:pt>
          <cx:pt idx="2438">66</cx:pt>
          <cx:pt idx="2439">53</cx:pt>
          <cx:pt idx="2440">56</cx:pt>
          <cx:pt idx="2441">55</cx:pt>
          <cx:pt idx="2442">74</cx:pt>
          <cx:pt idx="2443">61</cx:pt>
          <cx:pt idx="2444">56</cx:pt>
          <cx:pt idx="2445">57</cx:pt>
          <cx:pt idx="2446">72</cx:pt>
          <cx:pt idx="2447">79</cx:pt>
          <cx:pt idx="2448">68</cx:pt>
          <cx:pt idx="2449">72</cx:pt>
          <cx:pt idx="2450">50</cx:pt>
          <cx:pt idx="2451">53</cx:pt>
          <cx:pt idx="2452">77</cx:pt>
          <cx:pt idx="2453">68</cx:pt>
          <cx:pt idx="2454">79</cx:pt>
          <cx:pt idx="2455">80</cx:pt>
          <cx:pt idx="2456">59</cx:pt>
          <cx:pt idx="2457">57</cx:pt>
          <cx:pt idx="2458">80</cx:pt>
          <cx:pt idx="2459">56</cx:pt>
          <cx:pt idx="2460">84</cx:pt>
          <cx:pt idx="2461">79</cx:pt>
          <cx:pt idx="2462">70</cx:pt>
          <cx:pt idx="2463">77</cx:pt>
          <cx:pt idx="2464">72</cx:pt>
          <cx:pt idx="2465">67</cx:pt>
          <cx:pt idx="2466">62</cx:pt>
          <cx:pt idx="2467">58</cx:pt>
          <cx:pt idx="2468">61</cx:pt>
          <cx:pt idx="2469">66</cx:pt>
          <cx:pt idx="2470">85</cx:pt>
          <cx:pt idx="2471">78</cx:pt>
          <cx:pt idx="2472">57</cx:pt>
          <cx:pt idx="2473">55</cx:pt>
          <cx:pt idx="2474">66</cx:pt>
          <cx:pt idx="2475">73</cx:pt>
          <cx:pt idx="2476">56</cx:pt>
          <cx:pt idx="2477">86</cx:pt>
          <cx:pt idx="2478">86</cx:pt>
          <cx:pt idx="2479">80</cx:pt>
          <cx:pt idx="2480">91</cx:pt>
          <cx:pt idx="2481">75</cx:pt>
          <cx:pt idx="2482">75</cx:pt>
          <cx:pt idx="2483">84</cx:pt>
          <cx:pt idx="2484">85</cx:pt>
          <cx:pt idx="2485">75</cx:pt>
          <cx:pt idx="2486">65</cx:pt>
          <cx:pt idx="2487">55</cx:pt>
          <cx:pt idx="2488">66</cx:pt>
          <cx:pt idx="2489">63</cx:pt>
          <cx:pt idx="2490">63</cx:pt>
          <cx:pt idx="2491">73</cx:pt>
          <cx:pt idx="2492">75</cx:pt>
          <cx:pt idx="2493">80</cx:pt>
          <cx:pt idx="2494">51</cx:pt>
          <cx:pt idx="2495">76</cx:pt>
          <cx:pt idx="2496">87</cx:pt>
          <cx:pt idx="2497">75</cx:pt>
          <cx:pt idx="2498">79</cx:pt>
          <cx:pt idx="2499">73</cx:pt>
          <cx:pt idx="2500">81</cx:pt>
          <cx:pt idx="2501">63</cx:pt>
          <cx:pt idx="2502">79</cx:pt>
          <cx:pt idx="2503">65</cx:pt>
          <cx:pt idx="2504">61</cx:pt>
          <cx:pt idx="2505">53</cx:pt>
          <cx:pt idx="2506">67</cx:pt>
          <cx:pt idx="2507">77</cx:pt>
          <cx:pt idx="2508">68</cx:pt>
          <cx:pt idx="2509">79</cx:pt>
          <cx:pt idx="2510">75</cx:pt>
          <cx:pt idx="2511">72</cx:pt>
          <cx:pt idx="2512">58</cx:pt>
          <cx:pt idx="2513">75</cx:pt>
          <cx:pt idx="2514">76</cx:pt>
          <cx:pt idx="2515">91</cx:pt>
          <cx:pt idx="2516">66</cx:pt>
          <cx:pt idx="2517">68</cx:pt>
          <cx:pt idx="2518">69</cx:pt>
          <cx:pt idx="2519">61</cx:pt>
          <cx:pt idx="2520">64</cx:pt>
          <cx:pt idx="2521">76</cx:pt>
          <cx:pt idx="2522">82</cx:pt>
          <cx:pt idx="2523">59</cx:pt>
          <cx:pt idx="2524">56</cx:pt>
          <cx:pt idx="2525">68</cx:pt>
          <cx:pt idx="2526">83</cx:pt>
          <cx:pt idx="2527">66</cx:pt>
          <cx:pt idx="2528">71</cx:pt>
          <cx:pt idx="2529">72</cx:pt>
          <cx:pt idx="2530">69</cx:pt>
          <cx:pt idx="2531">59</cx:pt>
          <cx:pt idx="2532">77</cx:pt>
          <cx:pt idx="2533">78</cx:pt>
          <cx:pt idx="2534">69</cx:pt>
          <cx:pt idx="2535">80</cx:pt>
          <cx:pt idx="2536">73</cx:pt>
          <cx:pt idx="2537">76</cx:pt>
          <cx:pt idx="2538">70</cx:pt>
          <cx:pt idx="2539">87</cx:pt>
          <cx:pt idx="2540">66</cx:pt>
          <cx:pt idx="2541">56</cx:pt>
          <cx:pt idx="2542">67</cx:pt>
          <cx:pt idx="2543">63</cx:pt>
          <cx:pt idx="2544">56</cx:pt>
          <cx:pt idx="2545">65</cx:pt>
          <cx:pt idx="2546">67</cx:pt>
          <cx:pt idx="2547">72</cx:pt>
          <cx:pt idx="2548">78</cx:pt>
          <cx:pt idx="2549">57</cx:pt>
          <cx:pt idx="2550">62</cx:pt>
          <cx:pt idx="2551">57</cx:pt>
          <cx:pt idx="2552">74</cx:pt>
          <cx:pt idx="2553">70</cx:pt>
          <cx:pt idx="2554">68</cx:pt>
          <cx:pt idx="2555">51</cx:pt>
          <cx:pt idx="2556">78</cx:pt>
          <cx:pt idx="2557">72</cx:pt>
          <cx:pt idx="2558">63</cx:pt>
          <cx:pt idx="2559">73</cx:pt>
          <cx:pt idx="2560">79</cx:pt>
          <cx:pt idx="2561">60</cx:pt>
          <cx:pt idx="2562">63</cx:pt>
          <cx:pt idx="2563">64</cx:pt>
          <cx:pt idx="2564">69</cx:pt>
          <cx:pt idx="2565">75</cx:pt>
          <cx:pt idx="2566">53</cx:pt>
          <cx:pt idx="2567">77</cx:pt>
          <cx:pt idx="2568">69</cx:pt>
          <cx:pt idx="2569">56</cx:pt>
          <cx:pt idx="2570">80</cx:pt>
          <cx:pt idx="2571">88</cx:pt>
          <cx:pt idx="2572">87</cx:pt>
          <cx:pt idx="2573">54</cx:pt>
          <cx:pt idx="2574">54</cx:pt>
          <cx:pt idx="2575">79</cx:pt>
          <cx:pt idx="2576">57</cx:pt>
          <cx:pt idx="2577">53</cx:pt>
          <cx:pt idx="2578">74</cx:pt>
          <cx:pt idx="2579">55</cx:pt>
          <cx:pt idx="2580">52</cx:pt>
          <cx:pt idx="2581">52</cx:pt>
          <cx:pt idx="2582">73</cx:pt>
          <cx:pt idx="2583">51</cx:pt>
          <cx:pt idx="2584">50</cx:pt>
          <cx:pt idx="2585">51</cx:pt>
          <cx:pt idx="2586">54</cx:pt>
          <cx:pt idx="2587">56</cx:pt>
          <cx:pt idx="2588">50</cx:pt>
          <cx:pt idx="2589">67</cx:pt>
          <cx:pt idx="2590">56</cx:pt>
          <cx:pt idx="2591">53</cx:pt>
          <cx:pt idx="2592">55</cx:pt>
          <cx:pt idx="2593">60</cx:pt>
          <cx:pt idx="2594">57</cx:pt>
          <cx:pt idx="2595">52</cx:pt>
          <cx:pt idx="2596">55</cx:pt>
          <cx:pt idx="2597">51</cx:pt>
          <cx:pt idx="2598">65</cx:pt>
          <cx:pt idx="2599">71</cx:pt>
          <cx:pt idx="2600">73</cx:pt>
          <cx:pt idx="2601">76</cx:pt>
          <cx:pt idx="2602">81</cx:pt>
          <cx:pt idx="2603">77</cx:pt>
          <cx:pt idx="2604">68</cx:pt>
          <cx:pt idx="2605">69</cx:pt>
          <cx:pt idx="2606">58</cx:pt>
          <cx:pt idx="2607">64</cx:pt>
          <cx:pt idx="2608">59</cx:pt>
          <cx:pt idx="2609">56</cx:pt>
          <cx:pt idx="2610">57</cx:pt>
          <cx:pt idx="2611">62</cx:pt>
          <cx:pt idx="2612">54</cx:pt>
          <cx:pt idx="2613">73</cx:pt>
          <cx:pt idx="2614">76</cx:pt>
          <cx:pt idx="2615">64</cx:pt>
          <cx:pt idx="2616">82</cx:pt>
          <cx:pt idx="2617">67</cx:pt>
          <cx:pt idx="2618">75</cx:pt>
          <cx:pt idx="2619">77</cx:pt>
          <cx:pt idx="2620">82</cx:pt>
          <cx:pt idx="2621">70</cx:pt>
          <cx:pt idx="2622">82</cx:pt>
          <cx:pt idx="2623">65</cx:pt>
          <cx:pt idx="2624">75</cx:pt>
          <cx:pt idx="2625">70</cx:pt>
          <cx:pt idx="2626">66</cx:pt>
          <cx:pt idx="2627">81</cx:pt>
          <cx:pt idx="2628">67</cx:pt>
          <cx:pt idx="2629">80</cx:pt>
          <cx:pt idx="2630">66</cx:pt>
          <cx:pt idx="2631">72</cx:pt>
          <cx:pt idx="2632">67</cx:pt>
          <cx:pt idx="2633">71</cx:pt>
          <cx:pt idx="2634">64</cx:pt>
          <cx:pt idx="2635">73</cx:pt>
          <cx:pt idx="2636">76</cx:pt>
          <cx:pt idx="2637">78</cx:pt>
          <cx:pt idx="2638">55</cx:pt>
          <cx:pt idx="2639">78</cx:pt>
          <cx:pt idx="2640">62</cx:pt>
          <cx:pt idx="2641">79</cx:pt>
          <cx:pt idx="2642">69</cx:pt>
          <cx:pt idx="2643">79</cx:pt>
          <cx:pt idx="2644">82</cx:pt>
          <cx:pt idx="2645">79</cx:pt>
          <cx:pt idx="2646">72</cx:pt>
          <cx:pt idx="2647">78</cx:pt>
          <cx:pt idx="2648">80</cx:pt>
          <cx:pt idx="2649">76</cx:pt>
          <cx:pt idx="2650">67</cx:pt>
          <cx:pt idx="2651">78</cx:pt>
          <cx:pt idx="2652">55</cx:pt>
          <cx:pt idx="2653">60</cx:pt>
          <cx:pt idx="2654">63</cx:pt>
          <cx:pt idx="2655">57</cx:pt>
          <cx:pt idx="2656">75</cx:pt>
          <cx:pt idx="2657">56</cx:pt>
          <cx:pt idx="2658">54</cx:pt>
          <cx:pt idx="2659">57</cx:pt>
          <cx:pt idx="2660">57</cx:pt>
          <cx:pt idx="2661">53</cx:pt>
          <cx:pt idx="2662">62</cx:pt>
          <cx:pt idx="2663">57</cx:pt>
          <cx:pt idx="2664">57</cx:pt>
          <cx:pt idx="2665">59</cx:pt>
          <cx:pt idx="2666">58</cx:pt>
          <cx:pt idx="2667">56</cx:pt>
          <cx:pt idx="2668">62</cx:pt>
          <cx:pt idx="2669">74</cx:pt>
          <cx:pt idx="2670">63</cx:pt>
          <cx:pt idx="2671">51</cx:pt>
          <cx:pt idx="2672">65</cx:pt>
          <cx:pt idx="2673">51</cx:pt>
          <cx:pt idx="2674">78</cx:pt>
          <cx:pt idx="2675">62</cx:pt>
          <cx:pt idx="2676">77</cx:pt>
          <cx:pt idx="2677">70</cx:pt>
          <cx:pt idx="2678">62</cx:pt>
          <cx:pt idx="2679">73</cx:pt>
          <cx:pt idx="2680">62</cx:pt>
          <cx:pt idx="2681">70</cx:pt>
          <cx:pt idx="2682">74</cx:pt>
          <cx:pt idx="2683">73</cx:pt>
          <cx:pt idx="2684">68</cx:pt>
          <cx:pt idx="2685">70</cx:pt>
          <cx:pt idx="2686">74</cx:pt>
          <cx:pt idx="2687">75</cx:pt>
          <cx:pt idx="2688">74</cx:pt>
          <cx:pt idx="2689">68</cx:pt>
          <cx:pt idx="2690">78</cx:pt>
          <cx:pt idx="2691">54</cx:pt>
          <cx:pt idx="2692">53</cx:pt>
          <cx:pt idx="2693">59</cx:pt>
          <cx:pt idx="2694">78</cx:pt>
          <cx:pt idx="2695">64</cx:pt>
          <cx:pt idx="2696">55</cx:pt>
          <cx:pt idx="2697">71</cx:pt>
          <cx:pt idx="2698">65</cx:pt>
          <cx:pt idx="2699">64</cx:pt>
          <cx:pt idx="2700">72</cx:pt>
          <cx:pt idx="2701">77</cx:pt>
          <cx:pt idx="2702">78</cx:pt>
          <cx:pt idx="2703">59</cx:pt>
          <cx:pt idx="2704">54</cx:pt>
          <cx:pt idx="2705">83</cx:pt>
          <cx:pt idx="2706">54</cx:pt>
          <cx:pt idx="2707">66</cx:pt>
          <cx:pt idx="2708">52</cx:pt>
          <cx:pt idx="2709">54</cx:pt>
          <cx:pt idx="2710">77</cx:pt>
          <cx:pt idx="2711">60</cx:pt>
          <cx:pt idx="2712">81</cx:pt>
          <cx:pt idx="2713">72</cx:pt>
          <cx:pt idx="2714">61</cx:pt>
          <cx:pt idx="2715">69</cx:pt>
          <cx:pt idx="2716">81</cx:pt>
          <cx:pt idx="2717">58</cx:pt>
          <cx:pt idx="2718">63</cx:pt>
          <cx:pt idx="2719">53</cx:pt>
          <cx:pt idx="2720">62</cx:pt>
          <cx:pt idx="2721">67</cx:pt>
          <cx:pt idx="2722">61</cx:pt>
          <cx:pt idx="2723">55</cx:pt>
          <cx:pt idx="2724">74</cx:pt>
          <cx:pt idx="2725">79</cx:pt>
          <cx:pt idx="2726">59</cx:pt>
          <cx:pt idx="2727">54</cx:pt>
          <cx:pt idx="2728">70</cx:pt>
          <cx:pt idx="2729">63</cx:pt>
          <cx:pt idx="2730">72</cx:pt>
          <cx:pt idx="2731">68</cx:pt>
          <cx:pt idx="2732">68</cx:pt>
          <cx:pt idx="2733">57</cx:pt>
          <cx:pt idx="2734">78</cx:pt>
          <cx:pt idx="2735">74</cx:pt>
          <cx:pt idx="2736">83</cx:pt>
          <cx:pt idx="2737">58</cx:pt>
          <cx:pt idx="2738">78</cx:pt>
          <cx:pt idx="2739">73</cx:pt>
          <cx:pt idx="2740">59</cx:pt>
          <cx:pt idx="2741">52</cx:pt>
          <cx:pt idx="2742">68</cx:pt>
          <cx:pt idx="2743">67</cx:pt>
          <cx:pt idx="2744">72</cx:pt>
          <cx:pt idx="2745">79</cx:pt>
          <cx:pt idx="2746">78</cx:pt>
          <cx:pt idx="2747">76</cx:pt>
          <cx:pt idx="2748">83</cx:pt>
          <cx:pt idx="2749">83</cx:pt>
          <cx:pt idx="2750">76</cx:pt>
          <cx:pt idx="2751">73</cx:pt>
          <cx:pt idx="2752">85</cx:pt>
          <cx:pt idx="2753">78</cx:pt>
          <cx:pt idx="2754">50</cx:pt>
          <cx:pt idx="2755">82</cx:pt>
          <cx:pt idx="2756">63</cx:pt>
          <cx:pt idx="2757">64</cx:pt>
          <cx:pt idx="2758">70</cx:pt>
          <cx:pt idx="2759">57</cx:pt>
          <cx:pt idx="2760">84</cx:pt>
          <cx:pt idx="2761">74</cx:pt>
          <cx:pt idx="2762">56</cx:pt>
          <cx:pt idx="2763">70</cx:pt>
          <cx:pt idx="2764">70</cx:pt>
          <cx:pt idx="2765">79</cx:pt>
          <cx:pt idx="2766">63</cx:pt>
          <cx:pt idx="2767">63</cx:pt>
          <cx:pt idx="2768">66</cx:pt>
          <cx:pt idx="2769">65</cx:pt>
          <cx:pt idx="2770">69</cx:pt>
          <cx:pt idx="2771">75</cx:pt>
          <cx:pt idx="2772">77</cx:pt>
          <cx:pt idx="2773">56</cx:pt>
          <cx:pt idx="2774">72</cx:pt>
          <cx:pt idx="2775">60</cx:pt>
          <cx:pt idx="2776">69</cx:pt>
          <cx:pt idx="2777">64</cx:pt>
          <cx:pt idx="2778">71</cx:pt>
          <cx:pt idx="2779">64</cx:pt>
          <cx:pt idx="2780">81</cx:pt>
          <cx:pt idx="2781">75</cx:pt>
          <cx:pt idx="2782">78</cx:pt>
          <cx:pt idx="2783">61</cx:pt>
          <cx:pt idx="2784">62</cx:pt>
          <cx:pt idx="2785">59</cx:pt>
          <cx:pt idx="2786">63</cx:pt>
          <cx:pt idx="2787">51</cx:pt>
          <cx:pt idx="2788">65</cx:pt>
          <cx:pt idx="2789">67</cx:pt>
          <cx:pt idx="2790">70</cx:pt>
          <cx:pt idx="2791">76</cx:pt>
          <cx:pt idx="2792">62</cx:pt>
          <cx:pt idx="2793">50</cx:pt>
          <cx:pt idx="2794">79</cx:pt>
          <cx:pt idx="2795">81</cx:pt>
          <cx:pt idx="2796">87</cx:pt>
          <cx:pt idx="2797">58</cx:pt>
          <cx:pt idx="2798">84</cx:pt>
          <cx:pt idx="2799">77</cx:pt>
          <cx:pt idx="2800">67</cx:pt>
          <cx:pt idx="2801">81</cx:pt>
          <cx:pt idx="2802">74</cx:pt>
          <cx:pt idx="2803">62</cx:pt>
          <cx:pt idx="2804">81</cx:pt>
          <cx:pt idx="2805">62</cx:pt>
          <cx:pt idx="2806">63</cx:pt>
          <cx:pt idx="2807">77</cx:pt>
          <cx:pt idx="2808">65</cx:pt>
          <cx:pt idx="2809">71</cx:pt>
          <cx:pt idx="2810">73</cx:pt>
          <cx:pt idx="2811">68</cx:pt>
          <cx:pt idx="2812">72</cx:pt>
          <cx:pt idx="2813">79</cx:pt>
          <cx:pt idx="2814">76</cx:pt>
          <cx:pt idx="2815">77</cx:pt>
          <cx:pt idx="2816">74</cx:pt>
          <cx:pt idx="2817">75</cx:pt>
          <cx:pt idx="2818">71</cx:pt>
          <cx:pt idx="2819">72</cx:pt>
          <cx:pt idx="2820">65</cx:pt>
          <cx:pt idx="2821">62</cx:pt>
          <cx:pt idx="2822">57</cx:pt>
          <cx:pt idx="2823">53</cx:pt>
          <cx:pt idx="2824">54</cx:pt>
          <cx:pt idx="2825">67</cx:pt>
          <cx:pt idx="2826">79</cx:pt>
          <cx:pt idx="2827">66</cx:pt>
          <cx:pt idx="2828">82</cx:pt>
          <cx:pt idx="2829">81</cx:pt>
          <cx:pt idx="2830">62</cx:pt>
          <cx:pt idx="2831">63</cx:pt>
          <cx:pt idx="2832">61</cx:pt>
          <cx:pt idx="2833">69</cx:pt>
          <cx:pt idx="2834">64</cx:pt>
          <cx:pt idx="2835">64</cx:pt>
          <cx:pt idx="2836">78</cx:pt>
          <cx:pt idx="2837">81</cx:pt>
          <cx:pt idx="2838">78</cx:pt>
          <cx:pt idx="2839">74</cx:pt>
          <cx:pt idx="2840">68</cx:pt>
          <cx:pt idx="2841">82</cx:pt>
          <cx:pt idx="2842">61</cx:pt>
          <cx:pt idx="2843">71</cx:pt>
          <cx:pt idx="2844">76</cx:pt>
          <cx:pt idx="2845">52</cx:pt>
          <cx:pt idx="2846">68</cx:pt>
          <cx:pt idx="2847">75</cx:pt>
          <cx:pt idx="2848">60</cx:pt>
          <cx:pt idx="2849">53</cx:pt>
          <cx:pt idx="2850">67</cx:pt>
          <cx:pt idx="2851">73</cx:pt>
          <cx:pt idx="2852">68</cx:pt>
          <cx:pt idx="2853">64</cx:pt>
          <cx:pt idx="2854">72</cx:pt>
          <cx:pt idx="2855">76</cx:pt>
          <cx:pt idx="2856">61</cx:pt>
          <cx:pt idx="2857">57</cx:pt>
          <cx:pt idx="2858">72</cx:pt>
          <cx:pt idx="2859">67</cx:pt>
          <cx:pt idx="2860">50</cx:pt>
          <cx:pt idx="2861">51</cx:pt>
          <cx:pt idx="2862">57</cx:pt>
          <cx:pt idx="2863">81</cx:pt>
          <cx:pt idx="2864">62</cx:pt>
          <cx:pt idx="2865">84</cx:pt>
          <cx:pt idx="2866">80</cx:pt>
          <cx:pt idx="2867">78</cx:pt>
          <cx:pt idx="2868">78</cx:pt>
          <cx:pt idx="2869">82</cx:pt>
          <cx:pt idx="2870">53</cx:pt>
          <cx:pt idx="2871">57</cx:pt>
          <cx:pt idx="2872">62</cx:pt>
          <cx:pt idx="2873">79</cx:pt>
          <cx:pt idx="2874">78</cx:pt>
          <cx:pt idx="2875">75</cx:pt>
          <cx:pt idx="2876">76</cx:pt>
          <cx:pt idx="2877">72</cx:pt>
          <cx:pt idx="2878">67</cx:pt>
          <cx:pt idx="2879">56</cx:pt>
          <cx:pt idx="2880">55</cx:pt>
          <cx:pt idx="2881">78</cx:pt>
          <cx:pt idx="2882">59</cx:pt>
          <cx:pt idx="2883">63</cx:pt>
          <cx:pt idx="2884">74</cx:pt>
          <cx:pt idx="2885">58</cx:pt>
          <cx:pt idx="2886">56</cx:pt>
          <cx:pt idx="2887">81</cx:pt>
          <cx:pt idx="2888">71</cx:pt>
          <cx:pt idx="2889">53</cx:pt>
          <cx:pt idx="2890">54</cx:pt>
          <cx:pt idx="2891">69</cx:pt>
          <cx:pt idx="2892">68</cx:pt>
          <cx:pt idx="2893">66</cx:pt>
          <cx:pt idx="2894">68</cx:pt>
          <cx:pt idx="2895">67</cx:pt>
          <cx:pt idx="2896">76</cx:pt>
          <cx:pt idx="2897">73</cx:pt>
          <cx:pt idx="2898">59</cx:pt>
          <cx:pt idx="2899">60</cx:pt>
          <cx:pt idx="2900">65</cx:pt>
          <cx:pt idx="2901">60</cx:pt>
          <cx:pt idx="2902">64</cx:pt>
          <cx:pt idx="2903">53</cx:pt>
          <cx:pt idx="2904">74</cx:pt>
          <cx:pt idx="2905">74</cx:pt>
          <cx:pt idx="2906">55</cx:pt>
          <cx:pt idx="2907">52</cx:pt>
          <cx:pt idx="2908">59</cx:pt>
          <cx:pt idx="2909">58</cx:pt>
          <cx:pt idx="2910">61</cx:pt>
          <cx:pt idx="2911">51</cx:pt>
          <cx:pt idx="2912">67</cx:pt>
          <cx:pt idx="2913">57</cx:pt>
          <cx:pt idx="2914">50</cx:pt>
          <cx:pt idx="2915">69</cx:pt>
          <cx:pt idx="2916">79</cx:pt>
          <cx:pt idx="2917">53</cx:pt>
          <cx:pt idx="2918">56</cx:pt>
          <cx:pt idx="2919">53</cx:pt>
          <cx:pt idx="2920">57</cx:pt>
          <cx:pt idx="2921">68</cx:pt>
          <cx:pt idx="2922">77</cx:pt>
          <cx:pt idx="2923">84</cx:pt>
          <cx:pt idx="2924">74</cx:pt>
          <cx:pt idx="2925">82</cx:pt>
          <cx:pt idx="2926">73</cx:pt>
          <cx:pt idx="2927">80</cx:pt>
          <cx:pt idx="2928">67</cx:pt>
          <cx:pt idx="2929">80</cx:pt>
          <cx:pt idx="2930">78</cx:pt>
          <cx:pt idx="2931">64</cx:pt>
          <cx:pt idx="2932">55</cx:pt>
          <cx:pt idx="2933">80</cx:pt>
          <cx:pt idx="2934">77</cx:pt>
          <cx:pt idx="2935">83</cx:pt>
          <cx:pt idx="2936">55</cx:pt>
          <cx:pt idx="2937">73</cx:pt>
          <cx:pt idx="2938">58</cx:pt>
          <cx:pt idx="2939">53</cx:pt>
          <cx:pt idx="2940">55</cx:pt>
          <cx:pt idx="2941">69</cx:pt>
          <cx:pt idx="2942">65</cx:pt>
          <cx:pt idx="2943">63</cx:pt>
          <cx:pt idx="2944">66</cx:pt>
          <cx:pt idx="2945">53</cx:pt>
          <cx:pt idx="2946">78</cx:pt>
          <cx:pt idx="2947">72</cx:pt>
          <cx:pt idx="2948">83</cx:pt>
          <cx:pt idx="2949">70</cx:pt>
          <cx:pt idx="2950">55</cx:pt>
          <cx:pt idx="2951">68</cx:pt>
          <cx:pt idx="2952">74</cx:pt>
          <cx:pt idx="2953">67</cx:pt>
          <cx:pt idx="2954">62</cx:pt>
          <cx:pt idx="2955">57</cx:pt>
          <cx:pt idx="2956">70</cx:pt>
          <cx:pt idx="2957">84</cx:pt>
          <cx:pt idx="2958">67</cx:pt>
          <cx:pt idx="2959">59</cx:pt>
          <cx:pt idx="2960">70</cx:pt>
          <cx:pt idx="2961">67</cx:pt>
          <cx:pt idx="2962">69</cx:pt>
          <cx:pt idx="2963">50</cx:pt>
          <cx:pt idx="2964">66</cx:pt>
          <cx:pt idx="2965">78</cx:pt>
          <cx:pt idx="2966">62</cx:pt>
          <cx:pt idx="2967">67</cx:pt>
          <cx:pt idx="2968">81</cx:pt>
          <cx:pt idx="2969">65</cx:pt>
          <cx:pt idx="2970">57</cx:pt>
          <cx:pt idx="2971">71</cx:pt>
          <cx:pt idx="2972">56</cx:pt>
          <cx:pt idx="2973">50</cx:pt>
          <cx:pt idx="2974">57</cx:pt>
          <cx:pt idx="2975">52</cx:pt>
          <cx:pt idx="2976">74</cx:pt>
          <cx:pt idx="2977">85</cx:pt>
          <cx:pt idx="2978">61</cx:pt>
          <cx:pt idx="2979">71</cx:pt>
          <cx:pt idx="2980">74</cx:pt>
          <cx:pt idx="2981">63</cx:pt>
          <cx:pt idx="2982">72</cx:pt>
          <cx:pt idx="2983">84</cx:pt>
          <cx:pt idx="2984">56</cx:pt>
          <cx:pt idx="2985">76</cx:pt>
          <cx:pt idx="2986">61</cx:pt>
          <cx:pt idx="2987">78</cx:pt>
          <cx:pt idx="2988">61</cx:pt>
          <cx:pt idx="2989">54</cx:pt>
          <cx:pt idx="2990">70</cx:pt>
          <cx:pt idx="2991">57</cx:pt>
          <cx:pt idx="2992">56</cx:pt>
          <cx:pt idx="2993">54</cx:pt>
          <cx:pt idx="2994">53</cx:pt>
          <cx:pt idx="2995">70</cx:pt>
          <cx:pt idx="2996">85</cx:pt>
          <cx:pt idx="2997">50</cx:pt>
          <cx:pt idx="2998">70</cx:pt>
          <cx:pt idx="2999">55</cx:pt>
          <cx:pt idx="3000">70</cx:pt>
          <cx:pt idx="3001">70</cx:pt>
          <cx:pt idx="3002">81</cx:pt>
          <cx:pt idx="3003">81</cx:pt>
          <cx:pt idx="3004">70</cx:pt>
          <cx:pt idx="3005">73</cx:pt>
          <cx:pt idx="3006">68</cx:pt>
          <cx:pt idx="3007">84</cx:pt>
          <cx:pt idx="3008">78</cx:pt>
          <cx:pt idx="3009">70</cx:pt>
          <cx:pt idx="3010">74</cx:pt>
          <cx:pt idx="3011">69</cx:pt>
          <cx:pt idx="3012">56</cx:pt>
          <cx:pt idx="3013">69</cx:pt>
          <cx:pt idx="3014">61</cx:pt>
          <cx:pt idx="3015">82</cx:pt>
          <cx:pt idx="3016">79</cx:pt>
          <cx:pt idx="3017">67</cx:pt>
          <cx:pt idx="3018">74</cx:pt>
          <cx:pt idx="3019">75</cx:pt>
          <cx:pt idx="3020">78</cx:pt>
          <cx:pt idx="3021">63</cx:pt>
          <cx:pt idx="3022">65</cx:pt>
          <cx:pt idx="3023">71</cx:pt>
          <cx:pt idx="3024">80</cx:pt>
          <cx:pt idx="3025">61</cx:pt>
          <cx:pt idx="3026">71</cx:pt>
          <cx:pt idx="3027">76</cx:pt>
          <cx:pt idx="3028">59</cx:pt>
          <cx:pt idx="3029">72</cx:pt>
          <cx:pt idx="3030">56</cx:pt>
          <cx:pt idx="3031">76</cx:pt>
          <cx:pt idx="3032">69</cx:pt>
          <cx:pt idx="3033">73</cx:pt>
          <cx:pt idx="3034">82</cx:pt>
          <cx:pt idx="3035">66</cx:pt>
          <cx:pt idx="3036">67</cx:pt>
          <cx:pt idx="3037">74</cx:pt>
          <cx:pt idx="3038">68</cx:pt>
          <cx:pt idx="3039">75</cx:pt>
          <cx:pt idx="3040">81</cx:pt>
          <cx:pt idx="3041">78</cx:pt>
          <cx:pt idx="3042">70</cx:pt>
          <cx:pt idx="3043">78</cx:pt>
          <cx:pt idx="3044">69</cx:pt>
          <cx:pt idx="3045">78</cx:pt>
          <cx:pt idx="3046">69</cx:pt>
          <cx:pt idx="3047">76</cx:pt>
          <cx:pt idx="3048">70</cx:pt>
          <cx:pt idx="3049">71</cx:pt>
          <cx:pt idx="3050">80</cx:pt>
          <cx:pt idx="3051">55</cx:pt>
          <cx:pt idx="3052">78</cx:pt>
          <cx:pt idx="3053">71</cx:pt>
          <cx:pt idx="3054">79</cx:pt>
          <cx:pt idx="3055">64</cx:pt>
          <cx:pt idx="3056">67</cx:pt>
          <cx:pt idx="3057">74</cx:pt>
          <cx:pt idx="3058">62</cx:pt>
          <cx:pt idx="3059">75</cx:pt>
          <cx:pt idx="3060">73</cx:pt>
          <cx:pt idx="3061">84</cx:pt>
          <cx:pt idx="3062">85</cx:pt>
          <cx:pt idx="3063">80</cx:pt>
          <cx:pt idx="3064">83</cx:pt>
          <cx:pt idx="3065">71</cx:pt>
          <cx:pt idx="3066">73</cx:pt>
          <cx:pt idx="3067">56</cx:pt>
          <cx:pt idx="3068">66</cx:pt>
          <cx:pt idx="3069">69</cx:pt>
          <cx:pt idx="3070">52</cx:pt>
          <cx:pt idx="3071">73</cx:pt>
          <cx:pt idx="3072">70</cx:pt>
          <cx:pt idx="3073">77</cx:pt>
          <cx:pt idx="3074">69</cx:pt>
          <cx:pt idx="3075">86</cx:pt>
          <cx:pt idx="3076">83</cx:pt>
          <cx:pt idx="3077">87</cx:pt>
          <cx:pt idx="3078">81</cx:pt>
          <cx:pt idx="3079">77</cx:pt>
          <cx:pt idx="3080">80</cx:pt>
          <cx:pt idx="3081">67</cx:pt>
          <cx:pt idx="3082">50</cx:pt>
          <cx:pt idx="3083">83</cx:pt>
          <cx:pt idx="3084">77</cx:pt>
          <cx:pt idx="3085">75</cx:pt>
          <cx:pt idx="3086">78</cx:pt>
          <cx:pt idx="3087">68</cx:pt>
          <cx:pt idx="3088">69</cx:pt>
          <cx:pt idx="3089">69</cx:pt>
          <cx:pt idx="3090">80</cx:pt>
          <cx:pt idx="3091">51</cx:pt>
          <cx:pt idx="3092">55</cx:pt>
          <cx:pt idx="3093">80</cx:pt>
          <cx:pt idx="3094">71</cx:pt>
          <cx:pt idx="3095">69</cx:pt>
          <cx:pt idx="3096">51</cx:pt>
          <cx:pt idx="3097">82</cx:pt>
          <cx:pt idx="3098">68</cx:pt>
          <cx:pt idx="3099">76</cx:pt>
          <cx:pt idx="3100">77</cx:pt>
          <cx:pt idx="3101">81</cx:pt>
          <cx:pt idx="3102">80</cx:pt>
          <cx:pt idx="3103">71</cx:pt>
          <cx:pt idx="3104">59</cx:pt>
          <cx:pt idx="3105">84</cx:pt>
          <cx:pt idx="3106">78</cx:pt>
          <cx:pt idx="3107">85</cx:pt>
          <cx:pt idx="3108">81</cx:pt>
          <cx:pt idx="3109">78</cx:pt>
          <cx:pt idx="3110">72</cx:pt>
          <cx:pt idx="3111">55</cx:pt>
          <cx:pt idx="3112">59</cx:pt>
          <cx:pt idx="3113">67</cx:pt>
          <cx:pt idx="3114">64</cx:pt>
          <cx:pt idx="3115">68</cx:pt>
          <cx:pt idx="3116">75</cx:pt>
          <cx:pt idx="3117">71</cx:pt>
          <cx:pt idx="3118">84</cx:pt>
          <cx:pt idx="3119">80</cx:pt>
          <cx:pt idx="3120">79</cx:pt>
          <cx:pt idx="3121">65</cx:pt>
          <cx:pt idx="3122">79</cx:pt>
          <cx:pt idx="3123">77</cx:pt>
          <cx:pt idx="3124">86</cx:pt>
          <cx:pt idx="3125">72</cx:pt>
          <cx:pt idx="3126">76</cx:pt>
          <cx:pt idx="3127">74</cx:pt>
          <cx:pt idx="3128">57</cx:pt>
          <cx:pt idx="3129">63</cx:pt>
          <cx:pt idx="3130">69</cx:pt>
          <cx:pt idx="3131">76</cx:pt>
          <cx:pt idx="3132">84</cx:pt>
          <cx:pt idx="3133">77</cx:pt>
          <cx:pt idx="3134">78</cx:pt>
          <cx:pt idx="3135">55</cx:pt>
          <cx:pt idx="3136">51</cx:pt>
          <cx:pt idx="3137">76</cx:pt>
          <cx:pt idx="3138">55</cx:pt>
          <cx:pt idx="3139">64</cx:pt>
          <cx:pt idx="3140">52</cx:pt>
          <cx:pt idx="3141">51</cx:pt>
          <cx:pt idx="3142">66</cx:pt>
          <cx:pt idx="3143">52</cx:pt>
          <cx:pt idx="3144">59</cx:pt>
          <cx:pt idx="3145">73</cx:pt>
          <cx:pt idx="3146">69</cx:pt>
          <cx:pt idx="3147">78</cx:pt>
          <cx:pt idx="3148">52</cx:pt>
          <cx:pt idx="3149">80</cx:pt>
          <cx:pt idx="3150">64</cx:pt>
          <cx:pt idx="3151">59</cx:pt>
          <cx:pt idx="3152">77</cx:pt>
          <cx:pt idx="3153">53</cx:pt>
          <cx:pt idx="3154">62</cx:pt>
          <cx:pt idx="3155">78</cx:pt>
          <cx:pt idx="3156">85</cx:pt>
          <cx:pt idx="3157">61</cx:pt>
          <cx:pt idx="3158">80</cx:pt>
          <cx:pt idx="3159">78</cx:pt>
          <cx:pt idx="3160">67</cx:pt>
          <cx:pt idx="3161">53</cx:pt>
          <cx:pt idx="3162">82</cx:pt>
          <cx:pt idx="3163">72</cx:pt>
          <cx:pt idx="3164">62</cx:pt>
          <cx:pt idx="3165">69</cx:pt>
          <cx:pt idx="3166">73</cx:pt>
          <cx:pt idx="3167">81</cx:pt>
          <cx:pt idx="3168">76</cx:pt>
          <cx:pt idx="3169">71</cx:pt>
          <cx:pt idx="3170">81</cx:pt>
          <cx:pt idx="3171">74</cx:pt>
          <cx:pt idx="3172">63</cx:pt>
          <cx:pt idx="3173">65</cx:pt>
          <cx:pt idx="3174">76</cx:pt>
          <cx:pt idx="3175">81</cx:pt>
          <cx:pt idx="3176">79</cx:pt>
          <cx:pt idx="3177">66</cx:pt>
          <cx:pt idx="3178">78</cx:pt>
          <cx:pt idx="3179">70</cx:pt>
          <cx:pt idx="3180">76</cx:pt>
          <cx:pt idx="3181">70</cx:pt>
          <cx:pt idx="3182">86</cx:pt>
          <cx:pt idx="3183">82</cx:pt>
          <cx:pt idx="3184">54</cx:pt>
          <cx:pt idx="3185">60</cx:pt>
          <cx:pt idx="3186">84</cx:pt>
          <cx:pt idx="3187">76</cx:pt>
          <cx:pt idx="3188">76</cx:pt>
          <cx:pt idx="3189">57</cx:pt>
          <cx:pt idx="3190">67</cx:pt>
          <cx:pt idx="3191">63</cx:pt>
          <cx:pt idx="3192">84</cx:pt>
          <cx:pt idx="3193">77</cx:pt>
          <cx:pt idx="3194">71</cx:pt>
          <cx:pt idx="3195">72</cx:pt>
          <cx:pt idx="3196">83</cx:pt>
          <cx:pt idx="3197">82</cx:pt>
          <cx:pt idx="3198">76</cx:pt>
          <cx:pt idx="3199">78</cx:pt>
          <cx:pt idx="3200">71</cx:pt>
          <cx:pt idx="3201">82</cx:pt>
          <cx:pt idx="3202">65</cx:pt>
          <cx:pt idx="3203">65</cx:pt>
          <cx:pt idx="3204">67</cx:pt>
          <cx:pt idx="3205">84</cx:pt>
          <cx:pt idx="3206">82</cx:pt>
          <cx:pt idx="3207">79</cx:pt>
          <cx:pt idx="3208">79</cx:pt>
          <cx:pt idx="3209">64</cx:pt>
          <cx:pt idx="3210">57</cx:pt>
          <cx:pt idx="3211">79</cx:pt>
          <cx:pt idx="3212">57</cx:pt>
          <cx:pt idx="3213">75</cx:pt>
          <cx:pt idx="3214">57</cx:pt>
          <cx:pt idx="3215">70</cx:pt>
          <cx:pt idx="3216">67</cx:pt>
          <cx:pt idx="3217">55</cx:pt>
          <cx:pt idx="3218">81</cx:pt>
          <cx:pt idx="3219">84</cx:pt>
          <cx:pt idx="3220">75</cx:pt>
          <cx:pt idx="3221">52</cx:pt>
          <cx:pt idx="3222">59</cx:pt>
          <cx:pt idx="3223">74</cx:pt>
          <cx:pt idx="3224">73</cx:pt>
          <cx:pt idx="3225">85</cx:pt>
          <cx:pt idx="3226">68</cx:pt>
          <cx:pt idx="3227">83</cx:pt>
          <cx:pt idx="3228">89</cx:pt>
          <cx:pt idx="3229">71</cx:pt>
          <cx:pt idx="3230">51</cx:pt>
          <cx:pt idx="3231">52</cx:pt>
          <cx:pt idx="3232">75</cx:pt>
          <cx:pt idx="3233">76</cx:pt>
          <cx:pt idx="3234">74</cx:pt>
          <cx:pt idx="3235">67</cx:pt>
          <cx:pt idx="3236">68</cx:pt>
          <cx:pt idx="3237">79</cx:pt>
          <cx:pt idx="3238">50</cx:pt>
          <cx:pt idx="3239">72</cx:pt>
          <cx:pt idx="3240">67</cx:pt>
          <cx:pt idx="3241">68</cx:pt>
          <cx:pt idx="3242">75</cx:pt>
          <cx:pt idx="3243">77</cx:pt>
          <cx:pt idx="3244">66</cx:pt>
          <cx:pt idx="3245">72</cx:pt>
          <cx:pt idx="3246">74</cx:pt>
          <cx:pt idx="3247">71</cx:pt>
          <cx:pt idx="3248">85</cx:pt>
          <cx:pt idx="3249">71</cx:pt>
          <cx:pt idx="3250">54</cx:pt>
          <cx:pt idx="3251">70</cx:pt>
          <cx:pt idx="3252">71</cx:pt>
          <cx:pt idx="3253">56</cx:pt>
          <cx:pt idx="3254">50</cx:pt>
          <cx:pt idx="3255">81</cx:pt>
          <cx:pt idx="3256">85</cx:pt>
          <cx:pt idx="3257">66</cx:pt>
          <cx:pt idx="3258">67</cx:pt>
          <cx:pt idx="3259">82</cx:pt>
          <cx:pt idx="3260">88</cx:pt>
          <cx:pt idx="3261">72</cx:pt>
          <cx:pt idx="3262">74</cx:pt>
          <cx:pt idx="3263">70</cx:pt>
          <cx:pt idx="3264">82</cx:pt>
          <cx:pt idx="3265">53</cx:pt>
          <cx:pt idx="3266">77</cx:pt>
          <cx:pt idx="3267">86</cx:pt>
          <cx:pt idx="3268">69</cx:pt>
          <cx:pt idx="3269">74</cx:pt>
          <cx:pt idx="3270">62</cx:pt>
          <cx:pt idx="3271">85</cx:pt>
          <cx:pt idx="3272">75</cx:pt>
          <cx:pt idx="3273">75</cx:pt>
          <cx:pt idx="3274">68</cx:pt>
          <cx:pt idx="3275">64</cx:pt>
          <cx:pt idx="3276">60</cx:pt>
          <cx:pt idx="3277">72</cx:pt>
          <cx:pt idx="3278">61</cx:pt>
          <cx:pt idx="3279">63</cx:pt>
          <cx:pt idx="3280">57</cx:pt>
          <cx:pt idx="3281">85</cx:pt>
          <cx:pt idx="3282">60</cx:pt>
          <cx:pt idx="3283">51</cx:pt>
          <cx:pt idx="3284">55</cx:pt>
          <cx:pt idx="3285">66</cx:pt>
          <cx:pt idx="3286">60</cx:pt>
          <cx:pt idx="3287">60</cx:pt>
          <cx:pt idx="3288">69</cx:pt>
          <cx:pt idx="3289">76</cx:pt>
          <cx:pt idx="3290">51</cx:pt>
          <cx:pt idx="3291">53</cx:pt>
          <cx:pt idx="3292">56</cx:pt>
          <cx:pt idx="3293">73</cx:pt>
          <cx:pt idx="3294">77</cx:pt>
          <cx:pt idx="3295">82</cx:pt>
          <cx:pt idx="3296">68</cx:pt>
          <cx:pt idx="3297">78</cx:pt>
          <cx:pt idx="3298">81</cx:pt>
          <cx:pt idx="3299">68</cx:pt>
          <cx:pt idx="3300">67</cx:pt>
          <cx:pt idx="3301">68</cx:pt>
          <cx:pt idx="3302">75</cx:pt>
          <cx:pt idx="3303">50</cx:pt>
          <cx:pt idx="3304">77</cx:pt>
          <cx:pt idx="3305">57</cx:pt>
          <cx:pt idx="3306">82</cx:pt>
          <cx:pt idx="3307">70</cx:pt>
          <cx:pt idx="3308">58</cx:pt>
          <cx:pt idx="3309">55</cx:pt>
          <cx:pt idx="3310">58</cx:pt>
          <cx:pt idx="3311">87</cx:pt>
          <cx:pt idx="3312">75</cx:pt>
          <cx:pt idx="3313">63</cx:pt>
          <cx:pt idx="3314">71</cx:pt>
          <cx:pt idx="3315">87</cx:pt>
          <cx:pt idx="3316">76</cx:pt>
          <cx:pt idx="3317">79</cx:pt>
          <cx:pt idx="3318">74</cx:pt>
          <cx:pt idx="3319">78</cx:pt>
          <cx:pt idx="3320">78</cx:pt>
          <cx:pt idx="3321">51</cx:pt>
          <cx:pt idx="3322">56</cx:pt>
          <cx:pt idx="3323">78</cx:pt>
          <cx:pt idx="3324">56</cx:pt>
          <cx:pt idx="3325">64</cx:pt>
          <cx:pt idx="3326">57</cx:pt>
          <cx:pt idx="3327">56</cx:pt>
          <cx:pt idx="3328">69</cx:pt>
          <cx:pt idx="3329">55</cx:pt>
          <cx:pt idx="3330">59</cx:pt>
          <cx:pt idx="3331">79</cx:pt>
          <cx:pt idx="3332">72</cx:pt>
          <cx:pt idx="3333">79</cx:pt>
          <cx:pt idx="3334">62</cx:pt>
          <cx:pt idx="3335">77</cx:pt>
          <cx:pt idx="3336">76</cx:pt>
          <cx:pt idx="3337">69</cx:pt>
          <cx:pt idx="3338">88</cx:pt>
          <cx:pt idx="3339">76</cx:pt>
          <cx:pt idx="3340">66</cx:pt>
          <cx:pt idx="3341">66</cx:pt>
          <cx:pt idx="3342">67</cx:pt>
          <cx:pt idx="3343">78</cx:pt>
          <cx:pt idx="3344">85</cx:pt>
          <cx:pt idx="3345">76</cx:pt>
          <cx:pt idx="3346">80</cx:pt>
          <cx:pt idx="3347">50</cx:pt>
          <cx:pt idx="3348">61</cx:pt>
          <cx:pt idx="3349">77</cx:pt>
          <cx:pt idx="3350">63</cx:pt>
          <cx:pt idx="3351">79</cx:pt>
          <cx:pt idx="3352">78</cx:pt>
          <cx:pt idx="3353">83</cx:pt>
          <cx:pt idx="3354">78</cx:pt>
          <cx:pt idx="3355">64</cx:pt>
          <cx:pt idx="3356">62</cx:pt>
          <cx:pt idx="3357">61</cx:pt>
          <cx:pt idx="3358">63</cx:pt>
          <cx:pt idx="3359">87</cx:pt>
          <cx:pt idx="3360">71</cx:pt>
          <cx:pt idx="3361">72</cx:pt>
          <cx:pt idx="3362">54</cx:pt>
          <cx:pt idx="3363">82</cx:pt>
          <cx:pt idx="3364">83</cx:pt>
          <cx:pt idx="3365">58</cx:pt>
          <cx:pt idx="3366">55</cx:pt>
          <cx:pt idx="3367">75</cx:pt>
          <cx:pt idx="3368">64</cx:pt>
          <cx:pt idx="3369">61</cx:pt>
          <cx:pt idx="3370">59</cx:pt>
          <cx:pt idx="3371">71</cx:pt>
          <cx:pt idx="3372">72</cx:pt>
          <cx:pt idx="3373">54</cx:pt>
          <cx:pt idx="3374">70</cx:pt>
          <cx:pt idx="3375">71</cx:pt>
          <cx:pt idx="3376">55</cx:pt>
          <cx:pt idx="3377">77</cx:pt>
          <cx:pt idx="3378">51</cx:pt>
          <cx:pt idx="3379">51</cx:pt>
          <cx:pt idx="3380">85</cx:pt>
          <cx:pt idx="3381">85</cx:pt>
          <cx:pt idx="3382">84</cx:pt>
          <cx:pt idx="3383">67</cx:pt>
          <cx:pt idx="3384">52</cx:pt>
          <cx:pt idx="3385">71</cx:pt>
          <cx:pt idx="3386">62</cx:pt>
          <cx:pt idx="3387">53</cx:pt>
          <cx:pt idx="3388">72</cx:pt>
          <cx:pt idx="3389">52</cx:pt>
          <cx:pt idx="3390">80</cx:pt>
          <cx:pt idx="3391">69</cx:pt>
          <cx:pt idx="3392">67</cx:pt>
          <cx:pt idx="3393">69</cx:pt>
          <cx:pt idx="3394">58</cx:pt>
          <cx:pt idx="3395">74</cx:pt>
          <cx:pt idx="3396">79</cx:pt>
          <cx:pt idx="3397">69</cx:pt>
          <cx:pt idx="3398">84</cx:pt>
          <cx:pt idx="3399">65</cx:pt>
          <cx:pt idx="3400">66</cx:pt>
          <cx:pt idx="3401">58</cx:pt>
          <cx:pt idx="3402">52</cx:pt>
          <cx:pt idx="3403">74</cx:pt>
          <cx:pt idx="3404">69</cx:pt>
          <cx:pt idx="3405">76</cx:pt>
          <cx:pt idx="3406">67</cx:pt>
          <cx:pt idx="3407">75</cx:pt>
          <cx:pt idx="3408">72</cx:pt>
          <cx:pt idx="3409">62</cx:pt>
          <cx:pt idx="3410">75</cx:pt>
          <cx:pt idx="3411">88</cx:pt>
          <cx:pt idx="3412">71</cx:pt>
          <cx:pt idx="3413">68</cx:pt>
          <cx:pt idx="3414">71</cx:pt>
          <cx:pt idx="3415">83</cx:pt>
          <cx:pt idx="3416">81</cx:pt>
          <cx:pt idx="3417">67</cx:pt>
          <cx:pt idx="3418">70</cx:pt>
          <cx:pt idx="3419">78</cx:pt>
          <cx:pt idx="3420">54</cx:pt>
          <cx:pt idx="3421">74</cx:pt>
          <cx:pt idx="3422">60</cx:pt>
          <cx:pt idx="3423">72</cx:pt>
          <cx:pt idx="3424">63</cx:pt>
          <cx:pt idx="3425">54</cx:pt>
          <cx:pt idx="3426">56</cx:pt>
          <cx:pt idx="3427">59</cx:pt>
          <cx:pt idx="3428">55</cx:pt>
          <cx:pt idx="3429">75</cx:pt>
          <cx:pt idx="3430">51</cx:pt>
          <cx:pt idx="3431">72</cx:pt>
          <cx:pt idx="3432">75</cx:pt>
          <cx:pt idx="3433">66</cx:pt>
          <cx:pt idx="3434">61</cx:pt>
          <cx:pt idx="3435">70</cx:pt>
          <cx:pt idx="3436">57</cx:pt>
          <cx:pt idx="3437">57</cx:pt>
          <cx:pt idx="3438">67</cx:pt>
          <cx:pt idx="3439">90</cx:pt>
          <cx:pt idx="3440">60</cx:pt>
          <cx:pt idx="3441">90</cx:pt>
          <cx:pt idx="3442">81</cx:pt>
          <cx:pt idx="3443">54</cx:pt>
          <cx:pt idx="3444">84</cx:pt>
          <cx:pt idx="3445">81</cx:pt>
          <cx:pt idx="3446">82</cx:pt>
          <cx:pt idx="3447">79</cx:pt>
          <cx:pt idx="3448">73</cx:pt>
          <cx:pt idx="3449">60</cx:pt>
          <cx:pt idx="3450">70</cx:pt>
          <cx:pt idx="3451">61</cx:pt>
          <cx:pt idx="3452">82</cx:pt>
          <cx:pt idx="3453">78</cx:pt>
          <cx:pt idx="3454">79</cx:pt>
          <cx:pt idx="3455">53</cx:pt>
          <cx:pt idx="3456">50</cx:pt>
          <cx:pt idx="3457">66</cx:pt>
          <cx:pt idx="3458">53</cx:pt>
          <cx:pt idx="3459">66</cx:pt>
          <cx:pt idx="3460">75</cx:pt>
          <cx:pt idx="3461">55</cx:pt>
          <cx:pt idx="3462">59</cx:pt>
          <cx:pt idx="3463">61</cx:pt>
          <cx:pt idx="3464">54</cx:pt>
          <cx:pt idx="3465">52</cx:pt>
          <cx:pt idx="3466">79</cx:pt>
          <cx:pt idx="3467">79</cx:pt>
          <cx:pt idx="3468">66</cx:pt>
          <cx:pt idx="3469">74</cx:pt>
          <cx:pt idx="3470">51</cx:pt>
          <cx:pt idx="3471">69</cx:pt>
          <cx:pt idx="3472">79</cx:pt>
          <cx:pt idx="3473">80</cx:pt>
          <cx:pt idx="3474">71</cx:pt>
          <cx:pt idx="3475">84</cx:pt>
          <cx:pt idx="3476">78</cx:pt>
          <cx:pt idx="3477">60</cx:pt>
          <cx:pt idx="3478">73</cx:pt>
          <cx:pt idx="3479">84</cx:pt>
          <cx:pt idx="3480">85</cx:pt>
          <cx:pt idx="3481">78</cx:pt>
          <cx:pt idx="3482">84</cx:pt>
          <cx:pt idx="3483">52</cx:pt>
          <cx:pt idx="3484">81</cx:pt>
          <cx:pt idx="3485">74</cx:pt>
          <cx:pt idx="3486">83</cx:pt>
          <cx:pt idx="3487">73</cx:pt>
          <cx:pt idx="3488">71</cx:pt>
          <cx:pt idx="3489">62</cx:pt>
          <cx:pt idx="3490">64</cx:pt>
          <cx:pt idx="3491">72</cx:pt>
          <cx:pt idx="3492">67</cx:pt>
          <cx:pt idx="3493">58</cx:pt>
          <cx:pt idx="3494">82</cx:pt>
          <cx:pt idx="3495">69</cx:pt>
          <cx:pt idx="3496">63</cx:pt>
          <cx:pt idx="3497">68</cx:pt>
          <cx:pt idx="3498">70</cx:pt>
          <cx:pt idx="3499">65</cx:pt>
          <cx:pt idx="3500">60</cx:pt>
          <cx:pt idx="3501">58</cx:pt>
          <cx:pt idx="3502">58</cx:pt>
          <cx:pt idx="3503">53</cx:pt>
          <cx:pt idx="3504">75</cx:pt>
          <cx:pt idx="3505">79</cx:pt>
          <cx:pt idx="3506">92</cx:pt>
          <cx:pt idx="3507">57</cx:pt>
          <cx:pt idx="3508">70</cx:pt>
          <cx:pt idx="3509">65</cx:pt>
          <cx:pt idx="3510">68</cx:pt>
          <cx:pt idx="3511">70</cx:pt>
          <cx:pt idx="3512">72</cx:pt>
          <cx:pt idx="3513">83</cx:pt>
          <cx:pt idx="3514">71</cx:pt>
          <cx:pt idx="3515">64</cx:pt>
          <cx:pt idx="3516">64</cx:pt>
          <cx:pt idx="3517">61</cx:pt>
          <cx:pt idx="3518">79</cx:pt>
          <cx:pt idx="3519">57</cx:pt>
          <cx:pt idx="3520">88</cx:pt>
          <cx:pt idx="3521">65</cx:pt>
          <cx:pt idx="3522">86</cx:pt>
          <cx:pt idx="3523">67</cx:pt>
          <cx:pt idx="3524">62</cx:pt>
          <cx:pt idx="3525">72</cx:pt>
          <cx:pt idx="3526">80</cx:pt>
          <cx:pt idx="3527">65</cx:pt>
          <cx:pt idx="3528">83</cx:pt>
          <cx:pt idx="3529">81</cx:pt>
          <cx:pt idx="3530">78</cx:pt>
          <cx:pt idx="3531">76</cx:pt>
          <cx:pt idx="3532">75</cx:pt>
          <cx:pt idx="3533">70</cx:pt>
          <cx:pt idx="3534">62</cx:pt>
          <cx:pt idx="3535">68</cx:pt>
          <cx:pt idx="3536">52</cx:pt>
          <cx:pt idx="3537">64</cx:pt>
          <cx:pt idx="3538">74</cx:pt>
          <cx:pt idx="3539">70</cx:pt>
          <cx:pt idx="3540">78</cx:pt>
          <cx:pt idx="3541">68</cx:pt>
          <cx:pt idx="3542">64</cx:pt>
          <cx:pt idx="3543">55</cx:pt>
          <cx:pt idx="3544">69</cx:pt>
          <cx:pt idx="3545">59</cx:pt>
          <cx:pt idx="3546">68</cx:pt>
          <cx:pt idx="3547">78</cx:pt>
          <cx:pt idx="3548">67</cx:pt>
          <cx:pt idx="3549">72</cx:pt>
          <cx:pt idx="3550">72</cx:pt>
          <cx:pt idx="3551">80</cx:pt>
          <cx:pt idx="3552">86</cx:pt>
          <cx:pt idx="3553">80</cx:pt>
          <cx:pt idx="3554">52</cx:pt>
          <cx:pt idx="3555">74</cx:pt>
          <cx:pt idx="3556">71</cx:pt>
          <cx:pt idx="3557">72</cx:pt>
          <cx:pt idx="3558">71</cx:pt>
          <cx:pt idx="3559">56</cx:pt>
          <cx:pt idx="3560">77</cx:pt>
          <cx:pt idx="3561">71</cx:pt>
          <cx:pt idx="3562">69</cx:pt>
          <cx:pt idx="3563">77</cx:pt>
          <cx:pt idx="3564">72</cx:pt>
          <cx:pt idx="3565">80</cx:pt>
          <cx:pt idx="3566">71</cx:pt>
          <cx:pt idx="3567">71</cx:pt>
          <cx:pt idx="3568">60</cx:pt>
          <cx:pt idx="3569">66</cx:pt>
          <cx:pt idx="3570">56</cx:pt>
          <cx:pt idx="3571">67</cx:pt>
          <cx:pt idx="3572">61</cx:pt>
          <cx:pt idx="3573">56</cx:pt>
          <cx:pt idx="3574">78</cx:pt>
          <cx:pt idx="3575">65</cx:pt>
          <cx:pt idx="3576">73</cx:pt>
          <cx:pt idx="3577">84</cx:pt>
          <cx:pt idx="3578">70</cx:pt>
          <cx:pt idx="3579">71</cx:pt>
          <cx:pt idx="3580">58</cx:pt>
          <cx:pt idx="3581">62</cx:pt>
          <cx:pt idx="3582">50</cx:pt>
          <cx:pt idx="3583">76</cx:pt>
          <cx:pt idx="3584">61</cx:pt>
          <cx:pt idx="3585">77</cx:pt>
          <cx:pt idx="3586">64</cx:pt>
          <cx:pt idx="3587">72</cx:pt>
          <cx:pt idx="3588">66</cx:pt>
          <cx:pt idx="3589">73</cx:pt>
          <cx:pt idx="3590">57</cx:pt>
          <cx:pt idx="3591">86</cx:pt>
          <cx:pt idx="3592">64</cx:pt>
          <cx:pt idx="3593">81</cx:pt>
          <cx:pt idx="3594">56</cx:pt>
          <cx:pt idx="3595">61</cx:pt>
          <cx:pt idx="3596">62</cx:pt>
          <cx:pt idx="3597">72</cx:pt>
          <cx:pt idx="3598">66</cx:pt>
          <cx:pt idx="3599">77</cx:pt>
          <cx:pt idx="3600">82</cx:pt>
          <cx:pt idx="3601">76</cx:pt>
          <cx:pt idx="3602">65</cx:pt>
          <cx:pt idx="3603">50</cx:pt>
          <cx:pt idx="3604">71</cx:pt>
          <cx:pt idx="3605">56</cx:pt>
          <cx:pt idx="3606">77</cx:pt>
          <cx:pt idx="3607">62</cx:pt>
          <cx:pt idx="3608">53</cx:pt>
          <cx:pt idx="3609">51</cx:pt>
          <cx:pt idx="3610">50</cx:pt>
          <cx:pt idx="3611">63</cx:pt>
          <cx:pt idx="3612">51</cx:pt>
          <cx:pt idx="3613">51</cx:pt>
          <cx:pt idx="3614">52</cx:pt>
          <cx:pt idx="3615">56</cx:pt>
          <cx:pt idx="3616">64</cx:pt>
          <cx:pt idx="3617">60</cx:pt>
          <cx:pt idx="3618">54</cx:pt>
          <cx:pt idx="3619">61</cx:pt>
          <cx:pt idx="3620">76</cx:pt>
          <cx:pt idx="3621">63</cx:pt>
          <cx:pt idx="3622">80</cx:pt>
          <cx:pt idx="3623">73</cx:pt>
          <cx:pt idx="3624">75</cx:pt>
          <cx:pt idx="3625">77</cx:pt>
          <cx:pt idx="3626">62</cx:pt>
          <cx:pt idx="3627">66</cx:pt>
          <cx:pt idx="3628">64</cx:pt>
          <cx:pt idx="3629">61</cx:pt>
          <cx:pt idx="3630">51</cx:pt>
          <cx:pt idx="3631">84</cx:pt>
          <cx:pt idx="3632">55</cx:pt>
          <cx:pt idx="3633">72</cx:pt>
          <cx:pt idx="3634">55</cx:pt>
          <cx:pt idx="3635">70</cx:pt>
          <cx:pt idx="3636">77</cx:pt>
          <cx:pt idx="3637">78</cx:pt>
          <cx:pt idx="3638">82</cx:pt>
          <cx:pt idx="3639">79</cx:pt>
          <cx:pt idx="3640">74</cx:pt>
          <cx:pt idx="3641">68</cx:pt>
          <cx:pt idx="3642">58</cx:pt>
          <cx:pt idx="3643">69</cx:pt>
          <cx:pt idx="3644">65</cx:pt>
          <cx:pt idx="3645">85</cx:pt>
          <cx:pt idx="3646">73</cx:pt>
          <cx:pt idx="3647">81</cx:pt>
          <cx:pt idx="3648">81</cx:pt>
          <cx:pt idx="3649">64</cx:pt>
          <cx:pt idx="3650">83</cx:pt>
          <cx:pt idx="3651">77</cx:pt>
          <cx:pt idx="3652">66</cx:pt>
          <cx:pt idx="3653">59</cx:pt>
          <cx:pt idx="3654">53</cx:pt>
          <cx:pt idx="3655">78</cx:pt>
          <cx:pt idx="3656">53</cx:pt>
          <cx:pt idx="3657">55</cx:pt>
          <cx:pt idx="3658">72</cx:pt>
          <cx:pt idx="3659">77</cx:pt>
          <cx:pt idx="3660">65</cx:pt>
          <cx:pt idx="3661">58</cx:pt>
          <cx:pt idx="3662">58</cx:pt>
          <cx:pt idx="3663">60</cx:pt>
          <cx:pt idx="3664">68</cx:pt>
          <cx:pt idx="3665">61</cx:pt>
          <cx:pt idx="3666">63</cx:pt>
          <cx:pt idx="3667">68</cx:pt>
          <cx:pt idx="3668">76</cx:pt>
          <cx:pt idx="3669">80</cx:pt>
          <cx:pt idx="3670">76</cx:pt>
          <cx:pt idx="3671">83</cx:pt>
          <cx:pt idx="3672">72</cx:pt>
          <cx:pt idx="3673">74</cx:pt>
          <cx:pt idx="3674">74</cx:pt>
          <cx:pt idx="3675">59</cx:pt>
          <cx:pt idx="3676">63</cx:pt>
          <cx:pt idx="3677">81</cx:pt>
          <cx:pt idx="3678">79</cx:pt>
          <cx:pt idx="3679">57</cx:pt>
          <cx:pt idx="3680">62</cx:pt>
          <cx:pt idx="3681">82</cx:pt>
          <cx:pt idx="3682">64</cx:pt>
          <cx:pt idx="3683">86</cx:pt>
          <cx:pt idx="3684">87</cx:pt>
          <cx:pt idx="3685">52</cx:pt>
          <cx:pt idx="3686">63</cx:pt>
          <cx:pt idx="3687">77</cx:pt>
          <cx:pt idx="3688">63</cx:pt>
          <cx:pt idx="3689">82</cx:pt>
          <cx:pt idx="3690">74</cx:pt>
          <cx:pt idx="3691">56</cx:pt>
          <cx:pt idx="3692">83</cx:pt>
          <cx:pt idx="3693">81</cx:pt>
          <cx:pt idx="3694">71</cx:pt>
          <cx:pt idx="3695">90</cx:pt>
          <cx:pt idx="3696">85</cx:pt>
          <cx:pt idx="3697">85</cx:pt>
          <cx:pt idx="3698">86</cx:pt>
          <cx:pt idx="3699">72</cx:pt>
          <cx:pt idx="3700">77</cx:pt>
          <cx:pt idx="3701">83</cx:pt>
          <cx:pt idx="3702">78</cx:pt>
          <cx:pt idx="3703">70</cx:pt>
          <cx:pt idx="3704">84</cx:pt>
          <cx:pt idx="3705">75</cx:pt>
          <cx:pt idx="3706">79</cx:pt>
          <cx:pt idx="3707">81</cx:pt>
          <cx:pt idx="3708">60</cx:pt>
          <cx:pt idx="3709">70</cx:pt>
          <cx:pt idx="3710">59</cx:pt>
          <cx:pt idx="3711">59</cx:pt>
          <cx:pt idx="3712">85</cx:pt>
          <cx:pt idx="3713">81</cx:pt>
          <cx:pt idx="3714">84</cx:pt>
          <cx:pt idx="3715">82</cx:pt>
          <cx:pt idx="3716">74</cx:pt>
          <cx:pt idx="3717">83</cx:pt>
          <cx:pt idx="3718">77</cx:pt>
          <cx:pt idx="3719">72</cx:pt>
          <cx:pt idx="3720">83</cx:pt>
          <cx:pt idx="3721">79</cx:pt>
          <cx:pt idx="3722">80</cx:pt>
          <cx:pt idx="3723">86</cx:pt>
          <cx:pt idx="3724">67</cx:pt>
          <cx:pt idx="3725">74</cx:pt>
          <cx:pt idx="3726">79</cx:pt>
          <cx:pt idx="3727">78</cx:pt>
          <cx:pt idx="3728">74</cx:pt>
          <cx:pt idx="3729">84</cx:pt>
          <cx:pt idx="3730">81</cx:pt>
          <cx:pt idx="3731">71</cx:pt>
          <cx:pt idx="3732">62</cx:pt>
          <cx:pt idx="3733">65</cx:pt>
          <cx:pt idx="3734">73</cx:pt>
          <cx:pt idx="3735">53</cx:pt>
          <cx:pt idx="3736">78</cx:pt>
          <cx:pt idx="3737">78</cx:pt>
          <cx:pt idx="3738">51</cx:pt>
          <cx:pt idx="3739">72</cx:pt>
          <cx:pt idx="3740">83</cx:pt>
          <cx:pt idx="3741">82</cx:pt>
          <cx:pt idx="3742">63</cx:pt>
          <cx:pt idx="3743">75</cx:pt>
          <cx:pt idx="3744">63</cx:pt>
          <cx:pt idx="3745">63</cx:pt>
          <cx:pt idx="3746">70</cx:pt>
          <cx:pt idx="3747">79</cx:pt>
          <cx:pt idx="3748">62</cx:pt>
          <cx:pt idx="3749">76</cx:pt>
          <cx:pt idx="3750">76</cx:pt>
          <cx:pt idx="3751">69</cx:pt>
          <cx:pt idx="3752">78</cx:pt>
          <cx:pt idx="3753">76</cx:pt>
          <cx:pt idx="3754">81</cx:pt>
          <cx:pt idx="3755">72</cx:pt>
          <cx:pt idx="3756">79</cx:pt>
          <cx:pt idx="3757">72</cx:pt>
          <cx:pt idx="3758">81</cx:pt>
          <cx:pt idx="3759">72</cx:pt>
          <cx:pt idx="3760">85</cx:pt>
          <cx:pt idx="3761">74</cx:pt>
          <cx:pt idx="3762">66</cx:pt>
          <cx:pt idx="3763">60</cx:pt>
          <cx:pt idx="3764">58</cx:pt>
          <cx:pt idx="3765">59</cx:pt>
          <cx:pt idx="3766">54</cx:pt>
          <cx:pt idx="3767">57</cx:pt>
          <cx:pt idx="3768">75</cx:pt>
          <cx:pt idx="3769">58</cx:pt>
          <cx:pt idx="3770">54</cx:pt>
          <cx:pt idx="3771">65</cx:pt>
          <cx:pt idx="3772">68</cx:pt>
          <cx:pt idx="3773">57</cx:pt>
          <cx:pt idx="3774">58</cx:pt>
          <cx:pt idx="3775">66</cx:pt>
          <cx:pt idx="3776">82</cx:pt>
          <cx:pt idx="3777">62</cx:pt>
          <cx:pt idx="3778">56</cx:pt>
          <cx:pt idx="3779">58</cx:pt>
          <cx:pt idx="3780">58</cx:pt>
          <cx:pt idx="3781">77</cx:pt>
          <cx:pt idx="3782">72</cx:pt>
          <cx:pt idx="3783">65</cx:pt>
          <cx:pt idx="3784">74</cx:pt>
          <cx:pt idx="3785">55</cx:pt>
          <cx:pt idx="3786">62</cx:pt>
          <cx:pt idx="3787">60</cx:pt>
          <cx:pt idx="3788">68</cx:pt>
          <cx:pt idx="3789">67</cx:pt>
          <cx:pt idx="3790">55</cx:pt>
          <cx:pt idx="3791">52</cx:pt>
          <cx:pt idx="3792">82</cx:pt>
          <cx:pt idx="3793">75</cx:pt>
          <cx:pt idx="3794">79</cx:pt>
          <cx:pt idx="3795">71</cx:pt>
          <cx:pt idx="3796">77</cx:pt>
          <cx:pt idx="3797">74</cx:pt>
          <cx:pt idx="3798">58</cx:pt>
          <cx:pt idx="3799">71</cx:pt>
          <cx:pt idx="3800">64</cx:pt>
        </cx:lvl>
      </cx:numDim>
    </cx:data>
  </cx:chartData>
  <cx:chart>
    <cx:title pos="t" align="ctr" overlay="0">
      <cx:tx>
        <cx:txData>
          <cx:v>Distribution of Track Popularity</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Distribution of Track Popularity</a:t>
          </a:r>
        </a:p>
      </cx:txPr>
    </cx:title>
    <cx:plotArea>
      <cx:plotAreaRegion>
        <cx:series layoutId="clusteredColumn" uniqueId="{56F25379-5629-42BA-8BA9-E4FD5275234C}">
          <cx:tx>
            <cx:txData>
              <cx:f>filtered_data_Statistics!$B$1</cx:f>
              <cx:v>track_popularity</cx:v>
            </cx:txData>
          </cx:tx>
          <cx:dataId val="0"/>
          <cx:layoutPr>
            <cx:binning intervalClosed="r"/>
          </cx:layoutPr>
        </cx:series>
      </cx:plotAreaRegion>
      <cx:axis id="0">
        <cx:catScaling gapWidth="0"/>
        <cx:title>
          <cx:tx>
            <cx:txData>
              <cx:v>Track Popularity Score</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Track Popularity Score</a:t>
              </a:r>
            </a:p>
          </cx:txPr>
        </cx:title>
        <cx:tickLabels/>
      </cx:axis>
      <cx:axis id="1">
        <cx:valScaling/>
        <cx:title>
          <cx:tx>
            <cx:txData>
              <cx:v>Number of Tracks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Number of Tracks</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31</TotalTime>
  <Pages>7</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dc:creator>
  <cp:keywords/>
  <dc:description/>
  <cp:lastModifiedBy>Conor Cleary</cp:lastModifiedBy>
  <cp:revision>3</cp:revision>
  <dcterms:created xsi:type="dcterms:W3CDTF">2026-02-24T10:45:00Z</dcterms:created>
  <dcterms:modified xsi:type="dcterms:W3CDTF">2026-02-24T12:10:00Z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