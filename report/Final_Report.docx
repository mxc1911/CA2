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c="http://schemas.openxmlformats.org/drawingml/2006/chart" xmlns:a14="http://schemas.microsoft.com/office/drawing/2010/main" mc:Ignorable="w14 w15 w16se w16cid w16 w16cex w16sdtdh w16sdtfl w16du wp14">
  <w:body>
    <w:p w:rsidR="00030272" w:rsidP="1B90B240" w:rsidRDefault="00030272" w14:paraId="5DA790A7" w14:textId="77777777">
      <w:pPr>
        <w:pStyle w:val="Title"/>
        <w:rPr>
          <w:sz w:val="28"/>
          <w:szCs w:val="28"/>
        </w:rPr>
      </w:pPr>
    </w:p>
    <w:p w:rsidR="00030272" w:rsidP="1B90B240" w:rsidRDefault="00030272" w14:paraId="467E2BD4" w14:textId="77777777">
      <w:pPr>
        <w:pStyle w:val="Title"/>
        <w:rPr>
          <w:sz w:val="28"/>
          <w:szCs w:val="28"/>
        </w:rPr>
      </w:pPr>
    </w:p>
    <w:p w:rsidR="00030272" w:rsidP="1B90B240" w:rsidRDefault="00030272" w14:paraId="2C8C274B" w14:textId="77777777">
      <w:pPr>
        <w:pStyle w:val="Title"/>
        <w:rPr>
          <w:sz w:val="28"/>
          <w:szCs w:val="28"/>
        </w:rPr>
      </w:pPr>
    </w:p>
    <w:p w:rsidR="00030272" w:rsidP="1B90B240" w:rsidRDefault="00030272" w14:paraId="0E8F4004" w14:textId="77777777">
      <w:pPr>
        <w:pStyle w:val="Title"/>
        <w:rPr>
          <w:sz w:val="28"/>
          <w:szCs w:val="28"/>
        </w:rPr>
      </w:pPr>
    </w:p>
    <w:p w:rsidR="008557C6" w:rsidP="1B90B240" w:rsidRDefault="008557C6" w14:paraId="2C7864BE" w14:textId="17CC2AB6">
      <w:pPr>
        <w:pStyle w:val="Title"/>
        <w:rPr>
          <w:sz w:val="28"/>
          <w:szCs w:val="28"/>
        </w:rPr>
      </w:pPr>
      <w:r w:rsidRPr="1B90B240">
        <w:rPr>
          <w:sz w:val="28"/>
          <w:szCs w:val="28"/>
        </w:rPr>
        <w:t xml:space="preserve">Spotify Data Analysis and Machine Learning Regression Study </w:t>
      </w:r>
      <w:r w:rsidRPr="1B90B240" w:rsidR="576062CF">
        <w:rPr>
          <w:sz w:val="28"/>
          <w:szCs w:val="28"/>
        </w:rPr>
        <w:t xml:space="preserve"> </w:t>
      </w:r>
    </w:p>
    <w:p w:rsidR="00030272" w:rsidP="00030272" w:rsidRDefault="00030272" w14:paraId="49FBEEDC" w14:textId="77777777"/>
    <w:p w:rsidR="00030272" w:rsidP="00030272" w:rsidRDefault="00030272" w14:paraId="709DA6E5" w14:textId="77777777"/>
    <w:p w:rsidRPr="00030272" w:rsidR="00030272" w:rsidP="00030272" w:rsidRDefault="00030272" w14:paraId="29CA6179" w14:textId="77777777"/>
    <w:p w:rsidRPr="00DF18D4" w:rsidR="008557C6" w:rsidP="008557C6" w:rsidRDefault="008557C6" w14:paraId="6CB110A8" w14:textId="5FD8FAFC">
      <w:pPr>
        <w:pStyle w:val="Subtitle"/>
        <w:rPr>
          <w:sz w:val="24"/>
          <w:szCs w:val="24"/>
        </w:rPr>
      </w:pPr>
      <w:r w:rsidRPr="00DF18D4">
        <w:rPr>
          <w:sz w:val="24"/>
          <w:szCs w:val="24"/>
        </w:rPr>
        <w:t>Haya Darwish</w:t>
      </w:r>
    </w:p>
    <w:p w:rsidR="008557C6" w:rsidP="008557C6" w:rsidRDefault="009B5739" w14:paraId="79AF2421" w14:textId="54D00D9C">
      <w:pPr>
        <w:ind w:firstLine="0"/>
        <w:jc w:val="center"/>
        <w:rPr>
          <w:sz w:val="24"/>
          <w:szCs w:val="24"/>
        </w:rPr>
      </w:pPr>
      <w:r>
        <w:rPr>
          <w:sz w:val="24"/>
          <w:szCs w:val="24"/>
        </w:rPr>
        <w:t>Josh Belisario</w:t>
      </w:r>
    </w:p>
    <w:p w:rsidRPr="00DF18D4" w:rsidR="008814FA" w:rsidP="008557C6" w:rsidRDefault="008814FA" w14:paraId="6FD6C192" w14:textId="735007A2">
      <w:pPr>
        <w:ind w:firstLine="0"/>
        <w:jc w:val="center"/>
        <w:rPr>
          <w:sz w:val="24"/>
          <w:szCs w:val="24"/>
        </w:rPr>
      </w:pPr>
      <w:r w:rsidRPr="1B90B240">
        <w:rPr>
          <w:sz w:val="24"/>
          <w:szCs w:val="24"/>
        </w:rPr>
        <w:t>Conor Cleary</w:t>
      </w:r>
    </w:p>
    <w:p w:rsidR="4886F660" w:rsidP="1B90B240" w:rsidRDefault="4886F660" w14:paraId="67E4324F" w14:textId="6A4B41FE">
      <w:pPr>
        <w:ind w:firstLine="0"/>
        <w:jc w:val="center"/>
        <w:rPr>
          <w:sz w:val="24"/>
          <w:szCs w:val="24"/>
        </w:rPr>
      </w:pPr>
      <w:r w:rsidRPr="1B90B240">
        <w:rPr>
          <w:sz w:val="24"/>
          <w:szCs w:val="24"/>
        </w:rPr>
        <w:t>Filip Jurek</w:t>
      </w:r>
    </w:p>
    <w:p w:rsidR="4886F660" w:rsidP="1B90B240" w:rsidRDefault="4886F660" w14:paraId="1B47C3D5" w14:textId="221EDD14">
      <w:pPr>
        <w:ind w:firstLine="0"/>
        <w:jc w:val="center"/>
        <w:rPr>
          <w:sz w:val="24"/>
          <w:szCs w:val="24"/>
        </w:rPr>
      </w:pPr>
      <w:r w:rsidRPr="1B90B240">
        <w:rPr>
          <w:sz w:val="24"/>
          <w:szCs w:val="24"/>
        </w:rPr>
        <w:t>Evan Dillon</w:t>
      </w:r>
    </w:p>
    <w:p w:rsidR="00030272" w:rsidP="1B90B240" w:rsidRDefault="00030272" w14:paraId="7197C6F3" w14:textId="77777777">
      <w:pPr>
        <w:ind w:firstLine="0"/>
        <w:jc w:val="center"/>
        <w:rPr>
          <w:sz w:val="24"/>
          <w:szCs w:val="24"/>
        </w:rPr>
      </w:pPr>
    </w:p>
    <w:p w:rsidR="00030272" w:rsidP="1B90B240" w:rsidRDefault="00030272" w14:paraId="2509D49D" w14:textId="77777777">
      <w:pPr>
        <w:ind w:firstLine="0"/>
        <w:jc w:val="center"/>
        <w:rPr>
          <w:sz w:val="24"/>
          <w:szCs w:val="24"/>
        </w:rPr>
      </w:pPr>
    </w:p>
    <w:p w:rsidRPr="00DF18D4" w:rsidR="00FD478C" w:rsidP="00FD478C" w:rsidRDefault="008557C6" w14:paraId="1F4C8624" w14:textId="35E0147F">
      <w:pPr>
        <w:pStyle w:val="Subtitle"/>
        <w:rPr>
          <w:sz w:val="24"/>
          <w:szCs w:val="24"/>
        </w:rPr>
      </w:pPr>
      <w:r w:rsidRPr="00DF18D4">
        <w:rPr>
          <w:sz w:val="24"/>
          <w:szCs w:val="24"/>
        </w:rPr>
        <w:t>Technological University</w:t>
      </w:r>
      <w:r w:rsidRPr="00DF18D4" w:rsidR="00FD478C">
        <w:rPr>
          <w:sz w:val="24"/>
          <w:szCs w:val="24"/>
        </w:rPr>
        <w:t xml:space="preserve"> </w:t>
      </w:r>
    </w:p>
    <w:p w:rsidRPr="00DF18D4" w:rsidR="00FD478C" w:rsidP="00FD478C" w:rsidRDefault="008557C6" w14:paraId="55C2CC53" w14:textId="50FB5EDC">
      <w:pPr>
        <w:pStyle w:val="Subtitle"/>
        <w:rPr>
          <w:sz w:val="24"/>
          <w:szCs w:val="24"/>
        </w:rPr>
      </w:pPr>
      <w:r w:rsidRPr="00DF18D4">
        <w:rPr>
          <w:sz w:val="24"/>
          <w:szCs w:val="24"/>
        </w:rPr>
        <w:t>Nature of enterprise</w:t>
      </w:r>
    </w:p>
    <w:p w:rsidR="717E282B" w:rsidP="1B90B240" w:rsidRDefault="008557C6" w14:paraId="0D7921F3" w14:textId="27CD47A8">
      <w:pPr>
        <w:ind w:firstLine="0"/>
        <w:jc w:val="center"/>
        <w:rPr>
          <w:sz w:val="24"/>
          <w:szCs w:val="24"/>
        </w:rPr>
      </w:pPr>
      <w:r w:rsidRPr="1B90B240">
        <w:rPr>
          <w:sz w:val="24"/>
          <w:szCs w:val="24"/>
        </w:rPr>
        <w:t>Lecturer: Keith Nolan</w:t>
      </w:r>
    </w:p>
    <w:p w:rsidR="00030272" w:rsidP="1B90B240" w:rsidRDefault="00030272" w14:paraId="6D9E94CA" w14:textId="77777777">
      <w:pPr>
        <w:ind w:firstLine="0"/>
        <w:jc w:val="center"/>
        <w:rPr>
          <w:sz w:val="24"/>
          <w:szCs w:val="24"/>
        </w:rPr>
      </w:pPr>
    </w:p>
    <w:p w:rsidR="00030272" w:rsidP="1B90B240" w:rsidRDefault="00030272" w14:paraId="73EB932D" w14:textId="77777777">
      <w:pPr>
        <w:ind w:firstLine="0"/>
        <w:jc w:val="center"/>
        <w:rPr>
          <w:sz w:val="24"/>
          <w:szCs w:val="24"/>
        </w:rPr>
      </w:pPr>
    </w:p>
    <w:p w:rsidR="00030272" w:rsidP="1B90B240" w:rsidRDefault="00030272" w14:paraId="77A41625" w14:textId="77777777">
      <w:pPr>
        <w:ind w:firstLine="0"/>
        <w:jc w:val="center"/>
        <w:rPr>
          <w:sz w:val="24"/>
          <w:szCs w:val="24"/>
        </w:rPr>
      </w:pPr>
    </w:p>
    <w:p w:rsidR="00030272" w:rsidP="00030272" w:rsidRDefault="00030272" w14:paraId="5BE66E38" w14:textId="77777777">
      <w:pPr>
        <w:ind w:firstLine="0"/>
        <w:rPr>
          <w:sz w:val="24"/>
          <w:szCs w:val="24"/>
        </w:rPr>
      </w:pPr>
    </w:p>
    <w:p w:rsidRPr="00DF18D4" w:rsidR="00C52F2F" w:rsidP="00DF18D4" w:rsidRDefault="00C52F2F" w14:paraId="6FBF13DD" w14:textId="146801C0">
      <w:pPr>
        <w:ind w:firstLine="0"/>
        <w:jc w:val="center"/>
        <w:rPr>
          <w:b/>
          <w:bCs/>
          <w:sz w:val="24"/>
          <w:szCs w:val="24"/>
        </w:rPr>
      </w:pPr>
      <w:r w:rsidRPr="00DF18D4">
        <w:rPr>
          <w:b/>
          <w:bCs/>
          <w:sz w:val="24"/>
          <w:szCs w:val="24"/>
        </w:rPr>
        <w:t>Introduction</w:t>
      </w:r>
    </w:p>
    <w:p w:rsidR="00C52F2F" w:rsidP="00C52F2F" w:rsidRDefault="00C52F2F" w14:paraId="317EDE58" w14:textId="15777C60">
      <w:pPr>
        <w:ind w:firstLine="0"/>
      </w:pPr>
      <w:r>
        <w:t>This report will go over a structure analysis of a dataset with the use of statistics and visual methods, the purpose of the analysis is to explore all the different patterns you can see within the dataset such as trends and relationships,</w:t>
      </w:r>
    </w:p>
    <w:p w:rsidRPr="00030272" w:rsidR="00C52F2F" w:rsidP="00030272" w:rsidRDefault="00C52F2F" w14:paraId="38AE5452" w14:textId="0666A189">
      <w:pPr>
        <w:ind w:firstLine="0"/>
      </w:pPr>
      <w:r>
        <w:tab/>
      </w:r>
      <w:r>
        <w:tab/>
      </w:r>
      <w:r>
        <w:tab/>
      </w:r>
      <w:r>
        <w:t>The following sections will go through the Dataset overview, Data cleaning summary, Descriptive statistics and Visual Analysis supported by graphs, basic machine learning applications and discussing the limitations and ethical considerations which will provide a structured evaluation of the dataset used.</w:t>
      </w:r>
    </w:p>
    <w:p w:rsidR="00C52F2F" w:rsidP="00C52F2F" w:rsidRDefault="00C52F2F" w14:paraId="10878FB7" w14:textId="77777777">
      <w:pPr>
        <w:rPr>
          <w:b/>
        </w:rPr>
      </w:pPr>
    </w:p>
    <w:p w:rsidRPr="00DF18D4" w:rsidR="00C52F2F" w:rsidP="00DF18D4" w:rsidRDefault="00C52F2F" w14:paraId="3EE419D3" w14:textId="12E5AF6C">
      <w:pPr>
        <w:ind w:firstLine="0"/>
        <w:jc w:val="center"/>
        <w:rPr>
          <w:b/>
          <w:sz w:val="24"/>
          <w:szCs w:val="24"/>
        </w:rPr>
      </w:pPr>
      <w:r w:rsidRPr="00DF18D4">
        <w:rPr>
          <w:b/>
          <w:sz w:val="24"/>
          <w:szCs w:val="24"/>
        </w:rPr>
        <w:t>Dataset Overview</w:t>
      </w:r>
    </w:p>
    <w:p w:rsidRPr="00C52F2F" w:rsidR="00C52F2F" w:rsidP="00C52F2F" w:rsidRDefault="00C52F2F" w14:paraId="4FBF93DC" w14:textId="668C0A91">
      <w:pPr>
        <w:rPr>
          <w:bCs/>
        </w:rPr>
      </w:pPr>
      <w:r w:rsidRPr="00C52F2F">
        <w:rPr>
          <w:bCs/>
        </w:rPr>
        <w:t>The Dataset consists of 3 main variables</w:t>
      </w:r>
      <w:r w:rsidR="00695F33">
        <w:rPr>
          <w:bCs/>
        </w:rPr>
        <w:t xml:space="preserve"> which are numeric variables:</w:t>
      </w:r>
    </w:p>
    <w:p w:rsidRPr="00C52F2F" w:rsidR="00C52F2F" w:rsidP="00C52F2F" w:rsidRDefault="00C52F2F" w14:paraId="03984175" w14:textId="77777777">
      <w:pPr>
        <w:pStyle w:val="ListParagraph"/>
        <w:numPr>
          <w:ilvl w:val="0"/>
          <w:numId w:val="3"/>
        </w:numPr>
        <w:rPr>
          <w:bCs/>
          <w:sz w:val="22"/>
          <w:szCs w:val="22"/>
        </w:rPr>
      </w:pPr>
      <w:r w:rsidRPr="00C52F2F">
        <w:rPr>
          <w:bCs/>
          <w:sz w:val="22"/>
          <w:szCs w:val="22"/>
        </w:rPr>
        <w:t>track_popularity</w:t>
      </w:r>
    </w:p>
    <w:p w:rsidRPr="00C52F2F" w:rsidR="00C52F2F" w:rsidP="00C52F2F" w:rsidRDefault="00C52F2F" w14:paraId="0313D384" w14:textId="77777777">
      <w:pPr>
        <w:pStyle w:val="ListParagraph"/>
        <w:numPr>
          <w:ilvl w:val="0"/>
          <w:numId w:val="3"/>
        </w:numPr>
        <w:rPr>
          <w:bCs/>
          <w:sz w:val="22"/>
          <w:szCs w:val="22"/>
        </w:rPr>
      </w:pPr>
      <w:r w:rsidRPr="00C52F2F">
        <w:rPr>
          <w:bCs/>
          <w:sz w:val="22"/>
          <w:szCs w:val="22"/>
        </w:rPr>
        <w:t>artist_followers</w:t>
      </w:r>
    </w:p>
    <w:p w:rsidR="00C52F2F" w:rsidP="00C52F2F" w:rsidRDefault="00C52F2F" w14:paraId="2AA6104C" w14:textId="77777777">
      <w:pPr>
        <w:pStyle w:val="ListParagraph"/>
        <w:numPr>
          <w:ilvl w:val="0"/>
          <w:numId w:val="3"/>
        </w:numPr>
        <w:rPr>
          <w:bCs/>
          <w:sz w:val="22"/>
          <w:szCs w:val="22"/>
        </w:rPr>
      </w:pPr>
      <w:r w:rsidRPr="00C52F2F">
        <w:rPr>
          <w:bCs/>
          <w:sz w:val="22"/>
          <w:szCs w:val="22"/>
        </w:rPr>
        <w:t>album_total</w:t>
      </w:r>
    </w:p>
    <w:p w:rsidRPr="008814FA" w:rsidR="008814FA" w:rsidP="008814FA" w:rsidRDefault="008814FA" w14:paraId="4A143C2B" w14:textId="29D276E3">
      <w:pPr>
        <w:ind w:firstLine="0"/>
        <w:rPr>
          <w:bCs/>
        </w:rPr>
      </w:pPr>
      <w:r>
        <w:rPr>
          <w:bCs/>
        </w:rPr>
        <w:t xml:space="preserve">I found these were the best variables when cleaning the data set. It removed a lot of rows making the graphs in the future smaller and easier to read. </w:t>
      </w:r>
    </w:p>
    <w:p w:rsidR="008814FA" w:rsidP="1B90B240" w:rsidRDefault="008814FA" w14:paraId="03310C1C" w14:textId="0DA39269"/>
    <w:p w:rsidR="008814FA" w:rsidP="008814FA" w:rsidRDefault="00C52F2F" w14:paraId="59074AB1" w14:textId="0528A43B">
      <w:pPr>
        <w:ind w:firstLine="0"/>
        <w:jc w:val="center"/>
        <w:rPr>
          <w:b/>
          <w:sz w:val="24"/>
          <w:szCs w:val="24"/>
        </w:rPr>
      </w:pPr>
      <w:r w:rsidRPr="00DF18D4">
        <w:rPr>
          <w:b/>
          <w:sz w:val="24"/>
          <w:szCs w:val="24"/>
        </w:rPr>
        <w:t>Data Cleaning Summary</w:t>
      </w:r>
    </w:p>
    <w:p w:rsidR="00DF18D4" w:rsidP="00DF18D4" w:rsidRDefault="008814FA" w14:paraId="24C452F6" w14:textId="1C772094">
      <w:pPr>
        <w:ind w:firstLine="0"/>
        <w:rPr>
          <w:bCs/>
          <w:sz w:val="24"/>
          <w:szCs w:val="24"/>
        </w:rPr>
      </w:pPr>
      <w:r w:rsidRPr="008814FA">
        <w:rPr>
          <w:bCs/>
          <w:sz w:val="24"/>
          <w:szCs w:val="24"/>
        </w:rPr>
        <w:t xml:space="preserve">When Cleaning the Dataset I was already familiar with the code I could use because my leaving cert also had a similar task. I used the base code from my leaving cert project to remove all singles, track popularity under 50 and removed any artist followers under 500k to make the dataset smaller. </w:t>
      </w:r>
    </w:p>
    <w:p w:rsidR="00CD2395" w:rsidP="00DF18D4" w:rsidRDefault="00CD2395" w14:paraId="480040CE" w14:textId="13F20EBA">
      <w:pPr>
        <w:ind w:firstLine="0"/>
        <w:rPr>
          <w:bCs/>
          <w:sz w:val="24"/>
          <w:szCs w:val="24"/>
        </w:rPr>
      </w:pPr>
      <w:r w:rsidRPr="00CD2395">
        <w:rPr>
          <w:bCs/>
          <w:noProof/>
          <w:sz w:val="24"/>
          <w:szCs w:val="24"/>
        </w:rPr>
        <w:drawing>
          <wp:inline distT="0" distB="0" distL="0" distR="0" wp14:anchorId="482BB2C9" wp14:editId="1538BE5F">
            <wp:extent cx="5943600" cy="2184400"/>
            <wp:effectExtent l="0" t="0" r="0" b="6350"/>
            <wp:docPr id="178946508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5087" name="Picture 1" descr="A blue screen with white text&#10;&#10;AI-generated content may be incorrect."/>
                    <pic:cNvPicPr/>
                  </pic:nvPicPr>
                  <pic:blipFill>
                    <a:blip r:embed="rId10"/>
                    <a:stretch>
                      <a:fillRect/>
                    </a:stretch>
                  </pic:blipFill>
                  <pic:spPr>
                    <a:xfrm>
                      <a:off x="0" y="0"/>
                      <a:ext cx="5943600" cy="2184400"/>
                    </a:xfrm>
                    <a:prstGeom prst="rect">
                      <a:avLst/>
                    </a:prstGeom>
                  </pic:spPr>
                </pic:pic>
              </a:graphicData>
            </a:graphic>
          </wp:inline>
        </w:drawing>
      </w:r>
    </w:p>
    <w:p w:rsidR="00CD2395" w:rsidP="00DF18D4" w:rsidRDefault="00CD2395" w14:paraId="42DA7024" w14:textId="145DF087">
      <w:pPr>
        <w:ind w:firstLine="0"/>
        <w:rPr>
          <w:bCs/>
          <w:sz w:val="24"/>
          <w:szCs w:val="24"/>
        </w:rPr>
      </w:pPr>
      <w:r>
        <w:rPr>
          <w:bCs/>
          <w:sz w:val="24"/>
          <w:szCs w:val="24"/>
        </w:rPr>
        <w:t xml:space="preserve">This is the code I used to clean the dataset. I sampled it from a dataset I did for the leaving </w:t>
      </w:r>
    </w:p>
    <w:p w:rsidR="00CD2395" w:rsidP="00DF18D4" w:rsidRDefault="00CD2395" w14:paraId="426AD9D5" w14:textId="20441A4C">
      <w:pPr>
        <w:ind w:firstLine="0"/>
        <w:rPr>
          <w:bCs/>
          <w:sz w:val="24"/>
          <w:szCs w:val="24"/>
        </w:rPr>
      </w:pPr>
      <w:r>
        <w:rPr>
          <w:bCs/>
          <w:sz w:val="24"/>
          <w:szCs w:val="24"/>
        </w:rPr>
        <w:t xml:space="preserve">Certificate but based it off the Spotify Dataset instead of the last Dataset I had done. </w:t>
      </w:r>
    </w:p>
    <w:p w:rsidR="00CD2395" w:rsidP="00DF18D4" w:rsidRDefault="00CD2395" w14:paraId="0C1DDD8D" w14:textId="3285AF1A">
      <w:pPr>
        <w:ind w:firstLine="0"/>
        <w:rPr>
          <w:bCs/>
          <w:sz w:val="24"/>
          <w:szCs w:val="24"/>
        </w:rPr>
      </w:pPr>
      <w:r>
        <w:rPr>
          <w:bCs/>
          <w:sz w:val="24"/>
          <w:szCs w:val="24"/>
        </w:rPr>
        <w:t xml:space="preserve">I used pandas to clean the dataset. Below I have </w:t>
      </w:r>
      <w:r w:rsidR="00196F45">
        <w:rPr>
          <w:bCs/>
          <w:sz w:val="24"/>
          <w:szCs w:val="24"/>
        </w:rPr>
        <w:t>shown</w:t>
      </w:r>
      <w:r>
        <w:rPr>
          <w:bCs/>
          <w:sz w:val="24"/>
          <w:szCs w:val="24"/>
        </w:rPr>
        <w:t xml:space="preserve"> the work from my last dataset I cleaned to show the difference between the two of them. </w:t>
      </w:r>
    </w:p>
    <w:p w:rsidR="00CD2395" w:rsidP="00DF18D4" w:rsidRDefault="00CD2395" w14:paraId="6F5EF7A0" w14:textId="016E9B75">
      <w:pPr>
        <w:ind w:firstLine="0"/>
        <w:rPr>
          <w:bCs/>
          <w:sz w:val="24"/>
          <w:szCs w:val="24"/>
        </w:rPr>
      </w:pPr>
      <w:r w:rsidRPr="00CD2395">
        <w:rPr>
          <w:bCs/>
          <w:noProof/>
          <w:sz w:val="24"/>
          <w:szCs w:val="24"/>
        </w:rPr>
        <w:drawing>
          <wp:inline distT="0" distB="0" distL="0" distR="0" wp14:anchorId="0B4E7F12" wp14:editId="36C475BB">
            <wp:extent cx="4175760" cy="2869050"/>
            <wp:effectExtent l="0" t="0" r="0" b="7620"/>
            <wp:docPr id="15000092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9218" name="Picture 1" descr="A screen shot of a computer program&#10;&#10;AI-generated content may be incorrect."/>
                    <pic:cNvPicPr/>
                  </pic:nvPicPr>
                  <pic:blipFill>
                    <a:blip r:embed="rId11"/>
                    <a:stretch>
                      <a:fillRect/>
                    </a:stretch>
                  </pic:blipFill>
                  <pic:spPr>
                    <a:xfrm>
                      <a:off x="0" y="0"/>
                      <a:ext cx="4192121" cy="2880291"/>
                    </a:xfrm>
                    <a:prstGeom prst="rect">
                      <a:avLst/>
                    </a:prstGeom>
                  </pic:spPr>
                </pic:pic>
              </a:graphicData>
            </a:graphic>
          </wp:inline>
        </w:drawing>
      </w:r>
    </w:p>
    <w:p w:rsidRPr="008814FA" w:rsidR="00CD2395" w:rsidP="00DF18D4" w:rsidRDefault="00CD2395" w14:paraId="5C4BE54E" w14:textId="5886D9D2">
      <w:pPr>
        <w:ind w:firstLine="0"/>
        <w:rPr>
          <w:bCs/>
          <w:sz w:val="24"/>
          <w:szCs w:val="24"/>
        </w:rPr>
      </w:pPr>
      <w:r>
        <w:rPr>
          <w:bCs/>
          <w:sz w:val="24"/>
          <w:szCs w:val="24"/>
        </w:rPr>
        <w:t xml:space="preserve">This is the code I based my data cleaning off. It is an old data set I cleaned. </w:t>
      </w:r>
    </w:p>
    <w:p w:rsidR="00030272" w:rsidP="516C3309" w:rsidRDefault="00030272" w14:paraId="5BEBF6C4" w14:textId="12209D4F">
      <w:pPr>
        <w:pStyle w:val="Normal"/>
        <w:ind w:firstLine="0"/>
        <w:rPr>
          <w:b w:val="1"/>
          <w:bCs w:val="1"/>
          <w:u w:val="single"/>
        </w:rPr>
      </w:pPr>
    </w:p>
    <w:p w:rsidR="00DF18D4" w:rsidP="00DF18D4" w:rsidRDefault="00DF18D4" w14:paraId="21C56B6B" w14:textId="77777777">
      <w:pPr>
        <w:ind w:firstLine="0"/>
        <w:rPr>
          <w:b/>
          <w:u w:val="single"/>
        </w:rPr>
      </w:pPr>
    </w:p>
    <w:p w:rsidRPr="00DF18D4" w:rsidR="00C52F2F" w:rsidP="00DF18D4" w:rsidRDefault="00C52F2F" w14:paraId="330F8BBB" w14:textId="691690FF">
      <w:pPr>
        <w:ind w:firstLine="0"/>
        <w:jc w:val="center"/>
        <w:rPr>
          <w:b/>
          <w:sz w:val="24"/>
          <w:szCs w:val="24"/>
        </w:rPr>
      </w:pPr>
      <w:r w:rsidRPr="00DF18D4">
        <w:rPr>
          <w:b/>
          <w:sz w:val="24"/>
          <w:szCs w:val="24"/>
        </w:rPr>
        <w:t>Descriptive Statistics</w:t>
      </w:r>
    </w:p>
    <w:tbl>
      <w:tblPr>
        <w:tblStyle w:val="TableGrid"/>
        <w:tblW w:w="0" w:type="auto"/>
        <w:tblLook w:val="04A0" w:firstRow="1" w:lastRow="0" w:firstColumn="1" w:lastColumn="0" w:noHBand="0" w:noVBand="1"/>
      </w:tblPr>
      <w:tblGrid>
        <w:gridCol w:w="1727"/>
        <w:gridCol w:w="1387"/>
        <w:gridCol w:w="1237"/>
        <w:gridCol w:w="1238"/>
        <w:gridCol w:w="1154"/>
        <w:gridCol w:w="1220"/>
        <w:gridCol w:w="1387"/>
      </w:tblGrid>
      <w:tr w:rsidR="00DC1168" w:rsidTr="00DC1168" w14:paraId="7B15B233" w14:textId="77777777">
        <w:tc>
          <w:tcPr>
            <w:tcW w:w="1727" w:type="dxa"/>
          </w:tcPr>
          <w:p w:rsidR="00DC1168" w:rsidP="00DC1168" w:rsidRDefault="00DC1168" w14:paraId="2AD8B276" w14:textId="34BEE772">
            <w:pPr>
              <w:ind w:firstLine="0"/>
            </w:pPr>
            <w:r>
              <w:t>Variable</w:t>
            </w:r>
          </w:p>
        </w:tc>
        <w:tc>
          <w:tcPr>
            <w:tcW w:w="1387" w:type="dxa"/>
          </w:tcPr>
          <w:p w:rsidR="00DC1168" w:rsidP="00DC1168" w:rsidRDefault="00DC1168" w14:paraId="56432631" w14:textId="25A5AEB0">
            <w:pPr>
              <w:ind w:firstLine="0"/>
            </w:pPr>
            <w:r>
              <w:t>Mean</w:t>
            </w:r>
          </w:p>
        </w:tc>
        <w:tc>
          <w:tcPr>
            <w:tcW w:w="1237" w:type="dxa"/>
          </w:tcPr>
          <w:p w:rsidR="00DC1168" w:rsidP="00DC1168" w:rsidRDefault="00DC1168" w14:paraId="691D1105" w14:textId="430B076D">
            <w:pPr>
              <w:ind w:firstLine="0"/>
            </w:pPr>
            <w:r>
              <w:t>Median</w:t>
            </w:r>
          </w:p>
        </w:tc>
        <w:tc>
          <w:tcPr>
            <w:tcW w:w="1238" w:type="dxa"/>
          </w:tcPr>
          <w:p w:rsidR="00DC1168" w:rsidP="00DC1168" w:rsidRDefault="00DC1168" w14:paraId="1B22EA40" w14:textId="713F7D8E">
            <w:pPr>
              <w:ind w:firstLine="0"/>
            </w:pPr>
            <w:r>
              <w:t>Mode</w:t>
            </w:r>
          </w:p>
        </w:tc>
        <w:tc>
          <w:tcPr>
            <w:tcW w:w="1154" w:type="dxa"/>
          </w:tcPr>
          <w:p w:rsidR="00DC1168" w:rsidP="00DC1168" w:rsidRDefault="00DC1168" w14:paraId="25814F46" w14:textId="46BAEE15">
            <w:pPr>
              <w:ind w:firstLine="0"/>
            </w:pPr>
            <w:r>
              <w:t>Min</w:t>
            </w:r>
          </w:p>
        </w:tc>
        <w:tc>
          <w:tcPr>
            <w:tcW w:w="1220" w:type="dxa"/>
          </w:tcPr>
          <w:p w:rsidR="00DC1168" w:rsidP="00DC1168" w:rsidRDefault="00DC1168" w14:paraId="6CCB08D8" w14:textId="412F701B">
            <w:pPr>
              <w:ind w:firstLine="0"/>
            </w:pPr>
            <w:r>
              <w:t>Max</w:t>
            </w:r>
          </w:p>
        </w:tc>
        <w:tc>
          <w:tcPr>
            <w:tcW w:w="1387" w:type="dxa"/>
          </w:tcPr>
          <w:p w:rsidR="00DC1168" w:rsidP="00DC1168" w:rsidRDefault="00DC1168" w14:paraId="441F2D32" w14:textId="19727046">
            <w:pPr>
              <w:ind w:firstLine="0"/>
            </w:pPr>
            <w:r>
              <w:t>Standard Deviation</w:t>
            </w:r>
          </w:p>
        </w:tc>
      </w:tr>
      <w:tr w:rsidR="00DC1168" w:rsidTr="00DC1168" w14:paraId="559A79DD" w14:textId="77777777">
        <w:tc>
          <w:tcPr>
            <w:tcW w:w="1727" w:type="dxa"/>
          </w:tcPr>
          <w:p w:rsidR="00DC1168" w:rsidP="00DC1168" w:rsidRDefault="00DC1168" w14:paraId="0A6242F8" w14:textId="1FB356EE">
            <w:pPr>
              <w:ind w:firstLine="0"/>
            </w:pPr>
            <w:r>
              <w:t>Track_popularity</w:t>
            </w:r>
          </w:p>
        </w:tc>
        <w:tc>
          <w:tcPr>
            <w:tcW w:w="1387" w:type="dxa"/>
          </w:tcPr>
          <w:p w:rsidR="00DC1168" w:rsidP="00DC1168" w:rsidRDefault="00DC1168" w14:paraId="76AFE20E" w14:textId="182A9DEA">
            <w:pPr>
              <w:ind w:firstLine="0"/>
            </w:pPr>
            <w:r w:rsidRPr="005156AE">
              <w:t>68.82925546</w:t>
            </w:r>
          </w:p>
        </w:tc>
        <w:tc>
          <w:tcPr>
            <w:tcW w:w="1237" w:type="dxa"/>
          </w:tcPr>
          <w:p w:rsidR="00DC1168" w:rsidP="00DC1168" w:rsidRDefault="00DC1168" w14:paraId="54803B9B" w14:textId="4742647B">
            <w:pPr>
              <w:ind w:firstLine="0"/>
            </w:pPr>
            <w:r>
              <w:t>69</w:t>
            </w:r>
          </w:p>
        </w:tc>
        <w:tc>
          <w:tcPr>
            <w:tcW w:w="1238" w:type="dxa"/>
          </w:tcPr>
          <w:p w:rsidR="00DC1168" w:rsidP="00DC1168" w:rsidRDefault="00DC1168" w14:paraId="567B8159" w14:textId="2B95E433">
            <w:pPr>
              <w:ind w:firstLine="0"/>
            </w:pPr>
            <w:r>
              <w:t>71</w:t>
            </w:r>
          </w:p>
        </w:tc>
        <w:tc>
          <w:tcPr>
            <w:tcW w:w="1154" w:type="dxa"/>
          </w:tcPr>
          <w:p w:rsidR="00DC1168" w:rsidP="00DC1168" w:rsidRDefault="00DC1168" w14:paraId="5B1E1D94" w14:textId="7930BE3B">
            <w:pPr>
              <w:ind w:firstLine="0"/>
            </w:pPr>
            <w:r>
              <w:t>50</w:t>
            </w:r>
          </w:p>
        </w:tc>
        <w:tc>
          <w:tcPr>
            <w:tcW w:w="1220" w:type="dxa"/>
          </w:tcPr>
          <w:p w:rsidR="00DC1168" w:rsidP="00DC1168" w:rsidRDefault="00DC1168" w14:paraId="2D61A656" w14:textId="1744340C">
            <w:pPr>
              <w:ind w:firstLine="0"/>
            </w:pPr>
            <w:r>
              <w:t>99</w:t>
            </w:r>
          </w:p>
        </w:tc>
        <w:tc>
          <w:tcPr>
            <w:tcW w:w="1387" w:type="dxa"/>
          </w:tcPr>
          <w:p w:rsidR="00DC1168" w:rsidP="00DC1168" w:rsidRDefault="00DC1168" w14:paraId="1636F67B" w14:textId="6941D275">
            <w:pPr>
              <w:ind w:firstLine="0"/>
            </w:pPr>
            <w:r w:rsidRPr="005156AE">
              <w:t>9.765489542</w:t>
            </w:r>
          </w:p>
        </w:tc>
      </w:tr>
      <w:tr w:rsidR="00DC1168" w:rsidTr="00DC1168" w14:paraId="03AA6321" w14:textId="77777777">
        <w:tc>
          <w:tcPr>
            <w:tcW w:w="1727" w:type="dxa"/>
          </w:tcPr>
          <w:p w:rsidR="00DC1168" w:rsidP="00DC1168" w:rsidRDefault="00DC1168" w14:paraId="2242016F" w14:textId="7BCFA693">
            <w:pPr>
              <w:ind w:firstLine="0"/>
              <w:jc w:val="center"/>
            </w:pPr>
            <w:r>
              <w:t>Artist_followers</w:t>
            </w:r>
          </w:p>
        </w:tc>
        <w:tc>
          <w:tcPr>
            <w:tcW w:w="1387" w:type="dxa"/>
          </w:tcPr>
          <w:p w:rsidR="00DC1168" w:rsidP="00DC1168" w:rsidRDefault="00DC1168" w14:paraId="593DB340" w14:textId="46B16D43">
            <w:pPr>
              <w:ind w:firstLine="0"/>
            </w:pPr>
            <w:r w:rsidRPr="005156AE">
              <w:t>38377632.49</w:t>
            </w:r>
          </w:p>
        </w:tc>
        <w:tc>
          <w:tcPr>
            <w:tcW w:w="1237" w:type="dxa"/>
          </w:tcPr>
          <w:p w:rsidR="00DC1168" w:rsidP="00DC1168" w:rsidRDefault="00DC1168" w14:paraId="2F12735F" w14:textId="23D890E0">
            <w:pPr>
              <w:ind w:firstLine="0"/>
            </w:pPr>
            <w:r w:rsidRPr="005156AE">
              <w:t>18208465</w:t>
            </w:r>
          </w:p>
        </w:tc>
        <w:tc>
          <w:tcPr>
            <w:tcW w:w="1238" w:type="dxa"/>
          </w:tcPr>
          <w:p w:rsidR="00DC1168" w:rsidP="00DC1168" w:rsidRDefault="00DC1168" w14:paraId="71E0C42C" w14:textId="09706E88">
            <w:pPr>
              <w:ind w:firstLine="0"/>
            </w:pPr>
            <w:r w:rsidRPr="005156AE">
              <w:t>145396321</w:t>
            </w:r>
          </w:p>
        </w:tc>
        <w:tc>
          <w:tcPr>
            <w:tcW w:w="1154" w:type="dxa"/>
          </w:tcPr>
          <w:p w:rsidR="00DC1168" w:rsidP="00DC1168" w:rsidRDefault="00DC1168" w14:paraId="56D2C2D2" w14:textId="5C419CC9">
            <w:pPr>
              <w:ind w:firstLine="0"/>
            </w:pPr>
            <w:r w:rsidRPr="005156AE">
              <w:t>502300</w:t>
            </w:r>
          </w:p>
        </w:tc>
        <w:tc>
          <w:tcPr>
            <w:tcW w:w="1220" w:type="dxa"/>
          </w:tcPr>
          <w:p w:rsidR="00DC1168" w:rsidP="00DC1168" w:rsidRDefault="00DC1168" w14:paraId="6E88CF6C" w14:textId="5EE5F3E1">
            <w:pPr>
              <w:ind w:firstLine="0"/>
            </w:pPr>
            <w:r w:rsidRPr="005156AE">
              <w:t>145542136</w:t>
            </w:r>
          </w:p>
        </w:tc>
        <w:tc>
          <w:tcPr>
            <w:tcW w:w="1387" w:type="dxa"/>
          </w:tcPr>
          <w:p w:rsidR="00DC1168" w:rsidP="00DC1168" w:rsidRDefault="00DC1168" w14:paraId="118A59F9" w14:textId="3C386F7B">
            <w:pPr>
              <w:ind w:firstLine="0"/>
              <w:jc w:val="center"/>
            </w:pPr>
            <w:r w:rsidRPr="005156AE">
              <w:t>43655014.98</w:t>
            </w:r>
          </w:p>
        </w:tc>
      </w:tr>
      <w:tr w:rsidR="00DC1168" w:rsidTr="00DC1168" w14:paraId="44AA4F2F" w14:textId="77777777">
        <w:tc>
          <w:tcPr>
            <w:tcW w:w="1727" w:type="dxa"/>
          </w:tcPr>
          <w:p w:rsidR="00DC1168" w:rsidP="00DC1168" w:rsidRDefault="00DC1168" w14:paraId="3AA988E9" w14:textId="4254FBB6">
            <w:pPr>
              <w:ind w:firstLine="0"/>
              <w:jc w:val="center"/>
            </w:pPr>
            <w:r>
              <w:t>Album_total</w:t>
            </w:r>
          </w:p>
        </w:tc>
        <w:tc>
          <w:tcPr>
            <w:tcW w:w="1387" w:type="dxa"/>
          </w:tcPr>
          <w:p w:rsidR="00DC1168" w:rsidP="00DC1168" w:rsidRDefault="00DC1168" w14:paraId="14F614A9" w14:textId="6108311C">
            <w:pPr>
              <w:ind w:firstLine="0"/>
              <w:jc w:val="center"/>
            </w:pPr>
            <w:r w:rsidRPr="005156AE">
              <w:t>15.8005788</w:t>
            </w:r>
          </w:p>
        </w:tc>
        <w:tc>
          <w:tcPr>
            <w:tcW w:w="1237" w:type="dxa"/>
          </w:tcPr>
          <w:p w:rsidR="00DC1168" w:rsidP="00DC1168" w:rsidRDefault="00DC1168" w14:paraId="3F834BD8" w14:textId="02B4FA21">
            <w:pPr>
              <w:ind w:firstLine="0"/>
            </w:pPr>
            <w:r>
              <w:t>15</w:t>
            </w:r>
          </w:p>
        </w:tc>
        <w:tc>
          <w:tcPr>
            <w:tcW w:w="1238" w:type="dxa"/>
          </w:tcPr>
          <w:p w:rsidR="00DC1168" w:rsidP="00DC1168" w:rsidRDefault="00DC1168" w14:paraId="2B017D01" w14:textId="23BC88C7">
            <w:pPr>
              <w:ind w:firstLine="0"/>
            </w:pPr>
            <w:r>
              <w:t>12</w:t>
            </w:r>
          </w:p>
        </w:tc>
        <w:tc>
          <w:tcPr>
            <w:tcW w:w="1154" w:type="dxa"/>
          </w:tcPr>
          <w:p w:rsidR="00DC1168" w:rsidP="00DC1168" w:rsidRDefault="00DC1168" w14:paraId="7325598A" w14:textId="1D003C47">
            <w:pPr>
              <w:ind w:firstLine="0"/>
            </w:pPr>
            <w:r>
              <w:t>4</w:t>
            </w:r>
          </w:p>
        </w:tc>
        <w:tc>
          <w:tcPr>
            <w:tcW w:w="1220" w:type="dxa"/>
          </w:tcPr>
          <w:p w:rsidR="00DC1168" w:rsidP="00DC1168" w:rsidRDefault="00DC1168" w14:paraId="7AE8FC97" w14:textId="53F299B9">
            <w:pPr>
              <w:ind w:firstLine="0"/>
            </w:pPr>
            <w:r>
              <w:t>137</w:t>
            </w:r>
          </w:p>
        </w:tc>
        <w:tc>
          <w:tcPr>
            <w:tcW w:w="1387" w:type="dxa"/>
          </w:tcPr>
          <w:p w:rsidR="00DC1168" w:rsidP="00DC1168" w:rsidRDefault="00DC1168" w14:paraId="572F17A1" w14:textId="3C05B17E">
            <w:pPr>
              <w:ind w:firstLine="0"/>
            </w:pPr>
            <w:r w:rsidRPr="005156AE">
              <w:t>43655014.98</w:t>
            </w:r>
          </w:p>
        </w:tc>
      </w:tr>
    </w:tbl>
    <w:p w:rsidRPr="00C52F2F" w:rsidR="00C52F2F" w:rsidP="00C52F2F" w:rsidRDefault="00C52F2F" w14:paraId="65E255E9" w14:textId="77777777"/>
    <w:p w:rsidR="1B90B240" w:rsidRDefault="1B90B240" w14:paraId="7D9355E0" w14:textId="751DF94B"/>
    <w:p w:rsidRPr="00C52F2F" w:rsidR="00C52F2F" w:rsidP="00DC1168" w:rsidRDefault="00C52F2F" w14:paraId="3706C674" w14:textId="77777777">
      <w:pPr>
        <w:ind w:firstLine="0"/>
        <w:rPr>
          <w:b/>
        </w:rPr>
      </w:pPr>
      <w:r w:rsidRPr="00C52F2F">
        <w:rPr>
          <w:b/>
        </w:rPr>
        <w:t>Note:</w:t>
      </w:r>
    </w:p>
    <w:p w:rsidRPr="00C52F2F" w:rsidR="00C52F2F" w:rsidP="00C52F2F" w:rsidRDefault="00C52F2F" w14:paraId="19F81ED1" w14:textId="77777777">
      <w:pPr>
        <w:pStyle w:val="ListParagraph"/>
        <w:numPr>
          <w:ilvl w:val="0"/>
          <w:numId w:val="4"/>
        </w:numPr>
        <w:rPr>
          <w:bCs/>
          <w:sz w:val="22"/>
          <w:szCs w:val="22"/>
        </w:rPr>
      </w:pPr>
      <w:r w:rsidRPr="00C52F2F">
        <w:rPr>
          <w:bCs/>
          <w:sz w:val="22"/>
          <w:szCs w:val="22"/>
        </w:rPr>
        <w:t>track_popularity is consistent as most tracks are grouped around the 60-75 range</w:t>
      </w:r>
    </w:p>
    <w:p w:rsidRPr="00C52F2F" w:rsidR="00C52F2F" w:rsidP="00C52F2F" w:rsidRDefault="00C52F2F" w14:paraId="5EC30720" w14:textId="77777777">
      <w:pPr>
        <w:pStyle w:val="ListParagraph"/>
        <w:numPr>
          <w:ilvl w:val="0"/>
          <w:numId w:val="4"/>
        </w:numPr>
        <w:rPr>
          <w:bCs/>
          <w:sz w:val="22"/>
          <w:szCs w:val="22"/>
        </w:rPr>
      </w:pPr>
      <w:r w:rsidRPr="00C52F2F">
        <w:rPr>
          <w:bCs/>
          <w:sz w:val="22"/>
          <w:szCs w:val="22"/>
        </w:rPr>
        <w:t>artist_followers is highly skewed due to the dataset having very few popular artists.</w:t>
      </w:r>
    </w:p>
    <w:p w:rsidRPr="00DF18D4" w:rsidR="00C52F2F" w:rsidP="00DF18D4" w:rsidRDefault="00C52F2F" w14:paraId="7C5B0AC5" w14:textId="6E30BDF9">
      <w:pPr>
        <w:pStyle w:val="ListParagraph"/>
        <w:numPr>
          <w:ilvl w:val="0"/>
          <w:numId w:val="4"/>
        </w:numPr>
        <w:rPr>
          <w:bCs/>
          <w:sz w:val="22"/>
          <w:szCs w:val="22"/>
        </w:rPr>
      </w:pPr>
      <w:r w:rsidRPr="00C52F2F">
        <w:rPr>
          <w:bCs/>
          <w:sz w:val="22"/>
          <w:szCs w:val="22"/>
        </w:rPr>
        <w:t>album_total is generally focused on around to 12 – 16 tracks per artists but some outliers exist.</w:t>
      </w:r>
    </w:p>
    <w:p w:rsidR="00DF18D4" w:rsidP="00DC1168" w:rsidRDefault="00DF18D4" w14:paraId="73727001" w14:textId="77777777">
      <w:pPr>
        <w:ind w:firstLine="0"/>
        <w:rPr>
          <w:b/>
        </w:rPr>
      </w:pPr>
    </w:p>
    <w:p w:rsidRPr="00DF18D4" w:rsidR="00DF18D4" w:rsidP="00DF18D4" w:rsidRDefault="00C52F2F" w14:paraId="307E169C" w14:textId="70362481">
      <w:pPr>
        <w:ind w:firstLine="0"/>
        <w:jc w:val="center"/>
        <w:rPr>
          <w:b/>
          <w:sz w:val="24"/>
          <w:szCs w:val="24"/>
        </w:rPr>
      </w:pPr>
      <w:r w:rsidRPr="00DF18D4">
        <w:rPr>
          <w:b/>
          <w:sz w:val="24"/>
          <w:szCs w:val="24"/>
        </w:rPr>
        <w:t>Visual Analysis</w:t>
      </w:r>
      <w:r w:rsidRPr="00DF18D4" w:rsidR="00DF18D4">
        <w:rPr>
          <w:b/>
          <w:sz w:val="24"/>
          <w:szCs w:val="24"/>
        </w:rPr>
        <w:t xml:space="preserve"> with graphs</w:t>
      </w:r>
    </w:p>
    <w:p w:rsidRPr="00C52F2F" w:rsidR="00C52F2F" w:rsidP="00DF18D4" w:rsidRDefault="00C52F2F" w14:paraId="46042470" w14:textId="5EF4EAAC">
      <w:pPr>
        <w:ind w:firstLine="0"/>
        <w:jc w:val="center"/>
        <w:rPr>
          <w:b/>
        </w:rPr>
      </w:pPr>
      <w:r w:rsidRPr="00DF18D4">
        <w:rPr>
          <w:bCs/>
        </w:rPr>
        <w:t>Distribution of Track Popularity</w:t>
      </w:r>
      <w:r w:rsidRPr="00C52F2F">
        <w:rPr>
          <w:noProof/>
        </w:rPr>
        <mc:AlternateContent>
          <mc:Choice Requires="cx1">
            <w:drawing>
              <wp:inline distT="0" distB="0" distL="0" distR="0" wp14:anchorId="62091D9D" wp14:editId="12C20334">
                <wp:extent cx="4572000" cy="2795589"/>
                <wp:effectExtent l="0" t="0" r="0" b="5080"/>
                <wp:docPr id="330112096" name="Chart 1">
                  <a:extLst xmlns:a="http://schemas.openxmlformats.org/drawingml/2006/main">
                    <a:ext uri="{FF2B5EF4-FFF2-40B4-BE49-F238E27FC236}">
                      <a16:creationId xmlns:a16="http://schemas.microsoft.com/office/drawing/2014/main" id="{7A5C4BDE-A4A6-4254-67AA-CB0C25B2C2A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xmlns:a14="http://schemas.microsoft.com/office/drawing/2010/main" xmlns:c="http://schemas.openxmlformats.org/drawingml/2006/chart" xmlns:a16="http://schemas.microsoft.com/office/drawing/2014/main" xmlns:pic="http://schemas.openxmlformats.org/drawingml/2006/picture" xmlns:a="http://schemas.openxmlformats.org/drawingml/2006/main">
            <w:drawing>
              <wp:inline distT="0" distB="0" distL="0" distR="0" wp14:anchorId="59BD08E4" wp14:editId="12C20334">
                <wp:extent cx="4572000" cy="2795589"/>
                <wp:effectExtent l="0" t="0" r="0" b="5080"/>
                <wp:docPr id="212131596" name="Chart 1">
                  <a:extLst xmlns:a="http://schemas.openxmlformats.org/drawingml/2006/main">
                    <a:ext uri="{FF2B5EF4-FFF2-40B4-BE49-F238E27FC236}">
                      <a16:creationId xmlns:a16="http://schemas.microsoft.com/office/drawing/2014/main" id="{7A5C4BDE-A4A6-4254-67AA-CB0C25B2C2A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30112096" name="Chart 1">
                          <a:extLst>
                            <a:ext uri="{FF2B5EF4-FFF2-40B4-BE49-F238E27FC236}">
                              <a16:creationId xmlns:a16="http://schemas.microsoft.com/office/drawing/2014/main" id="{7A5C4BDE-A4A6-4254-67AA-CB0C25B2C2AF}"/>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4572000" cy="2795270"/>
                        </a:xfrm>
                        <a:prstGeom prst="rect">
                          <a:avLst/>
                        </a:prstGeom>
                      </pic:spPr>
                    </pic:pic>
                  </a:graphicData>
                </a:graphic>
              </wp:inline>
            </w:drawing>
          </mc:Fallback>
        </mc:AlternateContent>
      </w:r>
    </w:p>
    <w:p w:rsidRPr="00C52F2F" w:rsidR="00C52F2F" w:rsidP="00C52F2F" w:rsidRDefault="00C52F2F" w14:paraId="27F6A8AB" w14:textId="77777777">
      <w:pPr>
        <w:pStyle w:val="ListParagraph"/>
        <w:numPr>
          <w:ilvl w:val="0"/>
          <w:numId w:val="5"/>
        </w:numPr>
        <w:rPr>
          <w:b/>
          <w:sz w:val="22"/>
          <w:szCs w:val="22"/>
        </w:rPr>
      </w:pPr>
      <w:r w:rsidRPr="00C52F2F">
        <w:rPr>
          <w:bCs/>
          <w:sz w:val="22"/>
          <w:szCs w:val="22"/>
        </w:rPr>
        <w:t>Grouped around the 60-75 popularity which correlates to the mean of 68.8</w:t>
      </w:r>
    </w:p>
    <w:p w:rsidRPr="00C52F2F" w:rsidR="00C52F2F" w:rsidP="00C52F2F" w:rsidRDefault="00C52F2F" w14:paraId="3CB162A4" w14:textId="77777777">
      <w:pPr>
        <w:pStyle w:val="ListParagraph"/>
        <w:numPr>
          <w:ilvl w:val="0"/>
          <w:numId w:val="5"/>
        </w:numPr>
        <w:rPr>
          <w:b/>
          <w:sz w:val="22"/>
          <w:szCs w:val="22"/>
        </w:rPr>
      </w:pPr>
      <w:r w:rsidRPr="00C52F2F">
        <w:rPr>
          <w:bCs/>
          <w:sz w:val="22"/>
          <w:szCs w:val="22"/>
        </w:rPr>
        <w:t>Skewed to the righ8t due to only a few tracks being popular</w:t>
      </w:r>
    </w:p>
    <w:p w:rsidRPr="00DC1168" w:rsidR="00DC1168" w:rsidP="00DC1168" w:rsidRDefault="00C52F2F" w14:paraId="23F0E778" w14:textId="78032285">
      <w:pPr>
        <w:pStyle w:val="ListParagraph"/>
        <w:numPr>
          <w:ilvl w:val="0"/>
          <w:numId w:val="5"/>
        </w:numPr>
        <w:rPr>
          <w:b/>
          <w:sz w:val="22"/>
          <w:szCs w:val="22"/>
        </w:rPr>
      </w:pPr>
      <w:r w:rsidRPr="00C52F2F">
        <w:rPr>
          <w:bCs/>
          <w:sz w:val="22"/>
          <w:szCs w:val="22"/>
        </w:rPr>
        <w:t>Confirms the descriptive statistics for track_popularity</w:t>
      </w:r>
    </w:p>
    <w:p w:rsidRPr="00C52F2F" w:rsidR="00C52F2F" w:rsidP="00DF18D4" w:rsidRDefault="00C52F2F" w14:paraId="3FB74EBA" w14:textId="6BEC9DE3">
      <w:pPr>
        <w:ind w:firstLine="0"/>
        <w:jc w:val="center"/>
        <w:rPr>
          <w:b/>
        </w:rPr>
      </w:pPr>
      <w:r w:rsidRPr="00DF18D4">
        <w:rPr>
          <w:bCs/>
        </w:rPr>
        <w:t>Album length vs Track popularity</w:t>
      </w:r>
      <w:r w:rsidRPr="00C52F2F">
        <w:rPr>
          <w:noProof/>
        </w:rPr>
        <w:drawing>
          <wp:inline distT="0" distB="0" distL="0" distR="0" wp14:anchorId="38019C56" wp14:editId="3CCA35DB">
            <wp:extent cx="4203865" cy="2541319"/>
            <wp:effectExtent l="0" t="0" r="6350" b="11430"/>
            <wp:docPr id="1984304517" name="Chart 1">
              <a:extLst xmlns:a="http://schemas.openxmlformats.org/drawingml/2006/main">
                <a:ext uri="{FF2B5EF4-FFF2-40B4-BE49-F238E27FC236}">
                  <a16:creationId xmlns:a16="http://schemas.microsoft.com/office/drawing/2014/main" id="{3466FB03-63D5-DE5E-0AA6-9D1DC2E6F7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Pr="00C52F2F" w:rsidR="00C52F2F" w:rsidP="00C52F2F" w:rsidRDefault="00C52F2F" w14:paraId="765400B8" w14:textId="77777777">
      <w:pPr>
        <w:pStyle w:val="ListParagraph"/>
        <w:numPr>
          <w:ilvl w:val="0"/>
          <w:numId w:val="6"/>
        </w:numPr>
        <w:rPr>
          <w:b/>
          <w:sz w:val="22"/>
          <w:szCs w:val="22"/>
        </w:rPr>
      </w:pPr>
      <w:r w:rsidRPr="00C52F2F">
        <w:rPr>
          <w:bCs/>
          <w:sz w:val="22"/>
          <w:szCs w:val="22"/>
        </w:rPr>
        <w:t>Most points are grouped at lower scores showing that most tracks aren’t guaranteed going popular</w:t>
      </w:r>
    </w:p>
    <w:p w:rsidRPr="00DF18D4" w:rsidR="00C52F2F" w:rsidP="00C52F2F" w:rsidRDefault="00C52F2F" w14:paraId="0FAC9A2B" w14:textId="77777777">
      <w:pPr>
        <w:pStyle w:val="ListParagraph"/>
        <w:numPr>
          <w:ilvl w:val="0"/>
          <w:numId w:val="6"/>
        </w:numPr>
        <w:rPr>
          <w:b/>
          <w:sz w:val="22"/>
          <w:szCs w:val="22"/>
        </w:rPr>
      </w:pPr>
      <w:r w:rsidRPr="00C52F2F">
        <w:rPr>
          <w:bCs/>
          <w:sz w:val="22"/>
          <w:szCs w:val="22"/>
        </w:rPr>
        <w:t>Few points are outliers due to having very high popularity despite the average album length</w:t>
      </w:r>
    </w:p>
    <w:p w:rsidRPr="00C52F2F" w:rsidR="00DF18D4" w:rsidP="00DF18D4" w:rsidRDefault="00DF18D4" w14:paraId="06E0EBA9" w14:textId="77777777">
      <w:pPr>
        <w:pStyle w:val="ListParagraph"/>
        <w:rPr>
          <w:b/>
          <w:sz w:val="22"/>
          <w:szCs w:val="22"/>
        </w:rPr>
      </w:pPr>
    </w:p>
    <w:p w:rsidR="1E8E0D0B" w:rsidP="18E861DB" w:rsidRDefault="1E8E0D0B" w14:paraId="5723122F" w14:textId="53E86A26">
      <w:pPr>
        <w:jc w:val="center"/>
      </w:pPr>
      <w:r>
        <w:t>Track Popularity</w:t>
      </w:r>
    </w:p>
    <w:p w:rsidR="1E8E0D0B" w:rsidP="18E861DB" w:rsidRDefault="1E8E0D0B" w14:paraId="5E0FE256" w14:textId="4D1C24A4">
      <w:pPr>
        <w:ind w:firstLine="0"/>
        <w:jc w:val="center"/>
      </w:pPr>
      <w:r>
        <w:rPr>
          <w:noProof/>
        </w:rPr>
        <w:drawing>
          <wp:inline distT="0" distB="0" distL="0" distR="0" wp14:anchorId="2CC17F31" wp14:editId="0ECBD025">
            <wp:extent cx="4552950" cy="2781300"/>
            <wp:effectExtent l="0" t="0" r="0" b="0"/>
            <wp:docPr id="98278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044" name="Picture 98278044"/>
                    <pic:cNvPicPr/>
                  </pic:nvPicPr>
                  <pic:blipFill>
                    <a:blip r:embed="rId15">
                      <a:extLst>
                        <a:ext uri="{28A0092B-C50C-407E-A947-70E740481C1C}">
                          <a14:useLocalDpi xmlns:a14="http://schemas.microsoft.com/office/drawing/2010/main"/>
                        </a:ext>
                      </a:extLst>
                    </a:blip>
                    <a:stretch>
                      <a:fillRect/>
                    </a:stretch>
                  </pic:blipFill>
                  <pic:spPr>
                    <a:xfrm>
                      <a:off x="0" y="0"/>
                      <a:ext cx="4552950" cy="2781300"/>
                    </a:xfrm>
                    <a:prstGeom prst="rect">
                      <a:avLst/>
                    </a:prstGeom>
                  </pic:spPr>
                </pic:pic>
              </a:graphicData>
            </a:graphic>
          </wp:inline>
        </w:drawing>
      </w:r>
    </w:p>
    <w:p w:rsidRPr="00C52F2F" w:rsidR="00C52F2F" w:rsidP="00C52F2F" w:rsidRDefault="00C52F2F" w14:paraId="6AFEE8A6" w14:textId="77777777">
      <w:pPr>
        <w:pStyle w:val="ListParagraph"/>
        <w:numPr>
          <w:ilvl w:val="0"/>
          <w:numId w:val="7"/>
        </w:numPr>
        <w:rPr>
          <w:bCs/>
          <w:sz w:val="22"/>
          <w:szCs w:val="22"/>
        </w:rPr>
      </w:pPr>
      <w:r w:rsidRPr="00C52F2F">
        <w:rPr>
          <w:bCs/>
          <w:sz w:val="22"/>
          <w:szCs w:val="22"/>
        </w:rPr>
        <w:t>Few artists are very popular</w:t>
      </w:r>
    </w:p>
    <w:p w:rsidRPr="00C52F2F" w:rsidR="00C52F2F" w:rsidP="18E861DB" w:rsidRDefault="00C52F2F" w14:paraId="50301207" w14:textId="7B313C7D">
      <w:pPr>
        <w:pStyle w:val="ListParagraph"/>
        <w:numPr>
          <w:ilvl w:val="0"/>
          <w:numId w:val="7"/>
        </w:numPr>
        <w:rPr>
          <w:sz w:val="22"/>
          <w:szCs w:val="22"/>
        </w:rPr>
      </w:pPr>
      <w:r w:rsidRPr="1B90B240">
        <w:rPr>
          <w:sz w:val="22"/>
          <w:szCs w:val="22"/>
        </w:rPr>
        <w:t xml:space="preserve"> Most artists have </w:t>
      </w:r>
      <w:r w:rsidRPr="1B90B240" w:rsidR="51E2E74E">
        <w:rPr>
          <w:sz w:val="22"/>
          <w:szCs w:val="22"/>
        </w:rPr>
        <w:t>less than 50 million followers and are still very popular</w:t>
      </w:r>
    </w:p>
    <w:p w:rsidR="1B90B240" w:rsidP="1B90B240" w:rsidRDefault="1B90B240" w14:paraId="48ED6432" w14:textId="4ECE4BC5"/>
    <w:p w:rsidR="681655A4" w:rsidP="1B90B240" w:rsidRDefault="681655A4" w14:paraId="34CD6C75" w14:textId="1D18A6CD">
      <w:pPr>
        <w:ind w:firstLine="0"/>
        <w:jc w:val="center"/>
        <w:rPr>
          <w:rFonts w:ascii="Calibri" w:hAnsi="Calibri" w:eastAsia="Calibri" w:cs="Calibri"/>
          <w:b/>
          <w:bCs/>
          <w:sz w:val="24"/>
          <w:szCs w:val="24"/>
        </w:rPr>
      </w:pPr>
      <w:r w:rsidRPr="1B90B240">
        <w:rPr>
          <w:rFonts w:ascii="Calibri" w:hAnsi="Calibri" w:eastAsia="Calibri" w:cs="Calibri"/>
          <w:b/>
          <w:bCs/>
          <w:sz w:val="24"/>
          <w:szCs w:val="24"/>
        </w:rPr>
        <w:t>Ethical Considerations</w:t>
      </w:r>
    </w:p>
    <w:p w:rsidR="2C99ECDD" w:rsidP="1B90B240" w:rsidRDefault="2C99ECDD" w14:paraId="4CB3AA6A" w14:textId="3A0F18F3">
      <w:pPr>
        <w:pStyle w:val="ListParagraph"/>
        <w:numPr>
          <w:ilvl w:val="0"/>
          <w:numId w:val="1"/>
        </w:numPr>
        <w:jc w:val="both"/>
        <w:rPr>
          <w:rFonts w:ascii="Calibri" w:hAnsi="Calibri" w:eastAsia="Calibri" w:cs="Calibri"/>
          <w:sz w:val="22"/>
          <w:szCs w:val="22"/>
          <w:lang w:val="en-US"/>
        </w:rPr>
      </w:pPr>
      <w:r w:rsidRPr="1B90B240">
        <w:rPr>
          <w:lang w:val="en-US"/>
        </w:rPr>
        <w:t>No personal data was used/included.</w:t>
      </w:r>
    </w:p>
    <w:p w:rsidR="2C99ECDD" w:rsidP="1B90B240" w:rsidRDefault="2C99ECDD" w14:paraId="3A6B0138" w14:textId="7EF86BAB">
      <w:pPr>
        <w:pStyle w:val="ListParagraph"/>
        <w:numPr>
          <w:ilvl w:val="0"/>
          <w:numId w:val="1"/>
        </w:numPr>
        <w:jc w:val="both"/>
        <w:rPr>
          <w:lang w:val="en-US"/>
        </w:rPr>
      </w:pPr>
      <w:r w:rsidRPr="1B90B240">
        <w:rPr>
          <w:lang w:val="en-US"/>
        </w:rPr>
        <w:t>All data relates to publicly available music information.</w:t>
      </w:r>
    </w:p>
    <w:p w:rsidR="2C99ECDD" w:rsidP="1B90B240" w:rsidRDefault="2C99ECDD" w14:paraId="59256CDA" w14:textId="57920BD7">
      <w:pPr>
        <w:pStyle w:val="ListParagraph"/>
        <w:numPr>
          <w:ilvl w:val="0"/>
          <w:numId w:val="1"/>
        </w:numPr>
        <w:jc w:val="both"/>
        <w:rPr>
          <w:rFonts w:ascii="Calibri" w:hAnsi="Calibri" w:eastAsia="Calibri" w:cs="Calibri"/>
          <w:sz w:val="22"/>
          <w:szCs w:val="22"/>
          <w:lang w:val="en-US"/>
        </w:rPr>
      </w:pPr>
      <w:r w:rsidRPr="1B90B240">
        <w:rPr>
          <w:lang w:val="en-US"/>
        </w:rPr>
        <w:t>AI assistance was used for machine learning implementation and fully documented.</w:t>
      </w:r>
    </w:p>
    <w:p w:rsidR="25D7D1BB" w:rsidP="1B90B240" w:rsidRDefault="25D7D1BB" w14:paraId="4815E55A" w14:textId="16A06858">
      <w:pPr>
        <w:jc w:val="both"/>
        <w:rPr>
          <w:rFonts w:ascii="Calibri" w:hAnsi="Calibri" w:eastAsia="Calibri" w:cs="Calibri"/>
        </w:rPr>
      </w:pPr>
      <w:r w:rsidRPr="1B90B240">
        <w:rPr>
          <w:rFonts w:eastAsiaTheme="minorEastAsia"/>
          <w:b/>
          <w:bCs/>
          <w:color w:val="000000" w:themeColor="text1"/>
          <w:sz w:val="24"/>
          <w:szCs w:val="24"/>
        </w:rPr>
        <w:t>General Limitations</w:t>
      </w:r>
    </w:p>
    <w:p w:rsidR="25D7D1BB" w:rsidP="1B90B240" w:rsidRDefault="25D7D1BB" w14:paraId="6D9A2E10" w14:textId="2EDF2FB5">
      <w:pPr>
        <w:ind w:firstLine="0"/>
        <w:rPr>
          <w:rFonts w:ascii="Aptos" w:hAnsi="Aptos" w:eastAsia="Aptos" w:cs="Aptos"/>
          <w:color w:val="212121"/>
        </w:rPr>
      </w:pPr>
      <w:r w:rsidRPr="1B90B240">
        <w:t xml:space="preserve">Despite our dataset containing a large amount of data, it still only represents a small subsection of Spotifys entire library which is something to consider when analyzing the information. Our dataset also does not take into account any possible external factors which could influence artist and song popularity. For example, external marketing or language, an artist signing in a less globally known language is likely to be less popular than someone speaking Spanish or English. </w:t>
      </w:r>
      <w:r w:rsidRPr="1B90B240" w:rsidR="51B35169">
        <w:t>It's</w:t>
      </w:r>
      <w:r w:rsidRPr="1B90B240">
        <w:t xml:space="preserve"> also worth considering that popularity score is something only used and specific to Spotify and does not generalize a song, album or </w:t>
      </w:r>
      <w:r w:rsidRPr="1B90B240" w:rsidR="09A24800">
        <w:t>artists</w:t>
      </w:r>
      <w:r w:rsidRPr="1B90B240">
        <w:t xml:space="preserve"> </w:t>
      </w:r>
      <w:r w:rsidRPr="1B90B240" w:rsidR="72472AB9">
        <w:t>popularity</w:t>
      </w:r>
      <w:r w:rsidRPr="1B90B240">
        <w:t>. Due to the nature of our dataset being publicly available information and only containing simple data, there isn’t much to consider in the way of ethics.</w:t>
      </w:r>
    </w:p>
    <w:p w:rsidR="00030272" w:rsidP="00030272" w:rsidRDefault="00030272" w14:paraId="7050B144" w14:textId="77777777">
      <w:pPr>
        <w:ind w:firstLine="0"/>
        <w:jc w:val="both"/>
        <w:rPr>
          <w:rFonts w:ascii="Calibri" w:hAnsi="Calibri" w:eastAsia="Calibri" w:cs="Calibri"/>
        </w:rPr>
      </w:pPr>
    </w:p>
    <w:p w:rsidRPr="00DF18D4" w:rsidR="00C52F2F" w:rsidP="00DF18D4" w:rsidRDefault="00DF18D4" w14:paraId="0DBE543F" w14:textId="2B8E49F7">
      <w:pPr>
        <w:ind w:firstLine="0"/>
        <w:jc w:val="center"/>
        <w:rPr>
          <w:b/>
          <w:bCs/>
          <w:sz w:val="24"/>
          <w:szCs w:val="24"/>
        </w:rPr>
      </w:pPr>
      <w:r w:rsidRPr="00DF18D4">
        <w:rPr>
          <w:b/>
          <w:bCs/>
          <w:sz w:val="24"/>
          <w:szCs w:val="24"/>
        </w:rPr>
        <w:t>Machine Learning Summary</w:t>
      </w:r>
    </w:p>
    <w:p w:rsidR="00DF18D4" w:rsidP="00C52F2F" w:rsidRDefault="00DF18D4" w14:paraId="14AAFAC1" w14:textId="3F0655CE">
      <w:pPr>
        <w:ind w:firstLine="0"/>
      </w:pPr>
      <w:r>
        <w:t>Applied linear regression model to predict track popularity based on two numerical features: artist followers and total number of tracks</w:t>
      </w:r>
      <w:r w:rsidR="00EB38CA">
        <w:t xml:space="preserve"> on the album. </w:t>
      </w:r>
      <w:r w:rsidR="00695F33">
        <w:t>To</w:t>
      </w:r>
      <w:r w:rsidR="00EB38CA">
        <w:t xml:space="preserve"> start working on the machine learning we had to clean the data first, remove unnecessary columns and handle missing values. Then, the filtered data was split into training and testing sets using an 80/20 split.</w:t>
      </w:r>
    </w:p>
    <w:p w:rsidR="00EB38CA" w:rsidP="00C52F2F" w:rsidRDefault="00EB38CA" w14:paraId="6A69AFEF" w14:textId="27E1D703">
      <w:pPr>
        <w:ind w:firstLine="0"/>
      </w:pPr>
      <w:r>
        <w:t xml:space="preserve">The model was trained using the training set and evaluated using the test set using two performance metrics: R^2 </w:t>
      </w:r>
      <w:r w:rsidR="005A1A3D">
        <w:t>score and</w:t>
      </w:r>
      <w:r>
        <w:t xml:space="preserve"> </w:t>
      </w:r>
      <w:r w:rsidR="005A1A3D">
        <w:t xml:space="preserve">Root </w:t>
      </w:r>
      <w:r>
        <w:t>Mean Squared Error (</w:t>
      </w:r>
      <w:r w:rsidR="005A1A3D">
        <w:t>R</w:t>
      </w:r>
      <w:r>
        <w:t xml:space="preserve">MSE). R^2 measures how well the model explains the variation in track popularity, while </w:t>
      </w:r>
      <w:r w:rsidR="005A1A3D">
        <w:t>R</w:t>
      </w:r>
      <w:r>
        <w:t>MSE indicates the average prediction error.</w:t>
      </w:r>
    </w:p>
    <w:p w:rsidR="576062CF" w:rsidP="00695F33" w:rsidRDefault="00EB38CA" w14:paraId="57984B0C" w14:textId="0DB8922D">
      <w:pPr>
        <w:ind w:firstLine="0"/>
      </w:pPr>
      <w:r>
        <w:t xml:space="preserve">The results show that the model achieves R^s score of </w:t>
      </w:r>
      <w:r w:rsidR="005A1A3D">
        <w:t>≈</w:t>
      </w:r>
      <w:r>
        <w:t>0.0156</w:t>
      </w:r>
      <w:r w:rsidR="005A1A3D">
        <w:t xml:space="preserve">, and RMSE of ≈ 9.75 popularity points. Those results indicate that the model average as good regarding the RMSE, while the R^2 score is very </w:t>
      </w:r>
      <w:r w:rsidR="005A1A3D">
        <w:t>low but from research this happens often in real-world ML and the</w:t>
      </w:r>
      <w:r w:rsidR="00713500">
        <w:t xml:space="preserve"> some of the</w:t>
      </w:r>
      <w:r w:rsidR="005A1A3D">
        <w:t xml:space="preserve"> common reason</w:t>
      </w:r>
      <w:r w:rsidR="00713500">
        <w:t>s</w:t>
      </w:r>
      <w:r w:rsidR="005A1A3D">
        <w:t xml:space="preserve"> is that the target y is influenced by many hidden factors</w:t>
      </w:r>
      <w:r w:rsidR="00713500">
        <w:t>, the data is noisy, target is complex, or features are limited.</w:t>
      </w:r>
    </w:p>
    <w:p w:rsidR="00716B3F" w:rsidP="516C3309" w:rsidRDefault="00716B3F" w14:paraId="33009653" w14:textId="49AE586C">
      <w:pPr>
        <w:pStyle w:val="Normal"/>
        <w:ind w:firstLine="0"/>
        <w:jc w:val="center"/>
        <w:rPr>
          <w:b w:val="1"/>
          <w:bCs w:val="1"/>
          <w:sz w:val="24"/>
          <w:szCs w:val="24"/>
        </w:rPr>
      </w:pPr>
      <w:r w:rsidRPr="516C3309" w:rsidR="180D00E8">
        <w:rPr>
          <w:b w:val="1"/>
          <w:bCs w:val="1"/>
          <w:sz w:val="24"/>
          <w:szCs w:val="24"/>
        </w:rPr>
        <w:t>Model Assessment</w:t>
      </w:r>
    </w:p>
    <w:p w:rsidR="00716B3F" w:rsidP="516C3309" w:rsidRDefault="00716B3F" w14:paraId="737B7F91" w14:textId="5A65869C">
      <w:pPr>
        <w:pStyle w:val="Normal"/>
        <w:suppressLineNumbers w:val="0"/>
        <w:bidi w:val="0"/>
        <w:spacing w:before="0" w:beforeAutospacing="off" w:after="0" w:afterAutospacing="off" w:line="480" w:lineRule="auto"/>
        <w:ind w:left="0" w:right="0" w:firstLine="0"/>
        <w:jc w:val="left"/>
        <w:rPr>
          <w:b w:val="0"/>
          <w:bCs w:val="0"/>
          <w:sz w:val="24"/>
          <w:szCs w:val="24"/>
        </w:rPr>
      </w:pPr>
      <w:r w:rsidRPr="516C3309" w:rsidR="180D00E8">
        <w:rPr>
          <w:sz w:val="24"/>
          <w:szCs w:val="24"/>
        </w:rPr>
        <w:t xml:space="preserve">The low R2 score that the regression model generated is a good informational result. It draws attention to the fact that a variety of </w:t>
      </w:r>
      <w:r w:rsidRPr="516C3309" w:rsidR="7C579A4A">
        <w:rPr>
          <w:sz w:val="24"/>
          <w:szCs w:val="24"/>
        </w:rPr>
        <w:t>different</w:t>
      </w:r>
      <w:r w:rsidRPr="516C3309" w:rsidR="180D00E8">
        <w:rPr>
          <w:sz w:val="24"/>
          <w:szCs w:val="24"/>
        </w:rPr>
        <w:t xml:space="preserve"> elements outside of the study's numerical variables </w:t>
      </w:r>
      <w:r w:rsidRPr="516C3309" w:rsidR="180D00E8">
        <w:rPr>
          <w:sz w:val="24"/>
          <w:szCs w:val="24"/>
        </w:rPr>
        <w:t>p</w:t>
      </w:r>
      <w:r w:rsidRPr="516C3309" w:rsidR="180D00E8">
        <w:rPr>
          <w:sz w:val="24"/>
          <w:szCs w:val="24"/>
        </w:rPr>
        <w:t>robably have</w:t>
      </w:r>
      <w:r w:rsidRPr="516C3309" w:rsidR="180D00E8">
        <w:rPr>
          <w:sz w:val="24"/>
          <w:szCs w:val="24"/>
        </w:rPr>
        <w:t xml:space="preserve"> </w:t>
      </w:r>
      <w:r w:rsidRPr="516C3309" w:rsidR="180D00E8">
        <w:rPr>
          <w:sz w:val="24"/>
          <w:szCs w:val="24"/>
        </w:rPr>
        <w:t xml:space="preserve">an impact on track popularity. Although they </w:t>
      </w:r>
      <w:r w:rsidRPr="516C3309" w:rsidR="180D00E8">
        <w:rPr>
          <w:sz w:val="24"/>
          <w:szCs w:val="24"/>
        </w:rPr>
        <w:t>w</w:t>
      </w:r>
      <w:r w:rsidRPr="516C3309" w:rsidR="180D00E8">
        <w:rPr>
          <w:sz w:val="24"/>
          <w:szCs w:val="24"/>
        </w:rPr>
        <w:t>eren't</w:t>
      </w:r>
      <w:r w:rsidRPr="516C3309" w:rsidR="180D00E8">
        <w:rPr>
          <w:sz w:val="24"/>
          <w:szCs w:val="24"/>
        </w:rPr>
        <w:t xml:space="preserve"> </w:t>
      </w:r>
      <w:r w:rsidRPr="516C3309" w:rsidR="180D00E8">
        <w:rPr>
          <w:sz w:val="24"/>
          <w:szCs w:val="24"/>
        </w:rPr>
        <w:t xml:space="preserve">included in the dataset, factors like marketing campaigns, playlist placements, release dates, partnerships, social media presence, and listener demographics may have </w:t>
      </w:r>
      <w:r w:rsidRPr="516C3309" w:rsidR="180D00E8">
        <w:rPr>
          <w:sz w:val="24"/>
          <w:szCs w:val="24"/>
        </w:rPr>
        <w:t>a</w:t>
      </w:r>
      <w:r w:rsidRPr="516C3309" w:rsidR="180D00E8">
        <w:rPr>
          <w:sz w:val="24"/>
          <w:szCs w:val="24"/>
        </w:rPr>
        <w:t xml:space="preserve"> big impact</w:t>
      </w:r>
      <w:r w:rsidRPr="516C3309" w:rsidR="180D00E8">
        <w:rPr>
          <w:sz w:val="24"/>
          <w:szCs w:val="24"/>
        </w:rPr>
        <w:t xml:space="preserve"> </w:t>
      </w:r>
      <w:r w:rsidRPr="516C3309" w:rsidR="180D00E8">
        <w:rPr>
          <w:sz w:val="24"/>
          <w:szCs w:val="24"/>
        </w:rPr>
        <w:t xml:space="preserve">on performance. Because linear regression implies a </w:t>
      </w:r>
      <w:r w:rsidRPr="516C3309" w:rsidR="180D00E8">
        <w:rPr>
          <w:sz w:val="24"/>
          <w:szCs w:val="24"/>
        </w:rPr>
        <w:t>r</w:t>
      </w:r>
      <w:r w:rsidRPr="516C3309" w:rsidR="180D00E8">
        <w:rPr>
          <w:sz w:val="24"/>
          <w:szCs w:val="24"/>
        </w:rPr>
        <w:t>ather simple</w:t>
      </w:r>
      <w:r w:rsidRPr="516C3309" w:rsidR="180D00E8">
        <w:rPr>
          <w:sz w:val="24"/>
          <w:szCs w:val="24"/>
        </w:rPr>
        <w:t xml:space="preserve"> </w:t>
      </w:r>
      <w:r w:rsidRPr="516C3309" w:rsidR="180D00E8">
        <w:rPr>
          <w:sz w:val="24"/>
          <w:szCs w:val="24"/>
        </w:rPr>
        <w:t>relationship between variables, it might not accurately capture the dynamic character of patterns in music consumption. Future developments might explore other machine learning methods such ensemble methods, decision trees, and multiple regression with more features.</w:t>
      </w:r>
    </w:p>
    <w:p w:rsidR="516C3309" w:rsidP="516C3309" w:rsidRDefault="516C3309" w14:paraId="0A810AE7" w14:textId="5FEFEE61">
      <w:pPr>
        <w:ind w:firstLine="0"/>
        <w:rPr>
          <w:b w:val="1"/>
          <w:bCs w:val="1"/>
          <w:sz w:val="24"/>
          <w:szCs w:val="24"/>
        </w:rPr>
      </w:pPr>
    </w:p>
    <w:p w:rsidR="516C3309" w:rsidP="516C3309" w:rsidRDefault="516C3309" w14:paraId="47C4FC01" w14:textId="52824465">
      <w:pPr>
        <w:pStyle w:val="Normal"/>
        <w:ind w:firstLine="0"/>
        <w:rPr>
          <w:b w:val="1"/>
          <w:bCs w:val="1"/>
          <w:sz w:val="24"/>
          <w:szCs w:val="24"/>
        </w:rPr>
      </w:pPr>
    </w:p>
    <w:p w:rsidR="00716B3F" w:rsidP="00030272" w:rsidRDefault="09DAD7A3" w14:paraId="79713937" w14:textId="09FDFDF2">
      <w:pPr>
        <w:ind w:firstLine="0"/>
        <w:jc w:val="center"/>
        <w:rPr>
          <w:b/>
          <w:bCs/>
          <w:sz w:val="24"/>
          <w:szCs w:val="24"/>
        </w:rPr>
      </w:pPr>
      <w:r w:rsidRPr="1B90B240">
        <w:rPr>
          <w:b/>
          <w:bCs/>
          <w:sz w:val="24"/>
          <w:szCs w:val="24"/>
        </w:rPr>
        <w:t>Conclusion</w:t>
      </w:r>
    </w:p>
    <w:p w:rsidR="00030272" w:rsidP="00030272" w:rsidRDefault="09DAD7A3" w14:paraId="4BA6438F" w14:textId="4B5A7462">
      <w:pPr>
        <w:ind w:firstLine="0"/>
        <w:jc w:val="both"/>
        <w:rPr>
          <w:rFonts w:eastAsiaTheme="minorEastAsia"/>
          <w:color w:val="212121"/>
        </w:rPr>
      </w:pPr>
      <w:r w:rsidRPr="1B90B240">
        <w:rPr>
          <w:rFonts w:eastAsiaTheme="minorEastAsia"/>
          <w:color w:val="212121"/>
        </w:rPr>
        <w:t xml:space="preserve">In conclusion: We successfully visualized and cleaned our selected dataset, as well as applied a linear regression model. </w:t>
      </w:r>
      <w:r w:rsidR="00030272">
        <w:rPr>
          <w:rFonts w:eastAsiaTheme="minorEastAsia"/>
          <w:color w:val="212121"/>
        </w:rPr>
        <w:t>The analysis demonstrates how using statistics, graphs and charts, and basic machine learning can help in getting meaningful insights from real-world datasets.</w:t>
      </w:r>
    </w:p>
    <w:p w:rsidR="00716B3F" w:rsidP="1B90B240" w:rsidRDefault="09DAD7A3" w14:paraId="739F559F" w14:textId="6A1C7FD8">
      <w:pPr>
        <w:ind w:firstLine="0"/>
        <w:jc w:val="both"/>
        <w:rPr>
          <w:rFonts w:eastAsiaTheme="minorEastAsia"/>
          <w:color w:val="212121"/>
        </w:rPr>
      </w:pPr>
      <w:r w:rsidRPr="1B90B240">
        <w:rPr>
          <w:rFonts w:eastAsiaTheme="minorEastAsia"/>
          <w:color w:val="212121"/>
        </w:rPr>
        <w:t>We discovered that the low R² score shows that there’s many factors that affect a tracks popularity that we simply don’t have in our dataset, such as marketing</w:t>
      </w:r>
      <w:r w:rsidR="00030272">
        <w:rPr>
          <w:rFonts w:eastAsiaTheme="minorEastAsia"/>
          <w:color w:val="212121"/>
        </w:rPr>
        <w:t xml:space="preserve">, </w:t>
      </w:r>
      <w:r w:rsidRPr="1B90B240">
        <w:rPr>
          <w:rFonts w:eastAsiaTheme="minorEastAsia"/>
          <w:color w:val="212121"/>
        </w:rPr>
        <w:t>promotion, release time and genre etc. Our analysis shows that the number of followers an artist has does affect a track</w:t>
      </w:r>
      <w:r w:rsidR="00030272">
        <w:rPr>
          <w:rFonts w:eastAsiaTheme="minorEastAsia"/>
          <w:color w:val="212121"/>
        </w:rPr>
        <w:t>’</w:t>
      </w:r>
      <w:r w:rsidRPr="1B90B240">
        <w:rPr>
          <w:rFonts w:eastAsiaTheme="minorEastAsia"/>
          <w:color w:val="212121"/>
        </w:rPr>
        <w:t>s popularity and success but not as much as one might initially believe. In the end, this project has shown the uses for machine learning as well as displaying some of its possible limitations.</w:t>
      </w:r>
    </w:p>
    <w:p w:rsidR="1B90B240" w:rsidP="1B90B240" w:rsidRDefault="1B90B240" w14:paraId="28F465D6" w14:textId="0CB9BD00">
      <w:pPr>
        <w:ind w:firstLine="0"/>
        <w:jc w:val="both"/>
        <w:rPr>
          <w:rFonts w:eastAsiaTheme="minorEastAsia"/>
          <w:color w:val="212121"/>
        </w:rPr>
      </w:pPr>
    </w:p>
    <w:p w:rsidR="00030272" w:rsidP="1B90B240" w:rsidRDefault="00030272" w14:paraId="509B2C34" w14:textId="77777777">
      <w:pPr>
        <w:ind w:firstLine="0"/>
        <w:jc w:val="both"/>
        <w:rPr>
          <w:rFonts w:eastAsiaTheme="minorEastAsia"/>
          <w:color w:val="212121"/>
        </w:rPr>
      </w:pPr>
    </w:p>
    <w:p w:rsidR="00030272" w:rsidP="1B90B240" w:rsidRDefault="00030272" w14:paraId="2FB0D357" w14:textId="77777777">
      <w:pPr>
        <w:ind w:firstLine="0"/>
        <w:jc w:val="both"/>
        <w:rPr>
          <w:rFonts w:eastAsiaTheme="minorEastAsia"/>
          <w:color w:val="212121"/>
        </w:rPr>
      </w:pPr>
    </w:p>
    <w:p w:rsidR="00030272" w:rsidP="1B90B240" w:rsidRDefault="00030272" w14:paraId="32A3ADD1" w14:textId="77777777">
      <w:pPr>
        <w:ind w:firstLine="0"/>
        <w:jc w:val="both"/>
        <w:rPr>
          <w:rFonts w:eastAsiaTheme="minorEastAsia"/>
          <w:color w:val="212121"/>
        </w:rPr>
      </w:pPr>
    </w:p>
    <w:p w:rsidR="00030272" w:rsidP="1B90B240" w:rsidRDefault="00030272" w14:paraId="31EE063E" w14:textId="77777777">
      <w:pPr>
        <w:ind w:firstLine="0"/>
        <w:jc w:val="both"/>
        <w:rPr>
          <w:rFonts w:eastAsiaTheme="minorEastAsia"/>
          <w:color w:val="212121"/>
        </w:rPr>
      </w:pPr>
    </w:p>
    <w:p w:rsidR="00030272" w:rsidP="1B90B240" w:rsidRDefault="00030272" w14:paraId="22199F1E" w14:textId="77777777">
      <w:pPr>
        <w:ind w:firstLine="0"/>
        <w:jc w:val="both"/>
        <w:rPr>
          <w:rFonts w:eastAsiaTheme="minorEastAsia"/>
          <w:color w:val="212121"/>
        </w:rPr>
      </w:pPr>
    </w:p>
    <w:p w:rsidR="00030272" w:rsidP="1B90B240" w:rsidRDefault="00030272" w14:paraId="5BB460EF" w14:textId="77777777">
      <w:pPr>
        <w:ind w:firstLine="0"/>
        <w:jc w:val="both"/>
        <w:rPr>
          <w:rFonts w:eastAsiaTheme="minorEastAsia"/>
          <w:color w:val="212121"/>
        </w:rPr>
      </w:pPr>
    </w:p>
    <w:p w:rsidR="00030272" w:rsidP="1B90B240" w:rsidRDefault="00030272" w14:paraId="0488FFA7" w14:textId="77777777">
      <w:pPr>
        <w:ind w:firstLine="0"/>
        <w:jc w:val="both"/>
        <w:rPr>
          <w:rFonts w:eastAsiaTheme="minorEastAsia"/>
          <w:color w:val="212121"/>
        </w:rPr>
      </w:pPr>
    </w:p>
    <w:p w:rsidR="00030272" w:rsidP="1B90B240" w:rsidRDefault="00030272" w14:paraId="05FCA8B4" w14:textId="77777777">
      <w:pPr>
        <w:ind w:firstLine="0"/>
        <w:jc w:val="both"/>
        <w:rPr>
          <w:rFonts w:eastAsiaTheme="minorEastAsia"/>
          <w:color w:val="212121"/>
        </w:rPr>
      </w:pPr>
    </w:p>
    <w:p w:rsidR="00030272" w:rsidP="1B90B240" w:rsidRDefault="00030272" w14:paraId="5118E098" w14:textId="77777777">
      <w:pPr>
        <w:ind w:firstLine="0"/>
        <w:jc w:val="both"/>
        <w:rPr>
          <w:rFonts w:eastAsiaTheme="minorEastAsia"/>
          <w:color w:val="212121"/>
        </w:rPr>
      </w:pPr>
    </w:p>
    <w:p w:rsidR="00030272" w:rsidP="1B90B240" w:rsidRDefault="00030272" w14:paraId="6E2CC752" w14:textId="77777777">
      <w:pPr>
        <w:ind w:firstLine="0"/>
        <w:jc w:val="both"/>
        <w:rPr>
          <w:rFonts w:eastAsiaTheme="minorEastAsia"/>
          <w:color w:val="212121"/>
        </w:rPr>
      </w:pPr>
    </w:p>
    <w:p w:rsidR="00030272" w:rsidP="1B90B240" w:rsidRDefault="00030272" w14:paraId="3BECF5CC" w14:textId="77777777">
      <w:pPr>
        <w:ind w:firstLine="0"/>
        <w:jc w:val="both"/>
        <w:rPr>
          <w:rFonts w:eastAsiaTheme="minorEastAsia"/>
          <w:color w:val="212121"/>
        </w:rPr>
      </w:pPr>
    </w:p>
    <w:p w:rsidR="00030272" w:rsidP="1B90B240" w:rsidRDefault="00030272" w14:paraId="365BC5B7" w14:textId="77777777">
      <w:pPr>
        <w:ind w:firstLine="0"/>
        <w:jc w:val="both"/>
        <w:rPr>
          <w:rFonts w:eastAsiaTheme="minorEastAsia"/>
          <w:color w:val="212121"/>
        </w:rPr>
      </w:pPr>
    </w:p>
    <w:p w:rsidR="00716B3F" w:rsidP="00695F33" w:rsidRDefault="00716B3F" w14:paraId="4030028C" w14:textId="4C67FDAC">
      <w:pPr>
        <w:ind w:firstLine="0"/>
      </w:pPr>
      <w:r w:rsidRPr="00716B3F">
        <w:rPr>
          <w:b/>
          <w:bCs/>
        </w:rPr>
        <w:t>Sources</w:t>
      </w:r>
      <w:r>
        <w:t>:</w:t>
      </w:r>
    </w:p>
    <w:p w:rsidRPr="00695F33" w:rsidR="00716B3F" w:rsidP="00695F33" w:rsidRDefault="00716B3F" w14:paraId="3C681EAB" w14:textId="0CA9B5A1">
      <w:pPr>
        <w:ind w:firstLine="0"/>
      </w:pPr>
      <w:r w:rsidRPr="00716B3F">
        <w:t>https://chatgpt.com/share/699d7274-db64-8010-b1de-4d06bdacd739</w:t>
      </w:r>
    </w:p>
    <w:sectPr w:rsidRPr="00695F33" w:rsidR="00716B3F">
      <w:headerReference w:type="default" r:id="rId16"/>
      <w:footerReference w:type="default" r:id="rId17"/>
      <w:headerReference w:type="first" r:id="rId18"/>
      <w:footerReference w:type="first" r:id="rId19"/>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2646" w:rsidRDefault="007B2646" w14:paraId="02C87390" w14:textId="77777777">
      <w:pPr>
        <w:spacing w:line="240" w:lineRule="auto"/>
      </w:pPr>
      <w:r>
        <w:separator/>
      </w:r>
    </w:p>
  </w:endnote>
  <w:endnote w:type="continuationSeparator" w:id="0">
    <w:p w:rsidR="007B2646" w:rsidRDefault="007B2646" w14:paraId="0469E478" w14:textId="77777777">
      <w:pPr>
        <w:spacing w:line="240" w:lineRule="auto"/>
      </w:pPr>
      <w:r>
        <w:continuationSeparator/>
      </w:r>
    </w:p>
  </w:endnote>
  <w:endnote w:type="continuationNotice" w:id="1">
    <w:p w:rsidR="007B2646" w:rsidRDefault="007B2646" w14:paraId="43D5192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Tr="733B038C" w14:paraId="2AD46A2D" w14:textId="77777777">
      <w:tc>
        <w:tcPr>
          <w:tcW w:w="3120" w:type="dxa"/>
        </w:tcPr>
        <w:p w:rsidR="733B038C" w:rsidP="733B038C" w:rsidRDefault="733B038C" w14:paraId="0B3AF8A4" w14:textId="77777777">
          <w:pPr>
            <w:pStyle w:val="Header"/>
            <w:ind w:left="-115"/>
          </w:pPr>
        </w:p>
      </w:tc>
      <w:tc>
        <w:tcPr>
          <w:tcW w:w="3120" w:type="dxa"/>
        </w:tcPr>
        <w:p w:rsidR="733B038C" w:rsidP="733B038C" w:rsidRDefault="733B038C" w14:paraId="70615F93" w14:textId="77777777">
          <w:pPr>
            <w:pStyle w:val="Header"/>
            <w:jc w:val="center"/>
          </w:pPr>
        </w:p>
      </w:tc>
      <w:tc>
        <w:tcPr>
          <w:tcW w:w="3120" w:type="dxa"/>
        </w:tcPr>
        <w:p w:rsidR="733B038C" w:rsidP="733B038C" w:rsidRDefault="733B038C" w14:paraId="629C8CDA" w14:textId="77777777">
          <w:pPr>
            <w:pStyle w:val="Header"/>
            <w:ind w:right="-115"/>
            <w:jc w:val="right"/>
          </w:pPr>
        </w:p>
      </w:tc>
    </w:tr>
  </w:tbl>
  <w:p w:rsidR="733B038C" w:rsidP="733B038C" w:rsidRDefault="733B038C" w14:paraId="31FA182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Tr="733B038C" w14:paraId="30F0D8B9" w14:textId="77777777">
      <w:tc>
        <w:tcPr>
          <w:tcW w:w="3120" w:type="dxa"/>
        </w:tcPr>
        <w:p w:rsidR="733B038C" w:rsidP="733B038C" w:rsidRDefault="733B038C" w14:paraId="3B518012" w14:textId="77777777">
          <w:pPr>
            <w:pStyle w:val="Header"/>
            <w:ind w:left="-115"/>
          </w:pPr>
        </w:p>
      </w:tc>
      <w:tc>
        <w:tcPr>
          <w:tcW w:w="3120" w:type="dxa"/>
        </w:tcPr>
        <w:p w:rsidR="733B038C" w:rsidP="733B038C" w:rsidRDefault="733B038C" w14:paraId="40AB0D47" w14:textId="77777777">
          <w:pPr>
            <w:pStyle w:val="Header"/>
            <w:jc w:val="center"/>
          </w:pPr>
        </w:p>
      </w:tc>
      <w:tc>
        <w:tcPr>
          <w:tcW w:w="3120" w:type="dxa"/>
        </w:tcPr>
        <w:p w:rsidR="733B038C" w:rsidP="733B038C" w:rsidRDefault="733B038C" w14:paraId="7D29355B" w14:textId="77777777">
          <w:pPr>
            <w:pStyle w:val="Header"/>
            <w:ind w:right="-115"/>
            <w:jc w:val="right"/>
          </w:pPr>
        </w:p>
      </w:tc>
    </w:tr>
  </w:tbl>
  <w:p w:rsidR="733B038C" w:rsidP="733B038C" w:rsidRDefault="733B038C" w14:paraId="22B704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2646" w:rsidRDefault="007B2646" w14:paraId="042AD034" w14:textId="77777777">
      <w:pPr>
        <w:spacing w:line="240" w:lineRule="auto"/>
      </w:pPr>
      <w:r>
        <w:separator/>
      </w:r>
    </w:p>
  </w:footnote>
  <w:footnote w:type="continuationSeparator" w:id="0">
    <w:p w:rsidR="007B2646" w:rsidRDefault="007B2646" w14:paraId="0FE9413E" w14:textId="77777777">
      <w:pPr>
        <w:spacing w:line="240" w:lineRule="auto"/>
      </w:pPr>
      <w:r>
        <w:continuationSeparator/>
      </w:r>
    </w:p>
  </w:footnote>
  <w:footnote w:type="continuationNotice" w:id="1">
    <w:p w:rsidR="007B2646" w:rsidRDefault="007B2646" w14:paraId="694F101E"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DF18D4" w:rsidTr="008830C9" w14:paraId="1D41DD1A" w14:textId="77777777">
      <w:tc>
        <w:tcPr>
          <w:tcW w:w="3120" w:type="dxa"/>
        </w:tcPr>
        <w:p w:rsidR="00DF18D4" w:rsidP="00904DBE" w:rsidRDefault="00DF18D4" w14:paraId="493DCA83" w14:textId="77777777">
          <w:pPr>
            <w:pStyle w:val="Header"/>
            <w:jc w:val="center"/>
          </w:pPr>
        </w:p>
      </w:tc>
      <w:tc>
        <w:tcPr>
          <w:tcW w:w="3120" w:type="dxa"/>
        </w:tcPr>
        <w:p w:rsidR="00DF18D4" w:rsidP="00904DBE" w:rsidRDefault="00DF18D4" w14:paraId="628ED9AE" w14:textId="77777777">
          <w:pPr>
            <w:pStyle w:val="Header"/>
            <w:ind w:right="-115"/>
            <w:jc w:val="right"/>
          </w:pPr>
          <w:r>
            <w:fldChar w:fldCharType="begin"/>
          </w:r>
          <w:r>
            <w:instrText>PAGE</w:instrText>
          </w:r>
          <w:r>
            <w:fldChar w:fldCharType="separate"/>
          </w:r>
          <w:r>
            <w:rPr>
              <w:noProof/>
            </w:rPr>
            <w:t>2</w:t>
          </w:r>
          <w:r>
            <w:fldChar w:fldCharType="end"/>
          </w:r>
        </w:p>
      </w:tc>
    </w:tr>
  </w:tbl>
  <w:p w:rsidR="733B038C" w:rsidP="733B038C" w:rsidRDefault="733B038C" w14:paraId="02CBEFB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rsidTr="00FD478C" w14:paraId="26F864F8" w14:textId="77777777">
      <w:tc>
        <w:tcPr>
          <w:tcW w:w="3120" w:type="dxa"/>
        </w:tcPr>
        <w:p w:rsidRPr="00FD478C" w:rsidR="733B038C" w:rsidP="00FD478C" w:rsidRDefault="733B038C" w14:paraId="10EB6184" w14:textId="3C0632F8">
          <w:pPr>
            <w:pStyle w:val="Header"/>
          </w:pPr>
        </w:p>
      </w:tc>
      <w:tc>
        <w:tcPr>
          <w:tcW w:w="3120" w:type="dxa"/>
        </w:tcPr>
        <w:p w:rsidR="733B038C" w:rsidP="733B038C" w:rsidRDefault="733B038C" w14:paraId="3108C910" w14:textId="77777777">
          <w:pPr>
            <w:pStyle w:val="Header"/>
            <w:jc w:val="center"/>
          </w:pPr>
        </w:p>
      </w:tc>
      <w:tc>
        <w:tcPr>
          <w:tcW w:w="3120" w:type="dxa"/>
        </w:tcPr>
        <w:p w:rsidR="733B038C" w:rsidP="733B038C" w:rsidRDefault="733B038C" w14:paraId="391648EC" w14:textId="77777777">
          <w:pPr>
            <w:pStyle w:val="Header"/>
            <w:ind w:right="-115"/>
            <w:jc w:val="right"/>
          </w:pPr>
        </w:p>
      </w:tc>
    </w:tr>
  </w:tbl>
  <w:p w:rsidR="733B038C" w:rsidP="733B038C" w:rsidRDefault="733B038C" w14:paraId="224652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93E1"/>
    <w:multiLevelType w:val="hybridMultilevel"/>
    <w:tmpl w:val="CF581DD4"/>
    <w:lvl w:ilvl="0" w:tplc="D9541CF0">
      <w:start w:val="1"/>
      <w:numFmt w:val="bullet"/>
      <w:lvlText w:val=""/>
      <w:lvlJc w:val="left"/>
      <w:pPr>
        <w:ind w:left="1800" w:hanging="360"/>
      </w:pPr>
      <w:rPr>
        <w:rFonts w:hint="default" w:ascii="Symbol" w:hAnsi="Symbol"/>
      </w:rPr>
    </w:lvl>
    <w:lvl w:ilvl="1" w:tplc="95568166">
      <w:start w:val="1"/>
      <w:numFmt w:val="bullet"/>
      <w:lvlText w:val="o"/>
      <w:lvlJc w:val="left"/>
      <w:pPr>
        <w:ind w:left="2520" w:hanging="360"/>
      </w:pPr>
      <w:rPr>
        <w:rFonts w:hint="default" w:ascii="Courier New" w:hAnsi="Courier New"/>
      </w:rPr>
    </w:lvl>
    <w:lvl w:ilvl="2" w:tplc="A9F83CDE">
      <w:start w:val="1"/>
      <w:numFmt w:val="bullet"/>
      <w:lvlText w:val=""/>
      <w:lvlJc w:val="left"/>
      <w:pPr>
        <w:ind w:left="3240" w:hanging="360"/>
      </w:pPr>
      <w:rPr>
        <w:rFonts w:hint="default" w:ascii="Wingdings" w:hAnsi="Wingdings"/>
      </w:rPr>
    </w:lvl>
    <w:lvl w:ilvl="3" w:tplc="80DAA526">
      <w:start w:val="1"/>
      <w:numFmt w:val="bullet"/>
      <w:lvlText w:val=""/>
      <w:lvlJc w:val="left"/>
      <w:pPr>
        <w:ind w:left="3960" w:hanging="360"/>
      </w:pPr>
      <w:rPr>
        <w:rFonts w:hint="default" w:ascii="Symbol" w:hAnsi="Symbol"/>
      </w:rPr>
    </w:lvl>
    <w:lvl w:ilvl="4" w:tplc="412E0DF4">
      <w:start w:val="1"/>
      <w:numFmt w:val="bullet"/>
      <w:lvlText w:val="o"/>
      <w:lvlJc w:val="left"/>
      <w:pPr>
        <w:ind w:left="4680" w:hanging="360"/>
      </w:pPr>
      <w:rPr>
        <w:rFonts w:hint="default" w:ascii="Courier New" w:hAnsi="Courier New"/>
      </w:rPr>
    </w:lvl>
    <w:lvl w:ilvl="5" w:tplc="84C60040">
      <w:start w:val="1"/>
      <w:numFmt w:val="bullet"/>
      <w:lvlText w:val=""/>
      <w:lvlJc w:val="left"/>
      <w:pPr>
        <w:ind w:left="5400" w:hanging="360"/>
      </w:pPr>
      <w:rPr>
        <w:rFonts w:hint="default" w:ascii="Wingdings" w:hAnsi="Wingdings"/>
      </w:rPr>
    </w:lvl>
    <w:lvl w:ilvl="6" w:tplc="D6B6C05A">
      <w:start w:val="1"/>
      <w:numFmt w:val="bullet"/>
      <w:lvlText w:val=""/>
      <w:lvlJc w:val="left"/>
      <w:pPr>
        <w:ind w:left="6120" w:hanging="360"/>
      </w:pPr>
      <w:rPr>
        <w:rFonts w:hint="default" w:ascii="Symbol" w:hAnsi="Symbol"/>
      </w:rPr>
    </w:lvl>
    <w:lvl w:ilvl="7" w:tplc="EDC42DF8">
      <w:start w:val="1"/>
      <w:numFmt w:val="bullet"/>
      <w:lvlText w:val="o"/>
      <w:lvlJc w:val="left"/>
      <w:pPr>
        <w:ind w:left="6840" w:hanging="360"/>
      </w:pPr>
      <w:rPr>
        <w:rFonts w:hint="default" w:ascii="Courier New" w:hAnsi="Courier New"/>
      </w:rPr>
    </w:lvl>
    <w:lvl w:ilvl="8" w:tplc="0BA4E6EC">
      <w:start w:val="1"/>
      <w:numFmt w:val="bullet"/>
      <w:lvlText w:val=""/>
      <w:lvlJc w:val="left"/>
      <w:pPr>
        <w:ind w:left="7560" w:hanging="360"/>
      </w:pPr>
      <w:rPr>
        <w:rFonts w:hint="default" w:ascii="Wingdings" w:hAnsi="Wingdings"/>
      </w:rPr>
    </w:lvl>
  </w:abstractNum>
  <w:abstractNum w:abstractNumId="1" w15:restartNumberingAfterBreak="0">
    <w:nsid w:val="150E644E"/>
    <w:multiLevelType w:val="hybridMultilevel"/>
    <w:tmpl w:val="C2D8764A"/>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1A38CD27"/>
    <w:multiLevelType w:val="hybridMultilevel"/>
    <w:tmpl w:val="61FC9A2C"/>
    <w:lvl w:ilvl="0" w:tplc="2196DADE">
      <w:start w:val="1"/>
      <w:numFmt w:val="bullet"/>
      <w:lvlText w:val=""/>
      <w:lvlJc w:val="left"/>
      <w:pPr>
        <w:ind w:left="720" w:hanging="360"/>
      </w:pPr>
      <w:rPr>
        <w:rFonts w:hint="default" w:ascii="Symbol" w:hAnsi="Symbol"/>
      </w:rPr>
    </w:lvl>
    <w:lvl w:ilvl="1" w:tplc="F38A8B52">
      <w:start w:val="1"/>
      <w:numFmt w:val="bullet"/>
      <w:lvlText w:val="o"/>
      <w:lvlJc w:val="left"/>
      <w:pPr>
        <w:ind w:left="1440" w:hanging="360"/>
      </w:pPr>
      <w:rPr>
        <w:rFonts w:hint="default" w:ascii="Courier New" w:hAnsi="Courier New"/>
      </w:rPr>
    </w:lvl>
    <w:lvl w:ilvl="2" w:tplc="3536AB76">
      <w:start w:val="1"/>
      <w:numFmt w:val="bullet"/>
      <w:lvlText w:val=""/>
      <w:lvlJc w:val="left"/>
      <w:pPr>
        <w:ind w:left="2160" w:hanging="360"/>
      </w:pPr>
      <w:rPr>
        <w:rFonts w:hint="default" w:ascii="Wingdings" w:hAnsi="Wingdings"/>
      </w:rPr>
    </w:lvl>
    <w:lvl w:ilvl="3" w:tplc="804EB376">
      <w:start w:val="1"/>
      <w:numFmt w:val="bullet"/>
      <w:lvlText w:val=""/>
      <w:lvlJc w:val="left"/>
      <w:pPr>
        <w:ind w:left="2880" w:hanging="360"/>
      </w:pPr>
      <w:rPr>
        <w:rFonts w:hint="default" w:ascii="Symbol" w:hAnsi="Symbol"/>
      </w:rPr>
    </w:lvl>
    <w:lvl w:ilvl="4" w:tplc="3224DDD6">
      <w:start w:val="1"/>
      <w:numFmt w:val="bullet"/>
      <w:lvlText w:val="o"/>
      <w:lvlJc w:val="left"/>
      <w:pPr>
        <w:ind w:left="3600" w:hanging="360"/>
      </w:pPr>
      <w:rPr>
        <w:rFonts w:hint="default" w:ascii="Courier New" w:hAnsi="Courier New"/>
      </w:rPr>
    </w:lvl>
    <w:lvl w:ilvl="5" w:tplc="EA763232">
      <w:start w:val="1"/>
      <w:numFmt w:val="bullet"/>
      <w:lvlText w:val=""/>
      <w:lvlJc w:val="left"/>
      <w:pPr>
        <w:ind w:left="4320" w:hanging="360"/>
      </w:pPr>
      <w:rPr>
        <w:rFonts w:hint="default" w:ascii="Wingdings" w:hAnsi="Wingdings"/>
      </w:rPr>
    </w:lvl>
    <w:lvl w:ilvl="6" w:tplc="19FEA13A">
      <w:start w:val="1"/>
      <w:numFmt w:val="bullet"/>
      <w:lvlText w:val=""/>
      <w:lvlJc w:val="left"/>
      <w:pPr>
        <w:ind w:left="5040" w:hanging="360"/>
      </w:pPr>
      <w:rPr>
        <w:rFonts w:hint="default" w:ascii="Symbol" w:hAnsi="Symbol"/>
      </w:rPr>
    </w:lvl>
    <w:lvl w:ilvl="7" w:tplc="DBA26632">
      <w:start w:val="1"/>
      <w:numFmt w:val="bullet"/>
      <w:lvlText w:val="o"/>
      <w:lvlJc w:val="left"/>
      <w:pPr>
        <w:ind w:left="5760" w:hanging="360"/>
      </w:pPr>
      <w:rPr>
        <w:rFonts w:hint="default" w:ascii="Courier New" w:hAnsi="Courier New"/>
      </w:rPr>
    </w:lvl>
    <w:lvl w:ilvl="8" w:tplc="066CA53A">
      <w:start w:val="1"/>
      <w:numFmt w:val="bullet"/>
      <w:lvlText w:val=""/>
      <w:lvlJc w:val="left"/>
      <w:pPr>
        <w:ind w:left="6480" w:hanging="360"/>
      </w:pPr>
      <w:rPr>
        <w:rFonts w:hint="default" w:ascii="Wingdings" w:hAnsi="Wingdings"/>
      </w:rPr>
    </w:lvl>
  </w:abstractNum>
  <w:abstractNum w:abstractNumId="3" w15:restartNumberingAfterBreak="0">
    <w:nsid w:val="37EF14CC"/>
    <w:multiLevelType w:val="hybridMultilevel"/>
    <w:tmpl w:val="1B6C6FF8"/>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4" w15:restartNumberingAfterBreak="0">
    <w:nsid w:val="3C2513CC"/>
    <w:multiLevelType w:val="hybridMultilevel"/>
    <w:tmpl w:val="64F43A68"/>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5" w15:restartNumberingAfterBreak="0">
    <w:nsid w:val="46E75A6D"/>
    <w:multiLevelType w:val="hybridMultilevel"/>
    <w:tmpl w:val="B8E80A1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6" w15:restartNumberingAfterBreak="0">
    <w:nsid w:val="69430824"/>
    <w:multiLevelType w:val="hybridMultilevel"/>
    <w:tmpl w:val="017C72A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7" w15:restartNumberingAfterBreak="0">
    <w:nsid w:val="7EA96232"/>
    <w:multiLevelType w:val="hybridMultilevel"/>
    <w:tmpl w:val="BCE4F4C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num w:numId="1" w16cid:durableId="1539077941">
    <w:abstractNumId w:val="2"/>
  </w:num>
  <w:num w:numId="2" w16cid:durableId="1393967879">
    <w:abstractNumId w:val="0"/>
  </w:num>
  <w:num w:numId="3" w16cid:durableId="964047679">
    <w:abstractNumId w:val="5"/>
  </w:num>
  <w:num w:numId="4" w16cid:durableId="1122727552">
    <w:abstractNumId w:val="6"/>
  </w:num>
  <w:num w:numId="5" w16cid:durableId="1888955584">
    <w:abstractNumId w:val="7"/>
  </w:num>
  <w:num w:numId="6" w16cid:durableId="293223237">
    <w:abstractNumId w:val="1"/>
  </w:num>
  <w:num w:numId="7" w16cid:durableId="753169266">
    <w:abstractNumId w:val="4"/>
  </w:num>
  <w:num w:numId="8" w16cid:durableId="41386152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C6"/>
    <w:rsid w:val="00030272"/>
    <w:rsid w:val="00196F45"/>
    <w:rsid w:val="002C3BE4"/>
    <w:rsid w:val="002F7E04"/>
    <w:rsid w:val="00371BD9"/>
    <w:rsid w:val="00393587"/>
    <w:rsid w:val="0042207D"/>
    <w:rsid w:val="004A5684"/>
    <w:rsid w:val="004C683E"/>
    <w:rsid w:val="00500997"/>
    <w:rsid w:val="00530EF3"/>
    <w:rsid w:val="0054616D"/>
    <w:rsid w:val="005936DA"/>
    <w:rsid w:val="005A1A3D"/>
    <w:rsid w:val="005E4DBA"/>
    <w:rsid w:val="00604652"/>
    <w:rsid w:val="0066411A"/>
    <w:rsid w:val="00695F33"/>
    <w:rsid w:val="006A5108"/>
    <w:rsid w:val="006C101C"/>
    <w:rsid w:val="006F4709"/>
    <w:rsid w:val="00702B81"/>
    <w:rsid w:val="00713500"/>
    <w:rsid w:val="00716B3F"/>
    <w:rsid w:val="00727711"/>
    <w:rsid w:val="0074264E"/>
    <w:rsid w:val="00796468"/>
    <w:rsid w:val="007B2646"/>
    <w:rsid w:val="007D4A2B"/>
    <w:rsid w:val="007E2D6A"/>
    <w:rsid w:val="008078FA"/>
    <w:rsid w:val="00823731"/>
    <w:rsid w:val="008464ED"/>
    <w:rsid w:val="00853B13"/>
    <w:rsid w:val="008557C6"/>
    <w:rsid w:val="008814FA"/>
    <w:rsid w:val="00904DBE"/>
    <w:rsid w:val="0092454E"/>
    <w:rsid w:val="009B5739"/>
    <w:rsid w:val="00A530BF"/>
    <w:rsid w:val="00A75901"/>
    <w:rsid w:val="00B47E38"/>
    <w:rsid w:val="00B5233A"/>
    <w:rsid w:val="00BA6612"/>
    <w:rsid w:val="00C26C30"/>
    <w:rsid w:val="00C52F2F"/>
    <w:rsid w:val="00C6045A"/>
    <w:rsid w:val="00CA1E31"/>
    <w:rsid w:val="00CD2395"/>
    <w:rsid w:val="00CD7F50"/>
    <w:rsid w:val="00DA395D"/>
    <w:rsid w:val="00DC1168"/>
    <w:rsid w:val="00DD0CE2"/>
    <w:rsid w:val="00DF18D4"/>
    <w:rsid w:val="00DF1ADF"/>
    <w:rsid w:val="00DF3215"/>
    <w:rsid w:val="00E078FD"/>
    <w:rsid w:val="00E23707"/>
    <w:rsid w:val="00E879E7"/>
    <w:rsid w:val="00EB38CA"/>
    <w:rsid w:val="00F43ACD"/>
    <w:rsid w:val="00F941E8"/>
    <w:rsid w:val="00FA4C9E"/>
    <w:rsid w:val="00FD478C"/>
    <w:rsid w:val="00FF1E90"/>
    <w:rsid w:val="02B84D5B"/>
    <w:rsid w:val="09753D39"/>
    <w:rsid w:val="09A24800"/>
    <w:rsid w:val="09C47679"/>
    <w:rsid w:val="09DAD7A3"/>
    <w:rsid w:val="0D043988"/>
    <w:rsid w:val="0D0F4A91"/>
    <w:rsid w:val="0F5677D9"/>
    <w:rsid w:val="180D00E8"/>
    <w:rsid w:val="18E861DB"/>
    <w:rsid w:val="1B90B240"/>
    <w:rsid w:val="1E8E0D0B"/>
    <w:rsid w:val="1EE8ACED"/>
    <w:rsid w:val="211A0CBD"/>
    <w:rsid w:val="25D7D1BB"/>
    <w:rsid w:val="26E400E3"/>
    <w:rsid w:val="294DA00B"/>
    <w:rsid w:val="2A8439C5"/>
    <w:rsid w:val="2B24D60A"/>
    <w:rsid w:val="2C99ECDD"/>
    <w:rsid w:val="31C3BEDA"/>
    <w:rsid w:val="3A62D598"/>
    <w:rsid w:val="3AF091AA"/>
    <w:rsid w:val="43BF4685"/>
    <w:rsid w:val="473CFFAD"/>
    <w:rsid w:val="4886F660"/>
    <w:rsid w:val="4B67EC07"/>
    <w:rsid w:val="516C3309"/>
    <w:rsid w:val="51B35169"/>
    <w:rsid w:val="51E2E74E"/>
    <w:rsid w:val="5643BF48"/>
    <w:rsid w:val="57323092"/>
    <w:rsid w:val="576062CF"/>
    <w:rsid w:val="579BA685"/>
    <w:rsid w:val="5CE7C0CC"/>
    <w:rsid w:val="5E87343A"/>
    <w:rsid w:val="681655A4"/>
    <w:rsid w:val="6858C442"/>
    <w:rsid w:val="6E98F034"/>
    <w:rsid w:val="709762D6"/>
    <w:rsid w:val="713F8FBD"/>
    <w:rsid w:val="717E282B"/>
    <w:rsid w:val="72472AB9"/>
    <w:rsid w:val="72E609EB"/>
    <w:rsid w:val="733B038C"/>
    <w:rsid w:val="7404723D"/>
    <w:rsid w:val="74440036"/>
    <w:rsid w:val="7C579A4A"/>
    <w:rsid w:val="7C950B7E"/>
    <w:rsid w:val="7CE87090"/>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712CF"/>
  <w15:chartTrackingRefBased/>
  <w15:docId w15:val="{7B870747-EA08-4D40-ABB9-3D653017DF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styleId="FooterChar" w:customStyle="1">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styleId="CommentTextChar" w:customStyle="1">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styleId="CommentSubjectChar" w:customStyle="1">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styleId="TitleChar" w:customStyle="1">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styleId="SubtitleChar" w:customStyle="1">
    <w:name w:val="Subtitle Char"/>
    <w:basedOn w:val="DefaultParagraphFont"/>
    <w:link w:val="Subtitle"/>
    <w:uiPriority w:val="11"/>
    <w:rsid w:val="00530EF3"/>
  </w:style>
  <w:style w:type="paragraph" w:styleId="SectionTitle" w:customStyle="1">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styleId="Heading1Char" w:customStyle="1">
    <w:name w:val="Heading 1 Char"/>
    <w:basedOn w:val="DefaultParagraphFont"/>
    <w:link w:val="Heading1"/>
    <w:uiPriority w:val="9"/>
    <w:rsid w:val="007D4A2B"/>
    <w:rPr>
      <w:b/>
      <w:bCs/>
    </w:rPr>
  </w:style>
  <w:style w:type="character" w:styleId="Heading2Char" w:customStyle="1">
    <w:name w:val="Heading 2 Char"/>
    <w:basedOn w:val="DefaultParagraphFont"/>
    <w:link w:val="Heading2"/>
    <w:uiPriority w:val="9"/>
    <w:rsid w:val="007D4A2B"/>
    <w:rPr>
      <w:b/>
      <w:bCs/>
    </w:rPr>
  </w:style>
  <w:style w:type="character" w:styleId="Heading3Char" w:customStyle="1">
    <w:name w:val="Heading 3 Char"/>
    <w:basedOn w:val="DefaultParagraphFont"/>
    <w:link w:val="Heading3"/>
    <w:uiPriority w:val="9"/>
    <w:rsid w:val="007D4A2B"/>
    <w:rPr>
      <w:b/>
      <w:bCs/>
      <w:i/>
      <w:iCs/>
    </w:rPr>
  </w:style>
  <w:style w:type="character" w:styleId="Heading4Char" w:customStyle="1">
    <w:name w:val="Heading 4 Char"/>
    <w:basedOn w:val="DefaultParagraphFont"/>
    <w:link w:val="Heading4"/>
    <w:uiPriority w:val="9"/>
    <w:rsid w:val="007D4A2B"/>
    <w:rPr>
      <w:b/>
      <w:bCs/>
    </w:rPr>
  </w:style>
  <w:style w:type="character" w:styleId="Heading5Char" w:customStyle="1">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styleId="QuoteChar" w:customStyle="1">
    <w:name w:val="Quote Char"/>
    <w:basedOn w:val="DefaultParagraphFont"/>
    <w:link w:val="Quote"/>
    <w:uiPriority w:val="29"/>
    <w:rsid w:val="002C3BE4"/>
    <w:rPr>
      <w:iCs/>
    </w:rPr>
  </w:style>
  <w:style w:type="paragraph" w:styleId="References" w:customStyle="1">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styleId="TableHeading" w:customStyle="1">
    <w:name w:val="Table Heading"/>
    <w:basedOn w:val="Normal"/>
    <w:uiPriority w:val="10"/>
    <w:qFormat/>
    <w:rsid w:val="00B5233A"/>
    <w:pPr>
      <w:jc w:val="center"/>
    </w:pPr>
    <w:rPr>
      <w:b/>
      <w:bCs/>
    </w:rPr>
  </w:style>
  <w:style w:type="paragraph" w:styleId="NoIndent" w:customStyle="1">
    <w:name w:val="No Indent"/>
    <w:basedOn w:val="Normal"/>
    <w:qFormat/>
    <w:rsid w:val="007D4A2B"/>
    <w:pPr>
      <w:ind w:firstLine="0"/>
    </w:pPr>
  </w:style>
  <w:style w:type="paragraph" w:styleId="CaptionCallout" w:customStyle="1">
    <w:name w:val="Caption Callout"/>
    <w:basedOn w:val="Normal"/>
    <w:qFormat/>
    <w:rsid w:val="00530EF3"/>
    <w:pPr>
      <w:ind w:firstLine="0"/>
    </w:pPr>
    <w:rPr>
      <w:b/>
    </w:rPr>
  </w:style>
  <w:style w:type="character" w:styleId="Heading6Char" w:customStyle="1">
    <w:name w:val="Heading 6 Char"/>
    <w:basedOn w:val="DefaultParagraphFont"/>
    <w:link w:val="Heading6"/>
    <w:uiPriority w:val="9"/>
    <w:semiHidden/>
    <w:rsid w:val="007D4A2B"/>
    <w:rPr>
      <w:rFonts w:asciiTheme="majorHAnsi" w:hAnsiTheme="majorHAnsi" w:eastAsiaTheme="majorEastAsia" w:cstheme="majorBidi"/>
      <w:color w:val="1F3763" w:themeColor="accent1" w:themeShade="7F"/>
    </w:rPr>
  </w:style>
  <w:style w:type="paragraph" w:styleId="ListParagraph">
    <w:name w:val="List Paragraph"/>
    <w:basedOn w:val="Normal"/>
    <w:uiPriority w:val="34"/>
    <w:qFormat/>
    <w:rsid w:val="00C52F2F"/>
    <w:pPr>
      <w:spacing w:after="160" w:line="278" w:lineRule="auto"/>
      <w:ind w:left="720" w:firstLine="0"/>
      <w:contextualSpacing/>
    </w:pPr>
    <w:rPr>
      <w:kern w:val="2"/>
      <w:sz w:val="24"/>
      <w:szCs w:val="24"/>
      <w:lang w:val="en-I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0.pn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14/relationships/chartEx" Target="charts/chartEx1.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hart" Target="charts/chart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atq\AppData\Roaming\Microsoft\Templates\Professional%20APA%20Style%20paper%207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shb\Downloads\filtered_data_Statistics.csv" TargetMode="External"/><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joshb\Downloads\filtered_data_Statistics.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Album</a:t>
            </a:r>
            <a:r>
              <a:rPr lang="en-IE" baseline="0"/>
              <a:t> Length vs Popularity</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scatterChart>
        <c:scatterStyle val="lineMarker"/>
        <c:varyColors val="0"/>
        <c:ser>
          <c:idx val="0"/>
          <c:order val="0"/>
          <c:tx>
            <c:strRef>
              <c:f>filtered_data_Statistics!$F$1</c:f>
              <c:strCache>
                <c:ptCount val="1"/>
                <c:pt idx="0">
                  <c:v>album_total_tracks</c:v>
                </c:pt>
              </c:strCache>
            </c:strRef>
          </c:tx>
          <c:spPr>
            <a:ln w="38100" cap="rnd">
              <a:noFill/>
              <a:round/>
            </a:ln>
            <a:effectLst/>
          </c:spPr>
          <c:marker>
            <c:symbol val="circle"/>
            <c:size val="5"/>
            <c:spPr>
              <a:solidFill>
                <a:schemeClr val="accent1"/>
              </a:solidFill>
              <a:ln w="9525">
                <a:solidFill>
                  <a:schemeClr val="accent1"/>
                </a:solidFill>
              </a:ln>
              <a:effectLst/>
            </c:spPr>
          </c:marker>
          <c:xVal>
            <c:numRef>
              <c:f>filtered_data_Statistics!$B$2:$B$3802</c:f>
              <c:numCache>
                <c:formatCode>General</c:formatCode>
                <c:ptCount val="3801"/>
                <c:pt idx="0">
                  <c:v>65</c:v>
                </c:pt>
                <c:pt idx="1">
                  <c:v>59</c:v>
                </c:pt>
                <c:pt idx="2">
                  <c:v>80</c:v>
                </c:pt>
                <c:pt idx="3">
                  <c:v>74</c:v>
                </c:pt>
                <c:pt idx="4">
                  <c:v>87</c:v>
                </c:pt>
                <c:pt idx="5">
                  <c:v>93</c:v>
                </c:pt>
                <c:pt idx="6">
                  <c:v>92</c:v>
                </c:pt>
                <c:pt idx="7">
                  <c:v>97</c:v>
                </c:pt>
                <c:pt idx="8">
                  <c:v>91</c:v>
                </c:pt>
                <c:pt idx="9">
                  <c:v>93</c:v>
                </c:pt>
                <c:pt idx="10">
                  <c:v>93</c:v>
                </c:pt>
                <c:pt idx="11">
                  <c:v>93</c:v>
                </c:pt>
                <c:pt idx="12">
                  <c:v>93</c:v>
                </c:pt>
                <c:pt idx="13">
                  <c:v>92</c:v>
                </c:pt>
                <c:pt idx="14">
                  <c:v>95</c:v>
                </c:pt>
                <c:pt idx="15">
                  <c:v>94</c:v>
                </c:pt>
                <c:pt idx="16">
                  <c:v>75</c:v>
                </c:pt>
                <c:pt idx="17">
                  <c:v>90</c:v>
                </c:pt>
                <c:pt idx="18">
                  <c:v>78</c:v>
                </c:pt>
                <c:pt idx="19">
                  <c:v>74</c:v>
                </c:pt>
                <c:pt idx="20">
                  <c:v>75</c:v>
                </c:pt>
                <c:pt idx="21">
                  <c:v>71</c:v>
                </c:pt>
                <c:pt idx="22">
                  <c:v>69</c:v>
                </c:pt>
                <c:pt idx="23">
                  <c:v>79</c:v>
                </c:pt>
                <c:pt idx="24">
                  <c:v>75</c:v>
                </c:pt>
                <c:pt idx="25">
                  <c:v>56</c:v>
                </c:pt>
                <c:pt idx="26">
                  <c:v>80</c:v>
                </c:pt>
                <c:pt idx="27">
                  <c:v>61</c:v>
                </c:pt>
                <c:pt idx="28">
                  <c:v>55</c:v>
                </c:pt>
                <c:pt idx="29">
                  <c:v>61</c:v>
                </c:pt>
                <c:pt idx="30">
                  <c:v>58</c:v>
                </c:pt>
                <c:pt idx="31">
                  <c:v>62</c:v>
                </c:pt>
                <c:pt idx="32">
                  <c:v>60</c:v>
                </c:pt>
                <c:pt idx="33">
                  <c:v>60</c:v>
                </c:pt>
                <c:pt idx="34">
                  <c:v>66</c:v>
                </c:pt>
                <c:pt idx="35">
                  <c:v>59</c:v>
                </c:pt>
                <c:pt idx="36">
                  <c:v>60</c:v>
                </c:pt>
                <c:pt idx="37">
                  <c:v>58</c:v>
                </c:pt>
                <c:pt idx="38">
                  <c:v>60</c:v>
                </c:pt>
                <c:pt idx="39">
                  <c:v>62</c:v>
                </c:pt>
                <c:pt idx="40">
                  <c:v>55</c:v>
                </c:pt>
                <c:pt idx="41">
                  <c:v>64</c:v>
                </c:pt>
                <c:pt idx="42">
                  <c:v>91</c:v>
                </c:pt>
                <c:pt idx="43">
                  <c:v>84</c:v>
                </c:pt>
                <c:pt idx="44">
                  <c:v>92</c:v>
                </c:pt>
                <c:pt idx="45">
                  <c:v>82</c:v>
                </c:pt>
                <c:pt idx="46">
                  <c:v>81</c:v>
                </c:pt>
                <c:pt idx="47">
                  <c:v>57</c:v>
                </c:pt>
                <c:pt idx="48">
                  <c:v>50</c:v>
                </c:pt>
                <c:pt idx="49">
                  <c:v>52</c:v>
                </c:pt>
                <c:pt idx="50">
                  <c:v>54</c:v>
                </c:pt>
                <c:pt idx="51">
                  <c:v>53</c:v>
                </c:pt>
                <c:pt idx="52">
                  <c:v>85</c:v>
                </c:pt>
                <c:pt idx="53">
                  <c:v>84</c:v>
                </c:pt>
                <c:pt idx="54">
                  <c:v>87</c:v>
                </c:pt>
                <c:pt idx="55">
                  <c:v>50</c:v>
                </c:pt>
                <c:pt idx="56">
                  <c:v>51</c:v>
                </c:pt>
                <c:pt idx="57">
                  <c:v>88</c:v>
                </c:pt>
                <c:pt idx="58">
                  <c:v>50</c:v>
                </c:pt>
                <c:pt idx="59">
                  <c:v>85</c:v>
                </c:pt>
                <c:pt idx="60">
                  <c:v>83</c:v>
                </c:pt>
                <c:pt idx="61">
                  <c:v>88</c:v>
                </c:pt>
                <c:pt idx="62">
                  <c:v>51</c:v>
                </c:pt>
                <c:pt idx="63">
                  <c:v>51</c:v>
                </c:pt>
                <c:pt idx="64">
                  <c:v>71</c:v>
                </c:pt>
                <c:pt idx="65">
                  <c:v>88</c:v>
                </c:pt>
                <c:pt idx="66">
                  <c:v>78</c:v>
                </c:pt>
                <c:pt idx="67">
                  <c:v>78</c:v>
                </c:pt>
                <c:pt idx="68">
                  <c:v>71</c:v>
                </c:pt>
                <c:pt idx="69">
                  <c:v>76</c:v>
                </c:pt>
                <c:pt idx="70">
                  <c:v>68</c:v>
                </c:pt>
                <c:pt idx="71">
                  <c:v>89</c:v>
                </c:pt>
                <c:pt idx="72">
                  <c:v>91</c:v>
                </c:pt>
                <c:pt idx="73">
                  <c:v>73</c:v>
                </c:pt>
                <c:pt idx="74">
                  <c:v>65</c:v>
                </c:pt>
                <c:pt idx="75">
                  <c:v>78</c:v>
                </c:pt>
                <c:pt idx="76">
                  <c:v>69</c:v>
                </c:pt>
                <c:pt idx="77">
                  <c:v>80</c:v>
                </c:pt>
                <c:pt idx="78">
                  <c:v>73</c:v>
                </c:pt>
                <c:pt idx="79">
                  <c:v>90</c:v>
                </c:pt>
                <c:pt idx="80">
                  <c:v>87</c:v>
                </c:pt>
                <c:pt idx="81">
                  <c:v>59</c:v>
                </c:pt>
                <c:pt idx="82">
                  <c:v>57</c:v>
                </c:pt>
                <c:pt idx="83">
                  <c:v>61</c:v>
                </c:pt>
                <c:pt idx="84">
                  <c:v>75</c:v>
                </c:pt>
                <c:pt idx="85">
                  <c:v>63</c:v>
                </c:pt>
                <c:pt idx="86">
                  <c:v>71</c:v>
                </c:pt>
                <c:pt idx="87">
                  <c:v>67</c:v>
                </c:pt>
                <c:pt idx="88">
                  <c:v>65</c:v>
                </c:pt>
                <c:pt idx="89">
                  <c:v>66</c:v>
                </c:pt>
                <c:pt idx="90">
                  <c:v>58</c:v>
                </c:pt>
                <c:pt idx="91">
                  <c:v>70</c:v>
                </c:pt>
                <c:pt idx="92">
                  <c:v>65</c:v>
                </c:pt>
                <c:pt idx="93">
                  <c:v>74</c:v>
                </c:pt>
                <c:pt idx="94">
                  <c:v>71</c:v>
                </c:pt>
                <c:pt idx="95">
                  <c:v>86</c:v>
                </c:pt>
                <c:pt idx="96">
                  <c:v>59</c:v>
                </c:pt>
                <c:pt idx="97">
                  <c:v>61</c:v>
                </c:pt>
                <c:pt idx="98">
                  <c:v>91</c:v>
                </c:pt>
                <c:pt idx="99">
                  <c:v>72</c:v>
                </c:pt>
                <c:pt idx="100">
                  <c:v>65</c:v>
                </c:pt>
                <c:pt idx="101">
                  <c:v>78</c:v>
                </c:pt>
                <c:pt idx="102">
                  <c:v>63</c:v>
                </c:pt>
                <c:pt idx="103">
                  <c:v>94</c:v>
                </c:pt>
                <c:pt idx="104">
                  <c:v>84</c:v>
                </c:pt>
                <c:pt idx="105">
                  <c:v>91</c:v>
                </c:pt>
                <c:pt idx="106">
                  <c:v>86</c:v>
                </c:pt>
                <c:pt idx="107">
                  <c:v>92</c:v>
                </c:pt>
                <c:pt idx="108">
                  <c:v>52</c:v>
                </c:pt>
                <c:pt idx="109">
                  <c:v>99</c:v>
                </c:pt>
                <c:pt idx="110">
                  <c:v>93</c:v>
                </c:pt>
                <c:pt idx="111">
                  <c:v>93</c:v>
                </c:pt>
                <c:pt idx="112">
                  <c:v>70</c:v>
                </c:pt>
                <c:pt idx="113">
                  <c:v>70</c:v>
                </c:pt>
                <c:pt idx="114">
                  <c:v>68</c:v>
                </c:pt>
                <c:pt idx="115">
                  <c:v>64</c:v>
                </c:pt>
                <c:pt idx="116">
                  <c:v>82</c:v>
                </c:pt>
                <c:pt idx="117">
                  <c:v>80</c:v>
                </c:pt>
                <c:pt idx="118">
                  <c:v>67</c:v>
                </c:pt>
                <c:pt idx="119">
                  <c:v>68</c:v>
                </c:pt>
                <c:pt idx="120">
                  <c:v>66</c:v>
                </c:pt>
                <c:pt idx="121">
                  <c:v>88</c:v>
                </c:pt>
                <c:pt idx="122">
                  <c:v>54</c:v>
                </c:pt>
                <c:pt idx="123">
                  <c:v>86</c:v>
                </c:pt>
                <c:pt idx="124">
                  <c:v>81</c:v>
                </c:pt>
                <c:pt idx="125">
                  <c:v>63</c:v>
                </c:pt>
                <c:pt idx="126">
                  <c:v>87</c:v>
                </c:pt>
                <c:pt idx="127">
                  <c:v>87</c:v>
                </c:pt>
                <c:pt idx="128">
                  <c:v>86</c:v>
                </c:pt>
                <c:pt idx="129">
                  <c:v>52</c:v>
                </c:pt>
                <c:pt idx="130">
                  <c:v>50</c:v>
                </c:pt>
                <c:pt idx="131">
                  <c:v>63</c:v>
                </c:pt>
                <c:pt idx="132">
                  <c:v>73</c:v>
                </c:pt>
                <c:pt idx="133">
                  <c:v>72</c:v>
                </c:pt>
                <c:pt idx="134">
                  <c:v>53</c:v>
                </c:pt>
                <c:pt idx="135">
                  <c:v>79</c:v>
                </c:pt>
                <c:pt idx="136">
                  <c:v>74</c:v>
                </c:pt>
                <c:pt idx="137">
                  <c:v>75</c:v>
                </c:pt>
                <c:pt idx="138">
                  <c:v>61</c:v>
                </c:pt>
                <c:pt idx="139">
                  <c:v>68</c:v>
                </c:pt>
                <c:pt idx="140">
                  <c:v>86</c:v>
                </c:pt>
                <c:pt idx="141">
                  <c:v>77</c:v>
                </c:pt>
                <c:pt idx="142">
                  <c:v>63</c:v>
                </c:pt>
                <c:pt idx="143">
                  <c:v>65</c:v>
                </c:pt>
                <c:pt idx="144">
                  <c:v>74</c:v>
                </c:pt>
                <c:pt idx="145">
                  <c:v>71</c:v>
                </c:pt>
                <c:pt idx="146">
                  <c:v>66</c:v>
                </c:pt>
                <c:pt idx="147">
                  <c:v>68</c:v>
                </c:pt>
                <c:pt idx="148">
                  <c:v>62</c:v>
                </c:pt>
                <c:pt idx="149">
                  <c:v>87</c:v>
                </c:pt>
                <c:pt idx="150">
                  <c:v>72</c:v>
                </c:pt>
                <c:pt idx="151">
                  <c:v>79</c:v>
                </c:pt>
                <c:pt idx="152">
                  <c:v>73</c:v>
                </c:pt>
                <c:pt idx="153">
                  <c:v>70</c:v>
                </c:pt>
                <c:pt idx="154">
                  <c:v>81</c:v>
                </c:pt>
                <c:pt idx="155">
                  <c:v>65</c:v>
                </c:pt>
                <c:pt idx="156">
                  <c:v>64</c:v>
                </c:pt>
                <c:pt idx="157">
                  <c:v>68</c:v>
                </c:pt>
                <c:pt idx="158">
                  <c:v>64</c:v>
                </c:pt>
                <c:pt idx="159">
                  <c:v>63</c:v>
                </c:pt>
                <c:pt idx="160">
                  <c:v>65</c:v>
                </c:pt>
                <c:pt idx="161">
                  <c:v>68</c:v>
                </c:pt>
                <c:pt idx="162">
                  <c:v>64</c:v>
                </c:pt>
                <c:pt idx="163">
                  <c:v>65</c:v>
                </c:pt>
                <c:pt idx="164">
                  <c:v>65</c:v>
                </c:pt>
                <c:pt idx="165">
                  <c:v>68</c:v>
                </c:pt>
                <c:pt idx="166">
                  <c:v>67</c:v>
                </c:pt>
                <c:pt idx="167">
                  <c:v>68</c:v>
                </c:pt>
                <c:pt idx="168">
                  <c:v>65</c:v>
                </c:pt>
                <c:pt idx="169">
                  <c:v>76</c:v>
                </c:pt>
                <c:pt idx="170">
                  <c:v>69</c:v>
                </c:pt>
                <c:pt idx="171">
                  <c:v>67</c:v>
                </c:pt>
                <c:pt idx="172">
                  <c:v>85</c:v>
                </c:pt>
                <c:pt idx="173">
                  <c:v>66</c:v>
                </c:pt>
                <c:pt idx="174">
                  <c:v>66</c:v>
                </c:pt>
                <c:pt idx="175">
                  <c:v>76</c:v>
                </c:pt>
                <c:pt idx="176">
                  <c:v>61</c:v>
                </c:pt>
                <c:pt idx="177">
                  <c:v>68</c:v>
                </c:pt>
                <c:pt idx="178">
                  <c:v>66</c:v>
                </c:pt>
                <c:pt idx="179">
                  <c:v>73</c:v>
                </c:pt>
                <c:pt idx="180">
                  <c:v>86</c:v>
                </c:pt>
                <c:pt idx="181">
                  <c:v>82</c:v>
                </c:pt>
                <c:pt idx="182">
                  <c:v>85</c:v>
                </c:pt>
                <c:pt idx="183">
                  <c:v>71</c:v>
                </c:pt>
                <c:pt idx="184">
                  <c:v>62</c:v>
                </c:pt>
                <c:pt idx="185">
                  <c:v>67</c:v>
                </c:pt>
                <c:pt idx="186">
                  <c:v>75</c:v>
                </c:pt>
                <c:pt idx="187">
                  <c:v>90</c:v>
                </c:pt>
                <c:pt idx="188">
                  <c:v>70</c:v>
                </c:pt>
                <c:pt idx="189">
                  <c:v>63</c:v>
                </c:pt>
                <c:pt idx="190">
                  <c:v>66</c:v>
                </c:pt>
                <c:pt idx="191">
                  <c:v>66</c:v>
                </c:pt>
                <c:pt idx="192">
                  <c:v>82</c:v>
                </c:pt>
                <c:pt idx="193">
                  <c:v>64</c:v>
                </c:pt>
                <c:pt idx="194">
                  <c:v>66</c:v>
                </c:pt>
                <c:pt idx="195">
                  <c:v>62</c:v>
                </c:pt>
                <c:pt idx="196">
                  <c:v>67</c:v>
                </c:pt>
                <c:pt idx="197">
                  <c:v>62</c:v>
                </c:pt>
                <c:pt idx="198">
                  <c:v>70</c:v>
                </c:pt>
                <c:pt idx="199">
                  <c:v>84</c:v>
                </c:pt>
                <c:pt idx="200">
                  <c:v>71</c:v>
                </c:pt>
                <c:pt idx="201">
                  <c:v>73</c:v>
                </c:pt>
                <c:pt idx="202">
                  <c:v>64</c:v>
                </c:pt>
                <c:pt idx="203">
                  <c:v>63</c:v>
                </c:pt>
                <c:pt idx="204">
                  <c:v>80</c:v>
                </c:pt>
                <c:pt idx="205">
                  <c:v>54</c:v>
                </c:pt>
                <c:pt idx="206">
                  <c:v>56</c:v>
                </c:pt>
                <c:pt idx="207">
                  <c:v>91</c:v>
                </c:pt>
                <c:pt idx="208">
                  <c:v>88</c:v>
                </c:pt>
                <c:pt idx="209">
                  <c:v>90</c:v>
                </c:pt>
                <c:pt idx="210">
                  <c:v>89</c:v>
                </c:pt>
                <c:pt idx="211">
                  <c:v>78</c:v>
                </c:pt>
                <c:pt idx="212">
                  <c:v>83</c:v>
                </c:pt>
                <c:pt idx="213">
                  <c:v>79</c:v>
                </c:pt>
                <c:pt idx="214">
                  <c:v>68</c:v>
                </c:pt>
                <c:pt idx="215">
                  <c:v>67</c:v>
                </c:pt>
                <c:pt idx="216">
                  <c:v>68</c:v>
                </c:pt>
                <c:pt idx="217">
                  <c:v>75</c:v>
                </c:pt>
                <c:pt idx="218">
                  <c:v>83</c:v>
                </c:pt>
                <c:pt idx="219">
                  <c:v>74</c:v>
                </c:pt>
                <c:pt idx="220">
                  <c:v>80</c:v>
                </c:pt>
                <c:pt idx="221">
                  <c:v>84</c:v>
                </c:pt>
                <c:pt idx="222">
                  <c:v>58</c:v>
                </c:pt>
                <c:pt idx="223">
                  <c:v>74</c:v>
                </c:pt>
                <c:pt idx="224">
                  <c:v>60</c:v>
                </c:pt>
                <c:pt idx="225">
                  <c:v>75</c:v>
                </c:pt>
                <c:pt idx="226">
                  <c:v>76</c:v>
                </c:pt>
                <c:pt idx="227">
                  <c:v>85</c:v>
                </c:pt>
                <c:pt idx="228">
                  <c:v>66</c:v>
                </c:pt>
                <c:pt idx="229">
                  <c:v>65</c:v>
                </c:pt>
                <c:pt idx="230">
                  <c:v>89</c:v>
                </c:pt>
                <c:pt idx="231">
                  <c:v>80</c:v>
                </c:pt>
                <c:pt idx="232">
                  <c:v>78</c:v>
                </c:pt>
                <c:pt idx="233">
                  <c:v>80</c:v>
                </c:pt>
                <c:pt idx="234">
                  <c:v>63</c:v>
                </c:pt>
                <c:pt idx="235">
                  <c:v>62</c:v>
                </c:pt>
                <c:pt idx="236">
                  <c:v>65</c:v>
                </c:pt>
                <c:pt idx="237">
                  <c:v>59</c:v>
                </c:pt>
                <c:pt idx="238">
                  <c:v>91</c:v>
                </c:pt>
                <c:pt idx="239">
                  <c:v>74</c:v>
                </c:pt>
                <c:pt idx="240">
                  <c:v>56</c:v>
                </c:pt>
                <c:pt idx="241">
                  <c:v>62</c:v>
                </c:pt>
                <c:pt idx="242">
                  <c:v>63</c:v>
                </c:pt>
                <c:pt idx="243">
                  <c:v>67</c:v>
                </c:pt>
                <c:pt idx="244">
                  <c:v>60</c:v>
                </c:pt>
                <c:pt idx="245">
                  <c:v>55</c:v>
                </c:pt>
                <c:pt idx="246">
                  <c:v>63</c:v>
                </c:pt>
                <c:pt idx="247">
                  <c:v>65</c:v>
                </c:pt>
                <c:pt idx="248">
                  <c:v>60</c:v>
                </c:pt>
                <c:pt idx="249">
                  <c:v>67</c:v>
                </c:pt>
                <c:pt idx="250">
                  <c:v>69</c:v>
                </c:pt>
                <c:pt idx="251">
                  <c:v>73</c:v>
                </c:pt>
                <c:pt idx="252">
                  <c:v>77</c:v>
                </c:pt>
                <c:pt idx="253">
                  <c:v>68</c:v>
                </c:pt>
                <c:pt idx="254">
                  <c:v>85</c:v>
                </c:pt>
                <c:pt idx="255">
                  <c:v>77</c:v>
                </c:pt>
                <c:pt idx="256">
                  <c:v>83</c:v>
                </c:pt>
                <c:pt idx="257">
                  <c:v>82</c:v>
                </c:pt>
                <c:pt idx="258">
                  <c:v>83</c:v>
                </c:pt>
                <c:pt idx="259">
                  <c:v>72</c:v>
                </c:pt>
                <c:pt idx="260">
                  <c:v>70</c:v>
                </c:pt>
                <c:pt idx="261">
                  <c:v>81</c:v>
                </c:pt>
                <c:pt idx="262">
                  <c:v>58</c:v>
                </c:pt>
                <c:pt idx="263">
                  <c:v>59</c:v>
                </c:pt>
                <c:pt idx="264">
                  <c:v>59</c:v>
                </c:pt>
                <c:pt idx="265">
                  <c:v>76</c:v>
                </c:pt>
                <c:pt idx="266">
                  <c:v>56</c:v>
                </c:pt>
                <c:pt idx="267">
                  <c:v>61</c:v>
                </c:pt>
                <c:pt idx="268">
                  <c:v>82</c:v>
                </c:pt>
                <c:pt idx="269">
                  <c:v>66</c:v>
                </c:pt>
                <c:pt idx="270">
                  <c:v>63</c:v>
                </c:pt>
                <c:pt idx="271">
                  <c:v>66</c:v>
                </c:pt>
                <c:pt idx="272">
                  <c:v>70</c:v>
                </c:pt>
                <c:pt idx="273">
                  <c:v>54</c:v>
                </c:pt>
                <c:pt idx="274">
                  <c:v>70</c:v>
                </c:pt>
                <c:pt idx="275">
                  <c:v>57</c:v>
                </c:pt>
                <c:pt idx="276">
                  <c:v>62</c:v>
                </c:pt>
                <c:pt idx="277">
                  <c:v>56</c:v>
                </c:pt>
                <c:pt idx="278">
                  <c:v>65</c:v>
                </c:pt>
                <c:pt idx="279">
                  <c:v>57</c:v>
                </c:pt>
                <c:pt idx="280">
                  <c:v>74</c:v>
                </c:pt>
                <c:pt idx="281">
                  <c:v>67</c:v>
                </c:pt>
                <c:pt idx="282">
                  <c:v>89</c:v>
                </c:pt>
                <c:pt idx="283">
                  <c:v>70</c:v>
                </c:pt>
                <c:pt idx="284">
                  <c:v>86</c:v>
                </c:pt>
                <c:pt idx="285">
                  <c:v>71</c:v>
                </c:pt>
                <c:pt idx="286">
                  <c:v>71</c:v>
                </c:pt>
                <c:pt idx="287">
                  <c:v>61</c:v>
                </c:pt>
                <c:pt idx="288">
                  <c:v>65</c:v>
                </c:pt>
                <c:pt idx="289">
                  <c:v>62</c:v>
                </c:pt>
                <c:pt idx="290">
                  <c:v>57</c:v>
                </c:pt>
                <c:pt idx="291">
                  <c:v>51</c:v>
                </c:pt>
                <c:pt idx="292">
                  <c:v>58</c:v>
                </c:pt>
                <c:pt idx="293">
                  <c:v>50</c:v>
                </c:pt>
                <c:pt idx="294">
                  <c:v>72</c:v>
                </c:pt>
                <c:pt idx="295">
                  <c:v>61</c:v>
                </c:pt>
                <c:pt idx="296">
                  <c:v>57</c:v>
                </c:pt>
                <c:pt idx="297">
                  <c:v>86</c:v>
                </c:pt>
                <c:pt idx="298">
                  <c:v>75</c:v>
                </c:pt>
                <c:pt idx="299">
                  <c:v>83</c:v>
                </c:pt>
                <c:pt idx="300">
                  <c:v>70</c:v>
                </c:pt>
                <c:pt idx="301">
                  <c:v>78</c:v>
                </c:pt>
                <c:pt idx="302">
                  <c:v>81</c:v>
                </c:pt>
                <c:pt idx="303">
                  <c:v>65</c:v>
                </c:pt>
                <c:pt idx="304">
                  <c:v>70</c:v>
                </c:pt>
                <c:pt idx="305">
                  <c:v>75</c:v>
                </c:pt>
                <c:pt idx="306">
                  <c:v>67</c:v>
                </c:pt>
                <c:pt idx="307">
                  <c:v>74</c:v>
                </c:pt>
                <c:pt idx="308">
                  <c:v>68</c:v>
                </c:pt>
                <c:pt idx="309">
                  <c:v>79</c:v>
                </c:pt>
                <c:pt idx="310">
                  <c:v>76</c:v>
                </c:pt>
                <c:pt idx="311">
                  <c:v>75</c:v>
                </c:pt>
                <c:pt idx="312">
                  <c:v>76</c:v>
                </c:pt>
                <c:pt idx="313">
                  <c:v>75</c:v>
                </c:pt>
                <c:pt idx="314">
                  <c:v>63</c:v>
                </c:pt>
                <c:pt idx="315">
                  <c:v>62</c:v>
                </c:pt>
                <c:pt idx="316">
                  <c:v>62</c:v>
                </c:pt>
                <c:pt idx="317">
                  <c:v>59</c:v>
                </c:pt>
                <c:pt idx="318">
                  <c:v>89</c:v>
                </c:pt>
                <c:pt idx="319">
                  <c:v>87</c:v>
                </c:pt>
                <c:pt idx="320">
                  <c:v>77</c:v>
                </c:pt>
                <c:pt idx="321">
                  <c:v>76</c:v>
                </c:pt>
                <c:pt idx="322">
                  <c:v>81</c:v>
                </c:pt>
                <c:pt idx="323">
                  <c:v>94</c:v>
                </c:pt>
                <c:pt idx="324">
                  <c:v>76</c:v>
                </c:pt>
                <c:pt idx="325">
                  <c:v>80</c:v>
                </c:pt>
                <c:pt idx="326">
                  <c:v>86</c:v>
                </c:pt>
                <c:pt idx="327">
                  <c:v>92</c:v>
                </c:pt>
                <c:pt idx="328">
                  <c:v>79</c:v>
                </c:pt>
                <c:pt idx="329">
                  <c:v>81</c:v>
                </c:pt>
                <c:pt idx="330">
                  <c:v>80</c:v>
                </c:pt>
                <c:pt idx="331">
                  <c:v>58</c:v>
                </c:pt>
                <c:pt idx="332">
                  <c:v>74</c:v>
                </c:pt>
                <c:pt idx="333">
                  <c:v>79</c:v>
                </c:pt>
                <c:pt idx="334">
                  <c:v>73</c:v>
                </c:pt>
                <c:pt idx="335">
                  <c:v>70</c:v>
                </c:pt>
                <c:pt idx="336">
                  <c:v>66</c:v>
                </c:pt>
                <c:pt idx="337">
                  <c:v>75</c:v>
                </c:pt>
                <c:pt idx="338">
                  <c:v>71</c:v>
                </c:pt>
                <c:pt idx="339">
                  <c:v>69</c:v>
                </c:pt>
                <c:pt idx="340">
                  <c:v>65</c:v>
                </c:pt>
                <c:pt idx="341">
                  <c:v>70</c:v>
                </c:pt>
                <c:pt idx="342">
                  <c:v>74</c:v>
                </c:pt>
                <c:pt idx="343">
                  <c:v>72</c:v>
                </c:pt>
                <c:pt idx="344">
                  <c:v>71</c:v>
                </c:pt>
                <c:pt idx="345">
                  <c:v>66</c:v>
                </c:pt>
                <c:pt idx="346">
                  <c:v>70</c:v>
                </c:pt>
                <c:pt idx="347">
                  <c:v>67</c:v>
                </c:pt>
                <c:pt idx="348">
                  <c:v>72</c:v>
                </c:pt>
                <c:pt idx="349">
                  <c:v>65</c:v>
                </c:pt>
                <c:pt idx="350">
                  <c:v>67</c:v>
                </c:pt>
                <c:pt idx="351">
                  <c:v>69</c:v>
                </c:pt>
                <c:pt idx="352">
                  <c:v>71</c:v>
                </c:pt>
                <c:pt idx="353">
                  <c:v>69</c:v>
                </c:pt>
                <c:pt idx="354">
                  <c:v>66</c:v>
                </c:pt>
                <c:pt idx="355">
                  <c:v>74</c:v>
                </c:pt>
                <c:pt idx="356">
                  <c:v>71</c:v>
                </c:pt>
                <c:pt idx="357">
                  <c:v>70</c:v>
                </c:pt>
                <c:pt idx="358">
                  <c:v>74</c:v>
                </c:pt>
                <c:pt idx="359">
                  <c:v>71</c:v>
                </c:pt>
                <c:pt idx="360">
                  <c:v>70</c:v>
                </c:pt>
                <c:pt idx="361">
                  <c:v>66</c:v>
                </c:pt>
                <c:pt idx="362">
                  <c:v>71</c:v>
                </c:pt>
                <c:pt idx="363">
                  <c:v>69</c:v>
                </c:pt>
                <c:pt idx="364">
                  <c:v>72</c:v>
                </c:pt>
                <c:pt idx="365">
                  <c:v>69</c:v>
                </c:pt>
                <c:pt idx="366">
                  <c:v>57</c:v>
                </c:pt>
                <c:pt idx="367">
                  <c:v>73</c:v>
                </c:pt>
                <c:pt idx="368">
                  <c:v>81</c:v>
                </c:pt>
                <c:pt idx="369">
                  <c:v>73</c:v>
                </c:pt>
                <c:pt idx="370">
                  <c:v>80</c:v>
                </c:pt>
                <c:pt idx="371">
                  <c:v>57</c:v>
                </c:pt>
                <c:pt idx="372">
                  <c:v>68</c:v>
                </c:pt>
                <c:pt idx="373">
                  <c:v>65</c:v>
                </c:pt>
                <c:pt idx="374">
                  <c:v>71</c:v>
                </c:pt>
                <c:pt idx="375">
                  <c:v>67</c:v>
                </c:pt>
                <c:pt idx="376">
                  <c:v>55</c:v>
                </c:pt>
                <c:pt idx="377">
                  <c:v>62</c:v>
                </c:pt>
                <c:pt idx="378">
                  <c:v>83</c:v>
                </c:pt>
                <c:pt idx="379">
                  <c:v>54</c:v>
                </c:pt>
                <c:pt idx="380">
                  <c:v>88</c:v>
                </c:pt>
                <c:pt idx="381">
                  <c:v>62</c:v>
                </c:pt>
                <c:pt idx="382">
                  <c:v>53</c:v>
                </c:pt>
                <c:pt idx="383">
                  <c:v>82</c:v>
                </c:pt>
                <c:pt idx="384">
                  <c:v>59</c:v>
                </c:pt>
                <c:pt idx="385">
                  <c:v>60</c:v>
                </c:pt>
                <c:pt idx="386">
                  <c:v>58</c:v>
                </c:pt>
                <c:pt idx="387">
                  <c:v>61</c:v>
                </c:pt>
                <c:pt idx="388">
                  <c:v>54</c:v>
                </c:pt>
                <c:pt idx="389">
                  <c:v>74</c:v>
                </c:pt>
                <c:pt idx="390">
                  <c:v>64</c:v>
                </c:pt>
                <c:pt idx="391">
                  <c:v>62</c:v>
                </c:pt>
                <c:pt idx="392">
                  <c:v>61</c:v>
                </c:pt>
                <c:pt idx="393">
                  <c:v>53</c:v>
                </c:pt>
                <c:pt idx="394">
                  <c:v>56</c:v>
                </c:pt>
                <c:pt idx="395">
                  <c:v>68</c:v>
                </c:pt>
                <c:pt idx="396">
                  <c:v>61</c:v>
                </c:pt>
                <c:pt idx="397">
                  <c:v>57</c:v>
                </c:pt>
                <c:pt idx="398">
                  <c:v>69</c:v>
                </c:pt>
                <c:pt idx="399">
                  <c:v>53</c:v>
                </c:pt>
                <c:pt idx="400">
                  <c:v>57</c:v>
                </c:pt>
                <c:pt idx="401">
                  <c:v>73</c:v>
                </c:pt>
                <c:pt idx="402">
                  <c:v>71</c:v>
                </c:pt>
                <c:pt idx="403">
                  <c:v>55</c:v>
                </c:pt>
                <c:pt idx="404">
                  <c:v>62</c:v>
                </c:pt>
                <c:pt idx="405">
                  <c:v>61</c:v>
                </c:pt>
                <c:pt idx="406">
                  <c:v>61</c:v>
                </c:pt>
                <c:pt idx="407">
                  <c:v>72</c:v>
                </c:pt>
                <c:pt idx="408">
                  <c:v>59</c:v>
                </c:pt>
                <c:pt idx="409">
                  <c:v>60</c:v>
                </c:pt>
                <c:pt idx="410">
                  <c:v>80</c:v>
                </c:pt>
                <c:pt idx="411">
                  <c:v>60</c:v>
                </c:pt>
                <c:pt idx="412">
                  <c:v>67</c:v>
                </c:pt>
                <c:pt idx="413">
                  <c:v>56</c:v>
                </c:pt>
                <c:pt idx="414">
                  <c:v>68</c:v>
                </c:pt>
                <c:pt idx="415">
                  <c:v>65</c:v>
                </c:pt>
                <c:pt idx="416">
                  <c:v>61</c:v>
                </c:pt>
                <c:pt idx="417">
                  <c:v>65</c:v>
                </c:pt>
                <c:pt idx="418">
                  <c:v>71</c:v>
                </c:pt>
                <c:pt idx="419">
                  <c:v>70</c:v>
                </c:pt>
                <c:pt idx="420">
                  <c:v>73</c:v>
                </c:pt>
                <c:pt idx="421">
                  <c:v>59</c:v>
                </c:pt>
                <c:pt idx="422">
                  <c:v>71</c:v>
                </c:pt>
                <c:pt idx="423">
                  <c:v>68</c:v>
                </c:pt>
                <c:pt idx="424">
                  <c:v>77</c:v>
                </c:pt>
                <c:pt idx="425">
                  <c:v>72</c:v>
                </c:pt>
                <c:pt idx="426">
                  <c:v>82</c:v>
                </c:pt>
                <c:pt idx="427">
                  <c:v>79</c:v>
                </c:pt>
                <c:pt idx="428">
                  <c:v>66</c:v>
                </c:pt>
                <c:pt idx="429">
                  <c:v>79</c:v>
                </c:pt>
                <c:pt idx="430">
                  <c:v>73</c:v>
                </c:pt>
                <c:pt idx="431">
                  <c:v>62</c:v>
                </c:pt>
                <c:pt idx="432">
                  <c:v>50</c:v>
                </c:pt>
                <c:pt idx="433">
                  <c:v>60</c:v>
                </c:pt>
                <c:pt idx="434">
                  <c:v>62</c:v>
                </c:pt>
                <c:pt idx="435">
                  <c:v>75</c:v>
                </c:pt>
                <c:pt idx="436">
                  <c:v>76</c:v>
                </c:pt>
                <c:pt idx="437">
                  <c:v>65</c:v>
                </c:pt>
                <c:pt idx="438">
                  <c:v>78</c:v>
                </c:pt>
                <c:pt idx="439">
                  <c:v>83</c:v>
                </c:pt>
                <c:pt idx="440">
                  <c:v>63</c:v>
                </c:pt>
                <c:pt idx="441">
                  <c:v>83</c:v>
                </c:pt>
                <c:pt idx="442">
                  <c:v>83</c:v>
                </c:pt>
                <c:pt idx="443">
                  <c:v>68</c:v>
                </c:pt>
                <c:pt idx="444">
                  <c:v>84</c:v>
                </c:pt>
                <c:pt idx="445">
                  <c:v>73</c:v>
                </c:pt>
                <c:pt idx="446">
                  <c:v>74</c:v>
                </c:pt>
                <c:pt idx="447">
                  <c:v>65</c:v>
                </c:pt>
                <c:pt idx="448">
                  <c:v>51</c:v>
                </c:pt>
                <c:pt idx="449">
                  <c:v>60</c:v>
                </c:pt>
                <c:pt idx="450">
                  <c:v>64</c:v>
                </c:pt>
                <c:pt idx="451">
                  <c:v>77</c:v>
                </c:pt>
                <c:pt idx="452">
                  <c:v>50</c:v>
                </c:pt>
                <c:pt idx="453">
                  <c:v>51</c:v>
                </c:pt>
                <c:pt idx="454">
                  <c:v>63</c:v>
                </c:pt>
                <c:pt idx="455">
                  <c:v>86</c:v>
                </c:pt>
                <c:pt idx="456">
                  <c:v>65</c:v>
                </c:pt>
                <c:pt idx="457">
                  <c:v>51</c:v>
                </c:pt>
                <c:pt idx="458">
                  <c:v>83</c:v>
                </c:pt>
                <c:pt idx="459">
                  <c:v>82</c:v>
                </c:pt>
                <c:pt idx="460">
                  <c:v>68</c:v>
                </c:pt>
                <c:pt idx="461">
                  <c:v>75</c:v>
                </c:pt>
                <c:pt idx="462">
                  <c:v>69</c:v>
                </c:pt>
                <c:pt idx="463">
                  <c:v>73</c:v>
                </c:pt>
                <c:pt idx="464">
                  <c:v>73</c:v>
                </c:pt>
                <c:pt idx="465">
                  <c:v>69</c:v>
                </c:pt>
                <c:pt idx="466">
                  <c:v>68</c:v>
                </c:pt>
                <c:pt idx="467">
                  <c:v>72</c:v>
                </c:pt>
                <c:pt idx="468">
                  <c:v>72</c:v>
                </c:pt>
                <c:pt idx="469">
                  <c:v>70</c:v>
                </c:pt>
                <c:pt idx="470">
                  <c:v>67</c:v>
                </c:pt>
                <c:pt idx="471">
                  <c:v>66</c:v>
                </c:pt>
                <c:pt idx="472">
                  <c:v>69</c:v>
                </c:pt>
                <c:pt idx="473">
                  <c:v>71</c:v>
                </c:pt>
                <c:pt idx="474">
                  <c:v>74</c:v>
                </c:pt>
                <c:pt idx="475">
                  <c:v>70</c:v>
                </c:pt>
                <c:pt idx="476">
                  <c:v>70</c:v>
                </c:pt>
                <c:pt idx="477">
                  <c:v>71</c:v>
                </c:pt>
                <c:pt idx="478">
                  <c:v>67</c:v>
                </c:pt>
                <c:pt idx="479">
                  <c:v>68</c:v>
                </c:pt>
                <c:pt idx="480">
                  <c:v>66</c:v>
                </c:pt>
                <c:pt idx="481">
                  <c:v>72</c:v>
                </c:pt>
                <c:pt idx="482">
                  <c:v>69</c:v>
                </c:pt>
                <c:pt idx="483">
                  <c:v>71</c:v>
                </c:pt>
                <c:pt idx="484">
                  <c:v>80</c:v>
                </c:pt>
                <c:pt idx="485">
                  <c:v>72</c:v>
                </c:pt>
                <c:pt idx="486">
                  <c:v>71</c:v>
                </c:pt>
                <c:pt idx="487">
                  <c:v>79</c:v>
                </c:pt>
                <c:pt idx="488">
                  <c:v>60</c:v>
                </c:pt>
                <c:pt idx="489">
                  <c:v>82</c:v>
                </c:pt>
                <c:pt idx="490">
                  <c:v>70</c:v>
                </c:pt>
                <c:pt idx="491">
                  <c:v>78</c:v>
                </c:pt>
                <c:pt idx="492">
                  <c:v>72</c:v>
                </c:pt>
                <c:pt idx="493">
                  <c:v>75</c:v>
                </c:pt>
                <c:pt idx="494">
                  <c:v>68</c:v>
                </c:pt>
                <c:pt idx="495">
                  <c:v>78</c:v>
                </c:pt>
                <c:pt idx="496">
                  <c:v>68</c:v>
                </c:pt>
                <c:pt idx="497">
                  <c:v>75</c:v>
                </c:pt>
                <c:pt idx="498">
                  <c:v>62</c:v>
                </c:pt>
                <c:pt idx="499">
                  <c:v>80</c:v>
                </c:pt>
                <c:pt idx="500">
                  <c:v>68</c:v>
                </c:pt>
                <c:pt idx="501">
                  <c:v>84</c:v>
                </c:pt>
                <c:pt idx="502">
                  <c:v>79</c:v>
                </c:pt>
                <c:pt idx="503">
                  <c:v>69</c:v>
                </c:pt>
                <c:pt idx="504">
                  <c:v>72</c:v>
                </c:pt>
                <c:pt idx="505">
                  <c:v>62</c:v>
                </c:pt>
                <c:pt idx="506">
                  <c:v>76</c:v>
                </c:pt>
                <c:pt idx="507">
                  <c:v>64</c:v>
                </c:pt>
                <c:pt idx="508">
                  <c:v>65</c:v>
                </c:pt>
                <c:pt idx="509">
                  <c:v>76</c:v>
                </c:pt>
                <c:pt idx="510">
                  <c:v>83</c:v>
                </c:pt>
                <c:pt idx="511">
                  <c:v>76</c:v>
                </c:pt>
                <c:pt idx="512">
                  <c:v>77</c:v>
                </c:pt>
                <c:pt idx="513">
                  <c:v>54</c:v>
                </c:pt>
                <c:pt idx="514">
                  <c:v>86</c:v>
                </c:pt>
                <c:pt idx="515">
                  <c:v>72</c:v>
                </c:pt>
                <c:pt idx="516">
                  <c:v>89</c:v>
                </c:pt>
                <c:pt idx="517">
                  <c:v>86</c:v>
                </c:pt>
                <c:pt idx="518">
                  <c:v>73</c:v>
                </c:pt>
                <c:pt idx="519">
                  <c:v>76</c:v>
                </c:pt>
                <c:pt idx="520">
                  <c:v>69</c:v>
                </c:pt>
                <c:pt idx="521">
                  <c:v>70</c:v>
                </c:pt>
                <c:pt idx="522">
                  <c:v>73</c:v>
                </c:pt>
                <c:pt idx="523">
                  <c:v>78</c:v>
                </c:pt>
                <c:pt idx="524">
                  <c:v>86</c:v>
                </c:pt>
                <c:pt idx="525">
                  <c:v>75</c:v>
                </c:pt>
                <c:pt idx="526">
                  <c:v>77</c:v>
                </c:pt>
                <c:pt idx="527">
                  <c:v>71</c:v>
                </c:pt>
                <c:pt idx="528">
                  <c:v>75</c:v>
                </c:pt>
                <c:pt idx="529">
                  <c:v>84</c:v>
                </c:pt>
                <c:pt idx="530">
                  <c:v>81</c:v>
                </c:pt>
                <c:pt idx="531">
                  <c:v>63</c:v>
                </c:pt>
                <c:pt idx="532">
                  <c:v>52</c:v>
                </c:pt>
                <c:pt idx="533">
                  <c:v>52</c:v>
                </c:pt>
                <c:pt idx="534">
                  <c:v>85</c:v>
                </c:pt>
                <c:pt idx="535">
                  <c:v>84</c:v>
                </c:pt>
                <c:pt idx="536">
                  <c:v>51</c:v>
                </c:pt>
                <c:pt idx="537">
                  <c:v>54</c:v>
                </c:pt>
                <c:pt idx="538">
                  <c:v>65</c:v>
                </c:pt>
                <c:pt idx="539">
                  <c:v>59</c:v>
                </c:pt>
                <c:pt idx="540">
                  <c:v>57</c:v>
                </c:pt>
                <c:pt idx="541">
                  <c:v>50</c:v>
                </c:pt>
                <c:pt idx="542">
                  <c:v>52</c:v>
                </c:pt>
                <c:pt idx="543">
                  <c:v>57</c:v>
                </c:pt>
                <c:pt idx="544">
                  <c:v>68</c:v>
                </c:pt>
                <c:pt idx="545">
                  <c:v>50</c:v>
                </c:pt>
                <c:pt idx="546">
                  <c:v>70</c:v>
                </c:pt>
                <c:pt idx="547">
                  <c:v>79</c:v>
                </c:pt>
                <c:pt idx="548">
                  <c:v>55</c:v>
                </c:pt>
                <c:pt idx="549">
                  <c:v>59</c:v>
                </c:pt>
                <c:pt idx="550">
                  <c:v>51</c:v>
                </c:pt>
                <c:pt idx="551">
                  <c:v>51</c:v>
                </c:pt>
                <c:pt idx="552">
                  <c:v>58</c:v>
                </c:pt>
                <c:pt idx="553">
                  <c:v>65</c:v>
                </c:pt>
                <c:pt idx="554">
                  <c:v>83</c:v>
                </c:pt>
                <c:pt idx="555">
                  <c:v>79</c:v>
                </c:pt>
                <c:pt idx="556">
                  <c:v>56</c:v>
                </c:pt>
                <c:pt idx="557">
                  <c:v>76</c:v>
                </c:pt>
                <c:pt idx="558">
                  <c:v>61</c:v>
                </c:pt>
                <c:pt idx="559">
                  <c:v>73</c:v>
                </c:pt>
                <c:pt idx="560">
                  <c:v>56</c:v>
                </c:pt>
                <c:pt idx="561">
                  <c:v>54</c:v>
                </c:pt>
                <c:pt idx="562">
                  <c:v>66</c:v>
                </c:pt>
                <c:pt idx="563">
                  <c:v>57</c:v>
                </c:pt>
                <c:pt idx="564">
                  <c:v>75</c:v>
                </c:pt>
                <c:pt idx="565">
                  <c:v>78</c:v>
                </c:pt>
                <c:pt idx="566">
                  <c:v>75</c:v>
                </c:pt>
                <c:pt idx="567">
                  <c:v>72</c:v>
                </c:pt>
                <c:pt idx="568">
                  <c:v>66</c:v>
                </c:pt>
                <c:pt idx="569">
                  <c:v>72</c:v>
                </c:pt>
                <c:pt idx="570">
                  <c:v>71</c:v>
                </c:pt>
                <c:pt idx="571">
                  <c:v>65</c:v>
                </c:pt>
                <c:pt idx="572">
                  <c:v>51</c:v>
                </c:pt>
                <c:pt idx="573">
                  <c:v>70</c:v>
                </c:pt>
                <c:pt idx="574">
                  <c:v>79</c:v>
                </c:pt>
                <c:pt idx="575">
                  <c:v>53</c:v>
                </c:pt>
                <c:pt idx="576">
                  <c:v>63</c:v>
                </c:pt>
                <c:pt idx="577">
                  <c:v>67</c:v>
                </c:pt>
                <c:pt idx="578">
                  <c:v>77</c:v>
                </c:pt>
                <c:pt idx="579">
                  <c:v>80</c:v>
                </c:pt>
                <c:pt idx="580">
                  <c:v>67</c:v>
                </c:pt>
                <c:pt idx="581">
                  <c:v>82</c:v>
                </c:pt>
                <c:pt idx="582">
                  <c:v>58</c:v>
                </c:pt>
                <c:pt idx="583">
                  <c:v>78</c:v>
                </c:pt>
                <c:pt idx="584">
                  <c:v>81</c:v>
                </c:pt>
                <c:pt idx="585">
                  <c:v>74</c:v>
                </c:pt>
                <c:pt idx="586">
                  <c:v>80</c:v>
                </c:pt>
                <c:pt idx="587">
                  <c:v>79</c:v>
                </c:pt>
                <c:pt idx="588">
                  <c:v>80</c:v>
                </c:pt>
                <c:pt idx="589">
                  <c:v>77</c:v>
                </c:pt>
                <c:pt idx="590">
                  <c:v>62</c:v>
                </c:pt>
                <c:pt idx="591">
                  <c:v>57</c:v>
                </c:pt>
                <c:pt idx="592">
                  <c:v>82</c:v>
                </c:pt>
                <c:pt idx="593">
                  <c:v>63</c:v>
                </c:pt>
                <c:pt idx="594">
                  <c:v>67</c:v>
                </c:pt>
                <c:pt idx="595">
                  <c:v>70</c:v>
                </c:pt>
                <c:pt idx="596">
                  <c:v>55</c:v>
                </c:pt>
                <c:pt idx="597">
                  <c:v>74</c:v>
                </c:pt>
                <c:pt idx="598">
                  <c:v>68</c:v>
                </c:pt>
                <c:pt idx="599">
                  <c:v>53</c:v>
                </c:pt>
                <c:pt idx="600">
                  <c:v>51</c:v>
                </c:pt>
                <c:pt idx="601">
                  <c:v>71</c:v>
                </c:pt>
                <c:pt idx="602">
                  <c:v>62</c:v>
                </c:pt>
                <c:pt idx="603">
                  <c:v>58</c:v>
                </c:pt>
                <c:pt idx="604">
                  <c:v>70</c:v>
                </c:pt>
                <c:pt idx="605">
                  <c:v>77</c:v>
                </c:pt>
                <c:pt idx="606">
                  <c:v>83</c:v>
                </c:pt>
                <c:pt idx="607">
                  <c:v>68</c:v>
                </c:pt>
                <c:pt idx="608">
                  <c:v>85</c:v>
                </c:pt>
                <c:pt idx="609">
                  <c:v>67</c:v>
                </c:pt>
                <c:pt idx="610">
                  <c:v>81</c:v>
                </c:pt>
                <c:pt idx="611">
                  <c:v>81</c:v>
                </c:pt>
                <c:pt idx="612">
                  <c:v>72</c:v>
                </c:pt>
                <c:pt idx="613">
                  <c:v>79</c:v>
                </c:pt>
                <c:pt idx="614">
                  <c:v>83</c:v>
                </c:pt>
                <c:pt idx="615">
                  <c:v>82</c:v>
                </c:pt>
                <c:pt idx="616">
                  <c:v>69</c:v>
                </c:pt>
                <c:pt idx="617">
                  <c:v>56</c:v>
                </c:pt>
                <c:pt idx="618">
                  <c:v>75</c:v>
                </c:pt>
                <c:pt idx="619">
                  <c:v>78</c:v>
                </c:pt>
                <c:pt idx="620">
                  <c:v>69</c:v>
                </c:pt>
                <c:pt idx="621">
                  <c:v>77</c:v>
                </c:pt>
                <c:pt idx="622">
                  <c:v>63</c:v>
                </c:pt>
                <c:pt idx="623">
                  <c:v>78</c:v>
                </c:pt>
                <c:pt idx="624">
                  <c:v>58</c:v>
                </c:pt>
                <c:pt idx="625">
                  <c:v>60</c:v>
                </c:pt>
                <c:pt idx="626">
                  <c:v>59</c:v>
                </c:pt>
                <c:pt idx="627">
                  <c:v>65</c:v>
                </c:pt>
                <c:pt idx="628">
                  <c:v>59</c:v>
                </c:pt>
                <c:pt idx="629">
                  <c:v>60</c:v>
                </c:pt>
                <c:pt idx="630">
                  <c:v>60</c:v>
                </c:pt>
                <c:pt idx="631">
                  <c:v>59</c:v>
                </c:pt>
                <c:pt idx="632">
                  <c:v>73</c:v>
                </c:pt>
                <c:pt idx="633">
                  <c:v>75</c:v>
                </c:pt>
                <c:pt idx="634">
                  <c:v>69</c:v>
                </c:pt>
                <c:pt idx="635">
                  <c:v>73</c:v>
                </c:pt>
                <c:pt idx="636">
                  <c:v>68</c:v>
                </c:pt>
                <c:pt idx="637">
                  <c:v>67</c:v>
                </c:pt>
                <c:pt idx="638">
                  <c:v>75</c:v>
                </c:pt>
                <c:pt idx="639">
                  <c:v>72</c:v>
                </c:pt>
                <c:pt idx="640">
                  <c:v>79</c:v>
                </c:pt>
                <c:pt idx="641">
                  <c:v>64</c:v>
                </c:pt>
                <c:pt idx="642">
                  <c:v>79</c:v>
                </c:pt>
                <c:pt idx="643">
                  <c:v>86</c:v>
                </c:pt>
                <c:pt idx="644">
                  <c:v>84</c:v>
                </c:pt>
                <c:pt idx="645">
                  <c:v>52</c:v>
                </c:pt>
                <c:pt idx="646">
                  <c:v>59</c:v>
                </c:pt>
                <c:pt idx="647">
                  <c:v>50</c:v>
                </c:pt>
                <c:pt idx="648">
                  <c:v>53</c:v>
                </c:pt>
                <c:pt idx="649">
                  <c:v>62</c:v>
                </c:pt>
                <c:pt idx="650">
                  <c:v>67</c:v>
                </c:pt>
                <c:pt idx="651">
                  <c:v>79</c:v>
                </c:pt>
                <c:pt idx="652">
                  <c:v>55</c:v>
                </c:pt>
                <c:pt idx="653">
                  <c:v>50</c:v>
                </c:pt>
                <c:pt idx="654">
                  <c:v>59</c:v>
                </c:pt>
                <c:pt idx="655">
                  <c:v>58</c:v>
                </c:pt>
                <c:pt idx="656">
                  <c:v>89</c:v>
                </c:pt>
                <c:pt idx="657">
                  <c:v>72</c:v>
                </c:pt>
                <c:pt idx="658">
                  <c:v>72</c:v>
                </c:pt>
                <c:pt idx="659">
                  <c:v>78</c:v>
                </c:pt>
                <c:pt idx="660">
                  <c:v>66</c:v>
                </c:pt>
                <c:pt idx="661">
                  <c:v>65</c:v>
                </c:pt>
                <c:pt idx="662">
                  <c:v>60</c:v>
                </c:pt>
                <c:pt idx="663">
                  <c:v>60</c:v>
                </c:pt>
                <c:pt idx="664">
                  <c:v>62</c:v>
                </c:pt>
                <c:pt idx="665">
                  <c:v>60</c:v>
                </c:pt>
                <c:pt idx="666">
                  <c:v>64</c:v>
                </c:pt>
                <c:pt idx="667">
                  <c:v>67</c:v>
                </c:pt>
                <c:pt idx="668">
                  <c:v>58</c:v>
                </c:pt>
                <c:pt idx="669">
                  <c:v>65</c:v>
                </c:pt>
                <c:pt idx="670">
                  <c:v>66</c:v>
                </c:pt>
                <c:pt idx="671">
                  <c:v>60</c:v>
                </c:pt>
                <c:pt idx="672">
                  <c:v>64</c:v>
                </c:pt>
                <c:pt idx="673">
                  <c:v>73</c:v>
                </c:pt>
                <c:pt idx="674">
                  <c:v>64</c:v>
                </c:pt>
                <c:pt idx="675">
                  <c:v>60</c:v>
                </c:pt>
                <c:pt idx="676">
                  <c:v>70</c:v>
                </c:pt>
                <c:pt idx="677">
                  <c:v>62</c:v>
                </c:pt>
                <c:pt idx="678">
                  <c:v>75</c:v>
                </c:pt>
                <c:pt idx="679">
                  <c:v>82</c:v>
                </c:pt>
                <c:pt idx="680">
                  <c:v>82</c:v>
                </c:pt>
                <c:pt idx="681">
                  <c:v>83</c:v>
                </c:pt>
                <c:pt idx="682">
                  <c:v>64</c:v>
                </c:pt>
                <c:pt idx="683">
                  <c:v>83</c:v>
                </c:pt>
                <c:pt idx="684">
                  <c:v>78</c:v>
                </c:pt>
                <c:pt idx="685">
                  <c:v>71</c:v>
                </c:pt>
                <c:pt idx="686">
                  <c:v>68</c:v>
                </c:pt>
                <c:pt idx="687">
                  <c:v>81</c:v>
                </c:pt>
                <c:pt idx="688">
                  <c:v>80</c:v>
                </c:pt>
                <c:pt idx="689">
                  <c:v>70</c:v>
                </c:pt>
                <c:pt idx="690">
                  <c:v>71</c:v>
                </c:pt>
                <c:pt idx="691">
                  <c:v>51</c:v>
                </c:pt>
                <c:pt idx="692">
                  <c:v>75</c:v>
                </c:pt>
                <c:pt idx="693">
                  <c:v>52</c:v>
                </c:pt>
                <c:pt idx="694">
                  <c:v>71</c:v>
                </c:pt>
                <c:pt idx="695">
                  <c:v>65</c:v>
                </c:pt>
                <c:pt idx="696">
                  <c:v>68</c:v>
                </c:pt>
                <c:pt idx="697">
                  <c:v>75</c:v>
                </c:pt>
                <c:pt idx="698">
                  <c:v>87</c:v>
                </c:pt>
                <c:pt idx="699">
                  <c:v>62</c:v>
                </c:pt>
                <c:pt idx="700">
                  <c:v>71</c:v>
                </c:pt>
                <c:pt idx="701">
                  <c:v>68</c:v>
                </c:pt>
                <c:pt idx="702">
                  <c:v>77</c:v>
                </c:pt>
                <c:pt idx="703">
                  <c:v>69</c:v>
                </c:pt>
                <c:pt idx="704">
                  <c:v>66</c:v>
                </c:pt>
                <c:pt idx="705">
                  <c:v>65</c:v>
                </c:pt>
                <c:pt idx="706">
                  <c:v>68</c:v>
                </c:pt>
                <c:pt idx="707">
                  <c:v>72</c:v>
                </c:pt>
                <c:pt idx="708">
                  <c:v>55</c:v>
                </c:pt>
                <c:pt idx="709">
                  <c:v>72</c:v>
                </c:pt>
                <c:pt idx="710">
                  <c:v>74</c:v>
                </c:pt>
                <c:pt idx="711">
                  <c:v>82</c:v>
                </c:pt>
                <c:pt idx="712">
                  <c:v>83</c:v>
                </c:pt>
                <c:pt idx="713">
                  <c:v>52</c:v>
                </c:pt>
                <c:pt idx="714">
                  <c:v>78</c:v>
                </c:pt>
                <c:pt idx="715">
                  <c:v>82</c:v>
                </c:pt>
                <c:pt idx="716">
                  <c:v>80</c:v>
                </c:pt>
                <c:pt idx="717">
                  <c:v>75</c:v>
                </c:pt>
                <c:pt idx="718">
                  <c:v>78</c:v>
                </c:pt>
                <c:pt idx="719">
                  <c:v>83</c:v>
                </c:pt>
                <c:pt idx="720">
                  <c:v>78</c:v>
                </c:pt>
                <c:pt idx="721">
                  <c:v>75</c:v>
                </c:pt>
                <c:pt idx="722">
                  <c:v>76</c:v>
                </c:pt>
                <c:pt idx="723">
                  <c:v>74</c:v>
                </c:pt>
                <c:pt idx="724">
                  <c:v>75</c:v>
                </c:pt>
                <c:pt idx="725">
                  <c:v>77</c:v>
                </c:pt>
                <c:pt idx="726">
                  <c:v>77</c:v>
                </c:pt>
                <c:pt idx="727">
                  <c:v>74</c:v>
                </c:pt>
                <c:pt idx="728">
                  <c:v>76</c:v>
                </c:pt>
                <c:pt idx="729">
                  <c:v>61</c:v>
                </c:pt>
                <c:pt idx="730">
                  <c:v>81</c:v>
                </c:pt>
                <c:pt idx="731">
                  <c:v>71</c:v>
                </c:pt>
                <c:pt idx="732">
                  <c:v>76</c:v>
                </c:pt>
                <c:pt idx="733">
                  <c:v>76</c:v>
                </c:pt>
                <c:pt idx="734">
                  <c:v>74</c:v>
                </c:pt>
                <c:pt idx="735">
                  <c:v>82</c:v>
                </c:pt>
                <c:pt idx="736">
                  <c:v>59</c:v>
                </c:pt>
                <c:pt idx="737">
                  <c:v>66</c:v>
                </c:pt>
                <c:pt idx="738">
                  <c:v>80</c:v>
                </c:pt>
                <c:pt idx="739">
                  <c:v>66</c:v>
                </c:pt>
                <c:pt idx="740">
                  <c:v>68</c:v>
                </c:pt>
                <c:pt idx="741">
                  <c:v>63</c:v>
                </c:pt>
                <c:pt idx="742">
                  <c:v>69</c:v>
                </c:pt>
                <c:pt idx="743">
                  <c:v>54</c:v>
                </c:pt>
                <c:pt idx="744">
                  <c:v>64</c:v>
                </c:pt>
                <c:pt idx="745">
                  <c:v>69</c:v>
                </c:pt>
                <c:pt idx="746">
                  <c:v>74</c:v>
                </c:pt>
                <c:pt idx="747">
                  <c:v>64</c:v>
                </c:pt>
                <c:pt idx="748">
                  <c:v>53</c:v>
                </c:pt>
                <c:pt idx="749">
                  <c:v>66</c:v>
                </c:pt>
                <c:pt idx="750">
                  <c:v>57</c:v>
                </c:pt>
                <c:pt idx="751">
                  <c:v>72</c:v>
                </c:pt>
                <c:pt idx="752">
                  <c:v>52</c:v>
                </c:pt>
                <c:pt idx="753">
                  <c:v>70</c:v>
                </c:pt>
                <c:pt idx="754">
                  <c:v>81</c:v>
                </c:pt>
                <c:pt idx="755">
                  <c:v>72</c:v>
                </c:pt>
                <c:pt idx="756">
                  <c:v>76</c:v>
                </c:pt>
                <c:pt idx="757">
                  <c:v>84</c:v>
                </c:pt>
                <c:pt idx="758">
                  <c:v>78</c:v>
                </c:pt>
                <c:pt idx="759">
                  <c:v>73</c:v>
                </c:pt>
                <c:pt idx="760">
                  <c:v>60</c:v>
                </c:pt>
                <c:pt idx="761">
                  <c:v>71</c:v>
                </c:pt>
                <c:pt idx="762">
                  <c:v>60</c:v>
                </c:pt>
                <c:pt idx="763">
                  <c:v>81</c:v>
                </c:pt>
                <c:pt idx="764">
                  <c:v>61</c:v>
                </c:pt>
                <c:pt idx="765">
                  <c:v>71</c:v>
                </c:pt>
                <c:pt idx="766">
                  <c:v>64</c:v>
                </c:pt>
                <c:pt idx="767">
                  <c:v>61</c:v>
                </c:pt>
                <c:pt idx="768">
                  <c:v>63</c:v>
                </c:pt>
                <c:pt idx="769">
                  <c:v>72</c:v>
                </c:pt>
                <c:pt idx="770">
                  <c:v>59</c:v>
                </c:pt>
                <c:pt idx="771">
                  <c:v>59</c:v>
                </c:pt>
                <c:pt idx="772">
                  <c:v>61</c:v>
                </c:pt>
                <c:pt idx="773">
                  <c:v>65</c:v>
                </c:pt>
                <c:pt idx="774">
                  <c:v>53</c:v>
                </c:pt>
                <c:pt idx="775">
                  <c:v>63</c:v>
                </c:pt>
                <c:pt idx="776">
                  <c:v>54</c:v>
                </c:pt>
                <c:pt idx="777">
                  <c:v>80</c:v>
                </c:pt>
                <c:pt idx="778">
                  <c:v>72</c:v>
                </c:pt>
                <c:pt idx="779">
                  <c:v>68</c:v>
                </c:pt>
                <c:pt idx="780">
                  <c:v>62</c:v>
                </c:pt>
                <c:pt idx="781">
                  <c:v>69</c:v>
                </c:pt>
                <c:pt idx="782">
                  <c:v>64</c:v>
                </c:pt>
                <c:pt idx="783">
                  <c:v>71</c:v>
                </c:pt>
                <c:pt idx="784">
                  <c:v>69</c:v>
                </c:pt>
                <c:pt idx="785">
                  <c:v>72</c:v>
                </c:pt>
                <c:pt idx="786">
                  <c:v>66</c:v>
                </c:pt>
                <c:pt idx="787">
                  <c:v>82</c:v>
                </c:pt>
                <c:pt idx="788">
                  <c:v>81</c:v>
                </c:pt>
                <c:pt idx="789">
                  <c:v>68</c:v>
                </c:pt>
                <c:pt idx="790">
                  <c:v>71</c:v>
                </c:pt>
                <c:pt idx="791">
                  <c:v>68</c:v>
                </c:pt>
                <c:pt idx="792">
                  <c:v>56</c:v>
                </c:pt>
                <c:pt idx="793">
                  <c:v>65</c:v>
                </c:pt>
                <c:pt idx="794">
                  <c:v>62</c:v>
                </c:pt>
                <c:pt idx="795">
                  <c:v>56</c:v>
                </c:pt>
                <c:pt idx="796">
                  <c:v>64</c:v>
                </c:pt>
                <c:pt idx="797">
                  <c:v>81</c:v>
                </c:pt>
                <c:pt idx="798">
                  <c:v>75</c:v>
                </c:pt>
                <c:pt idx="799">
                  <c:v>55</c:v>
                </c:pt>
                <c:pt idx="800">
                  <c:v>72</c:v>
                </c:pt>
                <c:pt idx="801">
                  <c:v>74</c:v>
                </c:pt>
                <c:pt idx="802">
                  <c:v>74</c:v>
                </c:pt>
                <c:pt idx="803">
                  <c:v>73</c:v>
                </c:pt>
                <c:pt idx="804">
                  <c:v>67</c:v>
                </c:pt>
                <c:pt idx="805">
                  <c:v>77</c:v>
                </c:pt>
                <c:pt idx="806">
                  <c:v>72</c:v>
                </c:pt>
                <c:pt idx="807">
                  <c:v>74</c:v>
                </c:pt>
                <c:pt idx="808">
                  <c:v>79</c:v>
                </c:pt>
                <c:pt idx="809">
                  <c:v>71</c:v>
                </c:pt>
                <c:pt idx="810">
                  <c:v>66</c:v>
                </c:pt>
                <c:pt idx="811">
                  <c:v>54</c:v>
                </c:pt>
                <c:pt idx="812">
                  <c:v>57</c:v>
                </c:pt>
                <c:pt idx="813">
                  <c:v>73</c:v>
                </c:pt>
                <c:pt idx="814">
                  <c:v>68</c:v>
                </c:pt>
                <c:pt idx="815">
                  <c:v>72</c:v>
                </c:pt>
                <c:pt idx="816">
                  <c:v>69</c:v>
                </c:pt>
                <c:pt idx="817">
                  <c:v>75</c:v>
                </c:pt>
                <c:pt idx="818">
                  <c:v>72</c:v>
                </c:pt>
                <c:pt idx="819">
                  <c:v>68</c:v>
                </c:pt>
                <c:pt idx="820">
                  <c:v>72</c:v>
                </c:pt>
                <c:pt idx="821">
                  <c:v>73</c:v>
                </c:pt>
                <c:pt idx="822">
                  <c:v>66</c:v>
                </c:pt>
                <c:pt idx="823">
                  <c:v>67</c:v>
                </c:pt>
                <c:pt idx="824">
                  <c:v>78</c:v>
                </c:pt>
                <c:pt idx="825">
                  <c:v>84</c:v>
                </c:pt>
                <c:pt idx="826">
                  <c:v>72</c:v>
                </c:pt>
                <c:pt idx="827">
                  <c:v>55</c:v>
                </c:pt>
                <c:pt idx="828">
                  <c:v>70</c:v>
                </c:pt>
                <c:pt idx="829">
                  <c:v>70</c:v>
                </c:pt>
                <c:pt idx="830">
                  <c:v>64</c:v>
                </c:pt>
                <c:pt idx="831">
                  <c:v>62</c:v>
                </c:pt>
                <c:pt idx="832">
                  <c:v>52</c:v>
                </c:pt>
                <c:pt idx="833">
                  <c:v>84</c:v>
                </c:pt>
                <c:pt idx="834">
                  <c:v>71</c:v>
                </c:pt>
                <c:pt idx="835">
                  <c:v>75</c:v>
                </c:pt>
                <c:pt idx="836">
                  <c:v>56</c:v>
                </c:pt>
                <c:pt idx="837">
                  <c:v>78</c:v>
                </c:pt>
                <c:pt idx="838">
                  <c:v>83</c:v>
                </c:pt>
                <c:pt idx="839">
                  <c:v>80</c:v>
                </c:pt>
                <c:pt idx="840">
                  <c:v>58</c:v>
                </c:pt>
                <c:pt idx="841">
                  <c:v>60</c:v>
                </c:pt>
                <c:pt idx="842">
                  <c:v>79</c:v>
                </c:pt>
                <c:pt idx="843">
                  <c:v>59</c:v>
                </c:pt>
                <c:pt idx="844">
                  <c:v>54</c:v>
                </c:pt>
                <c:pt idx="845">
                  <c:v>63</c:v>
                </c:pt>
                <c:pt idx="846">
                  <c:v>67</c:v>
                </c:pt>
                <c:pt idx="847">
                  <c:v>54</c:v>
                </c:pt>
                <c:pt idx="848">
                  <c:v>62</c:v>
                </c:pt>
                <c:pt idx="849">
                  <c:v>75</c:v>
                </c:pt>
                <c:pt idx="850">
                  <c:v>82</c:v>
                </c:pt>
                <c:pt idx="851">
                  <c:v>54</c:v>
                </c:pt>
                <c:pt idx="852">
                  <c:v>63</c:v>
                </c:pt>
                <c:pt idx="853">
                  <c:v>85</c:v>
                </c:pt>
                <c:pt idx="854">
                  <c:v>85</c:v>
                </c:pt>
                <c:pt idx="855">
                  <c:v>75</c:v>
                </c:pt>
                <c:pt idx="856">
                  <c:v>81</c:v>
                </c:pt>
                <c:pt idx="857">
                  <c:v>81</c:v>
                </c:pt>
                <c:pt idx="858">
                  <c:v>83</c:v>
                </c:pt>
                <c:pt idx="859">
                  <c:v>71</c:v>
                </c:pt>
                <c:pt idx="860">
                  <c:v>80</c:v>
                </c:pt>
                <c:pt idx="861">
                  <c:v>86</c:v>
                </c:pt>
                <c:pt idx="862">
                  <c:v>77</c:v>
                </c:pt>
                <c:pt idx="863">
                  <c:v>75</c:v>
                </c:pt>
                <c:pt idx="864">
                  <c:v>67</c:v>
                </c:pt>
                <c:pt idx="865">
                  <c:v>59</c:v>
                </c:pt>
                <c:pt idx="866">
                  <c:v>70</c:v>
                </c:pt>
                <c:pt idx="867">
                  <c:v>71</c:v>
                </c:pt>
                <c:pt idx="868">
                  <c:v>63</c:v>
                </c:pt>
                <c:pt idx="869">
                  <c:v>67</c:v>
                </c:pt>
                <c:pt idx="870">
                  <c:v>62</c:v>
                </c:pt>
                <c:pt idx="871">
                  <c:v>54</c:v>
                </c:pt>
                <c:pt idx="872">
                  <c:v>62</c:v>
                </c:pt>
                <c:pt idx="873">
                  <c:v>53</c:v>
                </c:pt>
                <c:pt idx="874">
                  <c:v>62</c:v>
                </c:pt>
                <c:pt idx="875">
                  <c:v>68</c:v>
                </c:pt>
                <c:pt idx="876">
                  <c:v>56</c:v>
                </c:pt>
                <c:pt idx="877">
                  <c:v>82</c:v>
                </c:pt>
                <c:pt idx="878">
                  <c:v>61</c:v>
                </c:pt>
                <c:pt idx="879">
                  <c:v>62</c:v>
                </c:pt>
                <c:pt idx="880">
                  <c:v>59</c:v>
                </c:pt>
                <c:pt idx="881">
                  <c:v>55</c:v>
                </c:pt>
                <c:pt idx="882">
                  <c:v>57</c:v>
                </c:pt>
                <c:pt idx="883">
                  <c:v>59</c:v>
                </c:pt>
                <c:pt idx="884">
                  <c:v>58</c:v>
                </c:pt>
                <c:pt idx="885">
                  <c:v>60</c:v>
                </c:pt>
                <c:pt idx="886">
                  <c:v>76</c:v>
                </c:pt>
                <c:pt idx="887">
                  <c:v>59</c:v>
                </c:pt>
                <c:pt idx="888">
                  <c:v>63</c:v>
                </c:pt>
                <c:pt idx="889">
                  <c:v>56</c:v>
                </c:pt>
                <c:pt idx="890">
                  <c:v>59</c:v>
                </c:pt>
                <c:pt idx="891">
                  <c:v>55</c:v>
                </c:pt>
                <c:pt idx="892">
                  <c:v>56</c:v>
                </c:pt>
                <c:pt idx="893">
                  <c:v>75</c:v>
                </c:pt>
                <c:pt idx="894">
                  <c:v>67</c:v>
                </c:pt>
                <c:pt idx="895">
                  <c:v>56</c:v>
                </c:pt>
                <c:pt idx="896">
                  <c:v>59</c:v>
                </c:pt>
                <c:pt idx="897">
                  <c:v>73</c:v>
                </c:pt>
                <c:pt idx="898">
                  <c:v>62</c:v>
                </c:pt>
                <c:pt idx="899">
                  <c:v>58</c:v>
                </c:pt>
                <c:pt idx="900">
                  <c:v>63</c:v>
                </c:pt>
                <c:pt idx="901">
                  <c:v>75</c:v>
                </c:pt>
                <c:pt idx="902">
                  <c:v>54</c:v>
                </c:pt>
                <c:pt idx="903">
                  <c:v>77</c:v>
                </c:pt>
                <c:pt idx="904">
                  <c:v>67</c:v>
                </c:pt>
                <c:pt idx="905">
                  <c:v>69</c:v>
                </c:pt>
                <c:pt idx="906">
                  <c:v>62</c:v>
                </c:pt>
                <c:pt idx="907">
                  <c:v>56</c:v>
                </c:pt>
                <c:pt idx="908">
                  <c:v>70</c:v>
                </c:pt>
                <c:pt idx="909">
                  <c:v>66</c:v>
                </c:pt>
                <c:pt idx="910">
                  <c:v>70</c:v>
                </c:pt>
                <c:pt idx="911">
                  <c:v>57</c:v>
                </c:pt>
                <c:pt idx="912">
                  <c:v>64</c:v>
                </c:pt>
                <c:pt idx="913">
                  <c:v>71</c:v>
                </c:pt>
                <c:pt idx="914">
                  <c:v>66</c:v>
                </c:pt>
                <c:pt idx="915">
                  <c:v>70</c:v>
                </c:pt>
                <c:pt idx="916">
                  <c:v>61</c:v>
                </c:pt>
                <c:pt idx="917">
                  <c:v>80</c:v>
                </c:pt>
                <c:pt idx="918">
                  <c:v>59</c:v>
                </c:pt>
                <c:pt idx="919">
                  <c:v>73</c:v>
                </c:pt>
                <c:pt idx="920">
                  <c:v>52</c:v>
                </c:pt>
                <c:pt idx="921">
                  <c:v>58</c:v>
                </c:pt>
                <c:pt idx="922">
                  <c:v>62</c:v>
                </c:pt>
                <c:pt idx="923">
                  <c:v>58</c:v>
                </c:pt>
                <c:pt idx="924">
                  <c:v>71</c:v>
                </c:pt>
                <c:pt idx="925">
                  <c:v>70</c:v>
                </c:pt>
                <c:pt idx="926">
                  <c:v>74</c:v>
                </c:pt>
                <c:pt idx="927">
                  <c:v>62</c:v>
                </c:pt>
                <c:pt idx="928">
                  <c:v>66</c:v>
                </c:pt>
                <c:pt idx="929">
                  <c:v>57</c:v>
                </c:pt>
                <c:pt idx="930">
                  <c:v>67</c:v>
                </c:pt>
                <c:pt idx="931">
                  <c:v>73</c:v>
                </c:pt>
                <c:pt idx="932">
                  <c:v>55</c:v>
                </c:pt>
                <c:pt idx="933">
                  <c:v>57</c:v>
                </c:pt>
                <c:pt idx="934">
                  <c:v>67</c:v>
                </c:pt>
                <c:pt idx="935">
                  <c:v>71</c:v>
                </c:pt>
                <c:pt idx="936">
                  <c:v>65</c:v>
                </c:pt>
                <c:pt idx="937">
                  <c:v>66</c:v>
                </c:pt>
                <c:pt idx="938">
                  <c:v>64</c:v>
                </c:pt>
                <c:pt idx="939">
                  <c:v>63</c:v>
                </c:pt>
                <c:pt idx="940">
                  <c:v>65</c:v>
                </c:pt>
                <c:pt idx="941">
                  <c:v>64</c:v>
                </c:pt>
                <c:pt idx="942">
                  <c:v>65</c:v>
                </c:pt>
                <c:pt idx="943">
                  <c:v>62</c:v>
                </c:pt>
                <c:pt idx="944">
                  <c:v>62</c:v>
                </c:pt>
                <c:pt idx="945">
                  <c:v>63</c:v>
                </c:pt>
                <c:pt idx="946">
                  <c:v>60</c:v>
                </c:pt>
                <c:pt idx="947">
                  <c:v>63</c:v>
                </c:pt>
                <c:pt idx="948">
                  <c:v>64</c:v>
                </c:pt>
                <c:pt idx="949">
                  <c:v>62</c:v>
                </c:pt>
                <c:pt idx="950">
                  <c:v>64</c:v>
                </c:pt>
                <c:pt idx="951">
                  <c:v>76</c:v>
                </c:pt>
                <c:pt idx="952">
                  <c:v>66</c:v>
                </c:pt>
                <c:pt idx="953">
                  <c:v>59</c:v>
                </c:pt>
                <c:pt idx="954">
                  <c:v>63</c:v>
                </c:pt>
                <c:pt idx="955">
                  <c:v>64</c:v>
                </c:pt>
                <c:pt idx="956">
                  <c:v>67</c:v>
                </c:pt>
                <c:pt idx="957">
                  <c:v>56</c:v>
                </c:pt>
                <c:pt idx="958">
                  <c:v>60</c:v>
                </c:pt>
                <c:pt idx="959">
                  <c:v>64</c:v>
                </c:pt>
                <c:pt idx="960">
                  <c:v>57</c:v>
                </c:pt>
                <c:pt idx="961">
                  <c:v>69</c:v>
                </c:pt>
                <c:pt idx="962">
                  <c:v>63</c:v>
                </c:pt>
                <c:pt idx="963">
                  <c:v>75</c:v>
                </c:pt>
                <c:pt idx="964">
                  <c:v>59</c:v>
                </c:pt>
                <c:pt idx="965">
                  <c:v>59</c:v>
                </c:pt>
                <c:pt idx="966">
                  <c:v>59</c:v>
                </c:pt>
                <c:pt idx="967">
                  <c:v>69</c:v>
                </c:pt>
                <c:pt idx="968">
                  <c:v>65</c:v>
                </c:pt>
                <c:pt idx="969">
                  <c:v>59</c:v>
                </c:pt>
                <c:pt idx="970">
                  <c:v>66</c:v>
                </c:pt>
                <c:pt idx="971">
                  <c:v>79</c:v>
                </c:pt>
                <c:pt idx="972">
                  <c:v>61</c:v>
                </c:pt>
                <c:pt idx="973">
                  <c:v>68</c:v>
                </c:pt>
                <c:pt idx="974">
                  <c:v>62</c:v>
                </c:pt>
                <c:pt idx="975">
                  <c:v>59</c:v>
                </c:pt>
                <c:pt idx="976">
                  <c:v>57</c:v>
                </c:pt>
                <c:pt idx="977">
                  <c:v>64</c:v>
                </c:pt>
                <c:pt idx="978">
                  <c:v>64</c:v>
                </c:pt>
                <c:pt idx="979">
                  <c:v>63</c:v>
                </c:pt>
                <c:pt idx="980">
                  <c:v>55</c:v>
                </c:pt>
                <c:pt idx="981">
                  <c:v>70</c:v>
                </c:pt>
                <c:pt idx="982">
                  <c:v>63</c:v>
                </c:pt>
                <c:pt idx="983">
                  <c:v>73</c:v>
                </c:pt>
                <c:pt idx="984">
                  <c:v>69</c:v>
                </c:pt>
                <c:pt idx="985">
                  <c:v>58</c:v>
                </c:pt>
                <c:pt idx="986">
                  <c:v>74</c:v>
                </c:pt>
                <c:pt idx="987">
                  <c:v>58</c:v>
                </c:pt>
                <c:pt idx="988">
                  <c:v>61</c:v>
                </c:pt>
                <c:pt idx="989">
                  <c:v>67</c:v>
                </c:pt>
                <c:pt idx="990">
                  <c:v>57</c:v>
                </c:pt>
                <c:pt idx="991">
                  <c:v>68</c:v>
                </c:pt>
                <c:pt idx="992">
                  <c:v>80</c:v>
                </c:pt>
                <c:pt idx="993">
                  <c:v>69</c:v>
                </c:pt>
                <c:pt idx="994">
                  <c:v>82</c:v>
                </c:pt>
                <c:pt idx="995">
                  <c:v>69</c:v>
                </c:pt>
                <c:pt idx="996">
                  <c:v>81</c:v>
                </c:pt>
                <c:pt idx="997">
                  <c:v>54</c:v>
                </c:pt>
                <c:pt idx="998">
                  <c:v>77</c:v>
                </c:pt>
                <c:pt idx="999">
                  <c:v>62</c:v>
                </c:pt>
                <c:pt idx="1000">
                  <c:v>54</c:v>
                </c:pt>
                <c:pt idx="1001">
                  <c:v>61</c:v>
                </c:pt>
                <c:pt idx="1002">
                  <c:v>70</c:v>
                </c:pt>
                <c:pt idx="1003">
                  <c:v>65</c:v>
                </c:pt>
                <c:pt idx="1004">
                  <c:v>51</c:v>
                </c:pt>
                <c:pt idx="1005">
                  <c:v>75</c:v>
                </c:pt>
                <c:pt idx="1006">
                  <c:v>69</c:v>
                </c:pt>
                <c:pt idx="1007">
                  <c:v>56</c:v>
                </c:pt>
                <c:pt idx="1008">
                  <c:v>55</c:v>
                </c:pt>
                <c:pt idx="1009">
                  <c:v>53</c:v>
                </c:pt>
                <c:pt idx="1010">
                  <c:v>57</c:v>
                </c:pt>
                <c:pt idx="1011">
                  <c:v>51</c:v>
                </c:pt>
                <c:pt idx="1012">
                  <c:v>79</c:v>
                </c:pt>
                <c:pt idx="1013">
                  <c:v>59</c:v>
                </c:pt>
                <c:pt idx="1014">
                  <c:v>75</c:v>
                </c:pt>
                <c:pt idx="1015">
                  <c:v>54</c:v>
                </c:pt>
                <c:pt idx="1016">
                  <c:v>76</c:v>
                </c:pt>
                <c:pt idx="1017">
                  <c:v>79</c:v>
                </c:pt>
                <c:pt idx="1018">
                  <c:v>75</c:v>
                </c:pt>
                <c:pt idx="1019">
                  <c:v>69</c:v>
                </c:pt>
                <c:pt idx="1020">
                  <c:v>58</c:v>
                </c:pt>
                <c:pt idx="1021">
                  <c:v>58</c:v>
                </c:pt>
                <c:pt idx="1022">
                  <c:v>66</c:v>
                </c:pt>
                <c:pt idx="1023">
                  <c:v>78</c:v>
                </c:pt>
                <c:pt idx="1024">
                  <c:v>65</c:v>
                </c:pt>
                <c:pt idx="1025">
                  <c:v>73</c:v>
                </c:pt>
                <c:pt idx="1026">
                  <c:v>62</c:v>
                </c:pt>
                <c:pt idx="1027">
                  <c:v>59</c:v>
                </c:pt>
                <c:pt idx="1028">
                  <c:v>73</c:v>
                </c:pt>
                <c:pt idx="1029">
                  <c:v>62</c:v>
                </c:pt>
                <c:pt idx="1030">
                  <c:v>67</c:v>
                </c:pt>
                <c:pt idx="1031">
                  <c:v>61</c:v>
                </c:pt>
                <c:pt idx="1032">
                  <c:v>65</c:v>
                </c:pt>
                <c:pt idx="1033">
                  <c:v>56</c:v>
                </c:pt>
                <c:pt idx="1034">
                  <c:v>80</c:v>
                </c:pt>
                <c:pt idx="1035">
                  <c:v>79</c:v>
                </c:pt>
                <c:pt idx="1036">
                  <c:v>74</c:v>
                </c:pt>
                <c:pt idx="1037">
                  <c:v>57</c:v>
                </c:pt>
                <c:pt idx="1038">
                  <c:v>76</c:v>
                </c:pt>
                <c:pt idx="1039">
                  <c:v>57</c:v>
                </c:pt>
                <c:pt idx="1040">
                  <c:v>56</c:v>
                </c:pt>
                <c:pt idx="1041">
                  <c:v>63</c:v>
                </c:pt>
                <c:pt idx="1042">
                  <c:v>73</c:v>
                </c:pt>
                <c:pt idx="1043">
                  <c:v>55</c:v>
                </c:pt>
                <c:pt idx="1044">
                  <c:v>57</c:v>
                </c:pt>
                <c:pt idx="1045">
                  <c:v>59</c:v>
                </c:pt>
                <c:pt idx="1046">
                  <c:v>55</c:v>
                </c:pt>
                <c:pt idx="1047">
                  <c:v>65</c:v>
                </c:pt>
                <c:pt idx="1048">
                  <c:v>65</c:v>
                </c:pt>
                <c:pt idx="1049">
                  <c:v>63</c:v>
                </c:pt>
                <c:pt idx="1050">
                  <c:v>68</c:v>
                </c:pt>
                <c:pt idx="1051">
                  <c:v>54</c:v>
                </c:pt>
                <c:pt idx="1052">
                  <c:v>56</c:v>
                </c:pt>
                <c:pt idx="1053">
                  <c:v>68</c:v>
                </c:pt>
                <c:pt idx="1054">
                  <c:v>65</c:v>
                </c:pt>
                <c:pt idx="1055">
                  <c:v>56</c:v>
                </c:pt>
                <c:pt idx="1056">
                  <c:v>76</c:v>
                </c:pt>
                <c:pt idx="1057">
                  <c:v>53</c:v>
                </c:pt>
                <c:pt idx="1058">
                  <c:v>50</c:v>
                </c:pt>
                <c:pt idx="1059">
                  <c:v>82</c:v>
                </c:pt>
                <c:pt idx="1060">
                  <c:v>73</c:v>
                </c:pt>
                <c:pt idx="1061">
                  <c:v>82</c:v>
                </c:pt>
                <c:pt idx="1062">
                  <c:v>62</c:v>
                </c:pt>
                <c:pt idx="1063">
                  <c:v>76</c:v>
                </c:pt>
                <c:pt idx="1064">
                  <c:v>58</c:v>
                </c:pt>
                <c:pt idx="1065">
                  <c:v>78</c:v>
                </c:pt>
                <c:pt idx="1066">
                  <c:v>73</c:v>
                </c:pt>
                <c:pt idx="1067">
                  <c:v>61</c:v>
                </c:pt>
                <c:pt idx="1068">
                  <c:v>68</c:v>
                </c:pt>
                <c:pt idx="1069">
                  <c:v>61</c:v>
                </c:pt>
                <c:pt idx="1070">
                  <c:v>64</c:v>
                </c:pt>
                <c:pt idx="1071">
                  <c:v>65</c:v>
                </c:pt>
                <c:pt idx="1072">
                  <c:v>65</c:v>
                </c:pt>
                <c:pt idx="1073">
                  <c:v>62</c:v>
                </c:pt>
                <c:pt idx="1074">
                  <c:v>68</c:v>
                </c:pt>
                <c:pt idx="1075">
                  <c:v>61</c:v>
                </c:pt>
                <c:pt idx="1076">
                  <c:v>64</c:v>
                </c:pt>
                <c:pt idx="1077">
                  <c:v>63</c:v>
                </c:pt>
                <c:pt idx="1078">
                  <c:v>61</c:v>
                </c:pt>
                <c:pt idx="1079">
                  <c:v>63</c:v>
                </c:pt>
                <c:pt idx="1080">
                  <c:v>66</c:v>
                </c:pt>
                <c:pt idx="1081">
                  <c:v>65</c:v>
                </c:pt>
                <c:pt idx="1082">
                  <c:v>64</c:v>
                </c:pt>
                <c:pt idx="1083">
                  <c:v>64</c:v>
                </c:pt>
                <c:pt idx="1084">
                  <c:v>69</c:v>
                </c:pt>
                <c:pt idx="1085">
                  <c:v>85</c:v>
                </c:pt>
                <c:pt idx="1086">
                  <c:v>67</c:v>
                </c:pt>
                <c:pt idx="1087">
                  <c:v>75</c:v>
                </c:pt>
                <c:pt idx="1088">
                  <c:v>80</c:v>
                </c:pt>
                <c:pt idx="1089">
                  <c:v>80</c:v>
                </c:pt>
                <c:pt idx="1090">
                  <c:v>85</c:v>
                </c:pt>
                <c:pt idx="1091">
                  <c:v>86</c:v>
                </c:pt>
                <c:pt idx="1092">
                  <c:v>74</c:v>
                </c:pt>
                <c:pt idx="1093">
                  <c:v>64</c:v>
                </c:pt>
                <c:pt idx="1094">
                  <c:v>61</c:v>
                </c:pt>
                <c:pt idx="1095">
                  <c:v>78</c:v>
                </c:pt>
                <c:pt idx="1096">
                  <c:v>76</c:v>
                </c:pt>
                <c:pt idx="1097">
                  <c:v>75</c:v>
                </c:pt>
                <c:pt idx="1098">
                  <c:v>67</c:v>
                </c:pt>
                <c:pt idx="1099">
                  <c:v>74</c:v>
                </c:pt>
                <c:pt idx="1100">
                  <c:v>69</c:v>
                </c:pt>
                <c:pt idx="1101">
                  <c:v>77</c:v>
                </c:pt>
                <c:pt idx="1102">
                  <c:v>73</c:v>
                </c:pt>
                <c:pt idx="1103">
                  <c:v>65</c:v>
                </c:pt>
                <c:pt idx="1104">
                  <c:v>69</c:v>
                </c:pt>
                <c:pt idx="1105">
                  <c:v>71</c:v>
                </c:pt>
                <c:pt idx="1106">
                  <c:v>64</c:v>
                </c:pt>
                <c:pt idx="1107">
                  <c:v>63</c:v>
                </c:pt>
                <c:pt idx="1108">
                  <c:v>65</c:v>
                </c:pt>
                <c:pt idx="1109">
                  <c:v>73</c:v>
                </c:pt>
                <c:pt idx="1110">
                  <c:v>71</c:v>
                </c:pt>
                <c:pt idx="1111">
                  <c:v>85</c:v>
                </c:pt>
                <c:pt idx="1112">
                  <c:v>79</c:v>
                </c:pt>
                <c:pt idx="1113">
                  <c:v>61</c:v>
                </c:pt>
                <c:pt idx="1114">
                  <c:v>77</c:v>
                </c:pt>
                <c:pt idx="1115">
                  <c:v>66</c:v>
                </c:pt>
                <c:pt idx="1116">
                  <c:v>70</c:v>
                </c:pt>
                <c:pt idx="1117">
                  <c:v>83</c:v>
                </c:pt>
                <c:pt idx="1118">
                  <c:v>77</c:v>
                </c:pt>
                <c:pt idx="1119">
                  <c:v>78</c:v>
                </c:pt>
                <c:pt idx="1120">
                  <c:v>73</c:v>
                </c:pt>
                <c:pt idx="1121">
                  <c:v>70</c:v>
                </c:pt>
                <c:pt idx="1122">
                  <c:v>76</c:v>
                </c:pt>
                <c:pt idx="1123">
                  <c:v>80</c:v>
                </c:pt>
                <c:pt idx="1124">
                  <c:v>76</c:v>
                </c:pt>
                <c:pt idx="1125">
                  <c:v>71</c:v>
                </c:pt>
                <c:pt idx="1126">
                  <c:v>50</c:v>
                </c:pt>
                <c:pt idx="1127">
                  <c:v>77</c:v>
                </c:pt>
                <c:pt idx="1128">
                  <c:v>79</c:v>
                </c:pt>
                <c:pt idx="1129">
                  <c:v>81</c:v>
                </c:pt>
                <c:pt idx="1130">
                  <c:v>57</c:v>
                </c:pt>
                <c:pt idx="1131">
                  <c:v>53</c:v>
                </c:pt>
                <c:pt idx="1132">
                  <c:v>50</c:v>
                </c:pt>
                <c:pt idx="1133">
                  <c:v>53</c:v>
                </c:pt>
                <c:pt idx="1134">
                  <c:v>52</c:v>
                </c:pt>
                <c:pt idx="1135">
                  <c:v>66</c:v>
                </c:pt>
                <c:pt idx="1136">
                  <c:v>65</c:v>
                </c:pt>
                <c:pt idx="1137">
                  <c:v>86</c:v>
                </c:pt>
                <c:pt idx="1138">
                  <c:v>83</c:v>
                </c:pt>
                <c:pt idx="1139">
                  <c:v>78</c:v>
                </c:pt>
                <c:pt idx="1140">
                  <c:v>84</c:v>
                </c:pt>
                <c:pt idx="1141">
                  <c:v>76</c:v>
                </c:pt>
                <c:pt idx="1142">
                  <c:v>75</c:v>
                </c:pt>
                <c:pt idx="1143">
                  <c:v>81</c:v>
                </c:pt>
                <c:pt idx="1144">
                  <c:v>89</c:v>
                </c:pt>
                <c:pt idx="1145">
                  <c:v>84</c:v>
                </c:pt>
                <c:pt idx="1146">
                  <c:v>52</c:v>
                </c:pt>
                <c:pt idx="1147">
                  <c:v>72</c:v>
                </c:pt>
                <c:pt idx="1148">
                  <c:v>58</c:v>
                </c:pt>
                <c:pt idx="1149">
                  <c:v>59</c:v>
                </c:pt>
                <c:pt idx="1150">
                  <c:v>71</c:v>
                </c:pt>
                <c:pt idx="1151">
                  <c:v>77</c:v>
                </c:pt>
                <c:pt idx="1152">
                  <c:v>54</c:v>
                </c:pt>
                <c:pt idx="1153">
                  <c:v>50</c:v>
                </c:pt>
                <c:pt idx="1154">
                  <c:v>83</c:v>
                </c:pt>
                <c:pt idx="1155">
                  <c:v>73</c:v>
                </c:pt>
                <c:pt idx="1156">
                  <c:v>75</c:v>
                </c:pt>
                <c:pt idx="1157">
                  <c:v>63</c:v>
                </c:pt>
                <c:pt idx="1158">
                  <c:v>72</c:v>
                </c:pt>
                <c:pt idx="1159">
                  <c:v>70</c:v>
                </c:pt>
                <c:pt idx="1160">
                  <c:v>83</c:v>
                </c:pt>
                <c:pt idx="1161">
                  <c:v>68</c:v>
                </c:pt>
                <c:pt idx="1162">
                  <c:v>56</c:v>
                </c:pt>
                <c:pt idx="1163">
                  <c:v>80</c:v>
                </c:pt>
                <c:pt idx="1164">
                  <c:v>69</c:v>
                </c:pt>
                <c:pt idx="1165">
                  <c:v>58</c:v>
                </c:pt>
                <c:pt idx="1166">
                  <c:v>77</c:v>
                </c:pt>
                <c:pt idx="1167">
                  <c:v>75</c:v>
                </c:pt>
                <c:pt idx="1168">
                  <c:v>73</c:v>
                </c:pt>
                <c:pt idx="1169">
                  <c:v>78</c:v>
                </c:pt>
                <c:pt idx="1170">
                  <c:v>76</c:v>
                </c:pt>
                <c:pt idx="1171">
                  <c:v>67</c:v>
                </c:pt>
                <c:pt idx="1172">
                  <c:v>66</c:v>
                </c:pt>
                <c:pt idx="1173">
                  <c:v>78</c:v>
                </c:pt>
                <c:pt idx="1174">
                  <c:v>62</c:v>
                </c:pt>
                <c:pt idx="1175">
                  <c:v>71</c:v>
                </c:pt>
                <c:pt idx="1176">
                  <c:v>66</c:v>
                </c:pt>
                <c:pt idx="1177">
                  <c:v>73</c:v>
                </c:pt>
                <c:pt idx="1178">
                  <c:v>65</c:v>
                </c:pt>
                <c:pt idx="1179">
                  <c:v>63</c:v>
                </c:pt>
                <c:pt idx="1180">
                  <c:v>60</c:v>
                </c:pt>
                <c:pt idx="1181">
                  <c:v>82</c:v>
                </c:pt>
                <c:pt idx="1182">
                  <c:v>66</c:v>
                </c:pt>
                <c:pt idx="1183">
                  <c:v>70</c:v>
                </c:pt>
                <c:pt idx="1184">
                  <c:v>63</c:v>
                </c:pt>
                <c:pt idx="1185">
                  <c:v>75</c:v>
                </c:pt>
                <c:pt idx="1186">
                  <c:v>60</c:v>
                </c:pt>
                <c:pt idx="1187">
                  <c:v>68</c:v>
                </c:pt>
                <c:pt idx="1188">
                  <c:v>68</c:v>
                </c:pt>
                <c:pt idx="1189">
                  <c:v>81</c:v>
                </c:pt>
                <c:pt idx="1190">
                  <c:v>66</c:v>
                </c:pt>
                <c:pt idx="1191">
                  <c:v>83</c:v>
                </c:pt>
                <c:pt idx="1192">
                  <c:v>65</c:v>
                </c:pt>
                <c:pt idx="1193">
                  <c:v>64</c:v>
                </c:pt>
                <c:pt idx="1194">
                  <c:v>77</c:v>
                </c:pt>
                <c:pt idx="1195">
                  <c:v>50</c:v>
                </c:pt>
                <c:pt idx="1196">
                  <c:v>52</c:v>
                </c:pt>
                <c:pt idx="1197">
                  <c:v>55</c:v>
                </c:pt>
                <c:pt idx="1198">
                  <c:v>75</c:v>
                </c:pt>
                <c:pt idx="1199">
                  <c:v>68</c:v>
                </c:pt>
                <c:pt idx="1200">
                  <c:v>70</c:v>
                </c:pt>
                <c:pt idx="1201">
                  <c:v>77</c:v>
                </c:pt>
                <c:pt idx="1202">
                  <c:v>83</c:v>
                </c:pt>
                <c:pt idx="1203">
                  <c:v>66</c:v>
                </c:pt>
                <c:pt idx="1204">
                  <c:v>75</c:v>
                </c:pt>
                <c:pt idx="1205">
                  <c:v>61</c:v>
                </c:pt>
                <c:pt idx="1206">
                  <c:v>71</c:v>
                </c:pt>
                <c:pt idx="1207">
                  <c:v>71</c:v>
                </c:pt>
                <c:pt idx="1208">
                  <c:v>71</c:v>
                </c:pt>
                <c:pt idx="1209">
                  <c:v>66</c:v>
                </c:pt>
                <c:pt idx="1210">
                  <c:v>62</c:v>
                </c:pt>
                <c:pt idx="1211">
                  <c:v>83</c:v>
                </c:pt>
                <c:pt idx="1212">
                  <c:v>80</c:v>
                </c:pt>
                <c:pt idx="1213">
                  <c:v>65</c:v>
                </c:pt>
                <c:pt idx="1214">
                  <c:v>75</c:v>
                </c:pt>
                <c:pt idx="1215">
                  <c:v>72</c:v>
                </c:pt>
                <c:pt idx="1216">
                  <c:v>66</c:v>
                </c:pt>
                <c:pt idx="1217">
                  <c:v>55</c:v>
                </c:pt>
                <c:pt idx="1218">
                  <c:v>64</c:v>
                </c:pt>
                <c:pt idx="1219">
                  <c:v>73</c:v>
                </c:pt>
                <c:pt idx="1220">
                  <c:v>64</c:v>
                </c:pt>
                <c:pt idx="1221">
                  <c:v>50</c:v>
                </c:pt>
                <c:pt idx="1222">
                  <c:v>83</c:v>
                </c:pt>
                <c:pt idx="1223">
                  <c:v>67</c:v>
                </c:pt>
                <c:pt idx="1224">
                  <c:v>75</c:v>
                </c:pt>
                <c:pt idx="1225">
                  <c:v>64</c:v>
                </c:pt>
                <c:pt idx="1226">
                  <c:v>61</c:v>
                </c:pt>
                <c:pt idx="1227">
                  <c:v>73</c:v>
                </c:pt>
                <c:pt idx="1228">
                  <c:v>76</c:v>
                </c:pt>
                <c:pt idx="1229">
                  <c:v>70</c:v>
                </c:pt>
                <c:pt idx="1230">
                  <c:v>55</c:v>
                </c:pt>
                <c:pt idx="1231">
                  <c:v>65</c:v>
                </c:pt>
                <c:pt idx="1232">
                  <c:v>85</c:v>
                </c:pt>
                <c:pt idx="1233">
                  <c:v>69</c:v>
                </c:pt>
                <c:pt idx="1234">
                  <c:v>59</c:v>
                </c:pt>
                <c:pt idx="1235">
                  <c:v>64</c:v>
                </c:pt>
                <c:pt idx="1236">
                  <c:v>64</c:v>
                </c:pt>
                <c:pt idx="1237">
                  <c:v>58</c:v>
                </c:pt>
                <c:pt idx="1238">
                  <c:v>76</c:v>
                </c:pt>
                <c:pt idx="1239">
                  <c:v>73</c:v>
                </c:pt>
                <c:pt idx="1240">
                  <c:v>60</c:v>
                </c:pt>
                <c:pt idx="1241">
                  <c:v>64</c:v>
                </c:pt>
                <c:pt idx="1242">
                  <c:v>54</c:v>
                </c:pt>
                <c:pt idx="1243">
                  <c:v>81</c:v>
                </c:pt>
                <c:pt idx="1244">
                  <c:v>79</c:v>
                </c:pt>
                <c:pt idx="1245">
                  <c:v>77</c:v>
                </c:pt>
                <c:pt idx="1246">
                  <c:v>65</c:v>
                </c:pt>
                <c:pt idx="1247">
                  <c:v>63</c:v>
                </c:pt>
                <c:pt idx="1248">
                  <c:v>58</c:v>
                </c:pt>
                <c:pt idx="1249">
                  <c:v>67</c:v>
                </c:pt>
                <c:pt idx="1250">
                  <c:v>58</c:v>
                </c:pt>
                <c:pt idx="1251">
                  <c:v>64</c:v>
                </c:pt>
                <c:pt idx="1252">
                  <c:v>75</c:v>
                </c:pt>
                <c:pt idx="1253">
                  <c:v>86</c:v>
                </c:pt>
                <c:pt idx="1254">
                  <c:v>76</c:v>
                </c:pt>
                <c:pt idx="1255">
                  <c:v>73</c:v>
                </c:pt>
                <c:pt idx="1256">
                  <c:v>62</c:v>
                </c:pt>
                <c:pt idx="1257">
                  <c:v>82</c:v>
                </c:pt>
                <c:pt idx="1258">
                  <c:v>58</c:v>
                </c:pt>
                <c:pt idx="1259">
                  <c:v>64</c:v>
                </c:pt>
                <c:pt idx="1260">
                  <c:v>76</c:v>
                </c:pt>
                <c:pt idx="1261">
                  <c:v>64</c:v>
                </c:pt>
                <c:pt idx="1262">
                  <c:v>71</c:v>
                </c:pt>
                <c:pt idx="1263">
                  <c:v>84</c:v>
                </c:pt>
                <c:pt idx="1264">
                  <c:v>72</c:v>
                </c:pt>
                <c:pt idx="1265">
                  <c:v>77</c:v>
                </c:pt>
                <c:pt idx="1266">
                  <c:v>73</c:v>
                </c:pt>
                <c:pt idx="1267">
                  <c:v>72</c:v>
                </c:pt>
                <c:pt idx="1268">
                  <c:v>87</c:v>
                </c:pt>
                <c:pt idx="1269">
                  <c:v>80</c:v>
                </c:pt>
                <c:pt idx="1270">
                  <c:v>71</c:v>
                </c:pt>
                <c:pt idx="1271">
                  <c:v>77</c:v>
                </c:pt>
                <c:pt idx="1272">
                  <c:v>74</c:v>
                </c:pt>
                <c:pt idx="1273">
                  <c:v>75</c:v>
                </c:pt>
                <c:pt idx="1274">
                  <c:v>72</c:v>
                </c:pt>
                <c:pt idx="1275">
                  <c:v>69</c:v>
                </c:pt>
                <c:pt idx="1276">
                  <c:v>62</c:v>
                </c:pt>
                <c:pt idx="1277">
                  <c:v>75</c:v>
                </c:pt>
                <c:pt idx="1278">
                  <c:v>77</c:v>
                </c:pt>
                <c:pt idx="1279">
                  <c:v>70</c:v>
                </c:pt>
                <c:pt idx="1280">
                  <c:v>66</c:v>
                </c:pt>
                <c:pt idx="1281">
                  <c:v>68</c:v>
                </c:pt>
                <c:pt idx="1282">
                  <c:v>65</c:v>
                </c:pt>
                <c:pt idx="1283">
                  <c:v>76</c:v>
                </c:pt>
                <c:pt idx="1284">
                  <c:v>75</c:v>
                </c:pt>
                <c:pt idx="1285">
                  <c:v>73</c:v>
                </c:pt>
                <c:pt idx="1286">
                  <c:v>59</c:v>
                </c:pt>
                <c:pt idx="1287">
                  <c:v>75</c:v>
                </c:pt>
                <c:pt idx="1288">
                  <c:v>60</c:v>
                </c:pt>
                <c:pt idx="1289">
                  <c:v>69</c:v>
                </c:pt>
                <c:pt idx="1290">
                  <c:v>74</c:v>
                </c:pt>
                <c:pt idx="1291">
                  <c:v>58</c:v>
                </c:pt>
                <c:pt idx="1292">
                  <c:v>57</c:v>
                </c:pt>
                <c:pt idx="1293">
                  <c:v>51</c:v>
                </c:pt>
                <c:pt idx="1294">
                  <c:v>67</c:v>
                </c:pt>
                <c:pt idx="1295">
                  <c:v>53</c:v>
                </c:pt>
                <c:pt idx="1296">
                  <c:v>72</c:v>
                </c:pt>
                <c:pt idx="1297">
                  <c:v>55</c:v>
                </c:pt>
                <c:pt idx="1298">
                  <c:v>62</c:v>
                </c:pt>
                <c:pt idx="1299">
                  <c:v>72</c:v>
                </c:pt>
                <c:pt idx="1300">
                  <c:v>80</c:v>
                </c:pt>
                <c:pt idx="1301">
                  <c:v>68</c:v>
                </c:pt>
                <c:pt idx="1302">
                  <c:v>74</c:v>
                </c:pt>
                <c:pt idx="1303">
                  <c:v>72</c:v>
                </c:pt>
                <c:pt idx="1304">
                  <c:v>76</c:v>
                </c:pt>
                <c:pt idx="1305">
                  <c:v>63</c:v>
                </c:pt>
                <c:pt idx="1306">
                  <c:v>80</c:v>
                </c:pt>
                <c:pt idx="1307">
                  <c:v>74</c:v>
                </c:pt>
                <c:pt idx="1308">
                  <c:v>72</c:v>
                </c:pt>
                <c:pt idx="1309">
                  <c:v>79</c:v>
                </c:pt>
                <c:pt idx="1310">
                  <c:v>72</c:v>
                </c:pt>
                <c:pt idx="1311">
                  <c:v>60</c:v>
                </c:pt>
                <c:pt idx="1312">
                  <c:v>73</c:v>
                </c:pt>
                <c:pt idx="1313">
                  <c:v>68</c:v>
                </c:pt>
                <c:pt idx="1314">
                  <c:v>62</c:v>
                </c:pt>
                <c:pt idx="1315">
                  <c:v>54</c:v>
                </c:pt>
                <c:pt idx="1316">
                  <c:v>86</c:v>
                </c:pt>
                <c:pt idx="1317">
                  <c:v>78</c:v>
                </c:pt>
                <c:pt idx="1318">
                  <c:v>77</c:v>
                </c:pt>
                <c:pt idx="1319">
                  <c:v>71</c:v>
                </c:pt>
                <c:pt idx="1320">
                  <c:v>67</c:v>
                </c:pt>
                <c:pt idx="1321">
                  <c:v>76</c:v>
                </c:pt>
                <c:pt idx="1322">
                  <c:v>82</c:v>
                </c:pt>
                <c:pt idx="1323">
                  <c:v>66</c:v>
                </c:pt>
                <c:pt idx="1324">
                  <c:v>69</c:v>
                </c:pt>
                <c:pt idx="1325">
                  <c:v>80</c:v>
                </c:pt>
                <c:pt idx="1326">
                  <c:v>55</c:v>
                </c:pt>
                <c:pt idx="1327">
                  <c:v>67</c:v>
                </c:pt>
                <c:pt idx="1328">
                  <c:v>70</c:v>
                </c:pt>
                <c:pt idx="1329">
                  <c:v>62</c:v>
                </c:pt>
                <c:pt idx="1330">
                  <c:v>66</c:v>
                </c:pt>
                <c:pt idx="1331">
                  <c:v>68</c:v>
                </c:pt>
                <c:pt idx="1332">
                  <c:v>60</c:v>
                </c:pt>
                <c:pt idx="1333">
                  <c:v>76</c:v>
                </c:pt>
                <c:pt idx="1334">
                  <c:v>67</c:v>
                </c:pt>
                <c:pt idx="1335">
                  <c:v>51</c:v>
                </c:pt>
                <c:pt idx="1336">
                  <c:v>65</c:v>
                </c:pt>
                <c:pt idx="1337">
                  <c:v>54</c:v>
                </c:pt>
                <c:pt idx="1338">
                  <c:v>71</c:v>
                </c:pt>
                <c:pt idx="1339">
                  <c:v>75</c:v>
                </c:pt>
                <c:pt idx="1340">
                  <c:v>74</c:v>
                </c:pt>
                <c:pt idx="1341">
                  <c:v>66</c:v>
                </c:pt>
                <c:pt idx="1342">
                  <c:v>72</c:v>
                </c:pt>
                <c:pt idx="1343">
                  <c:v>82</c:v>
                </c:pt>
                <c:pt idx="1344">
                  <c:v>75</c:v>
                </c:pt>
                <c:pt idx="1345">
                  <c:v>67</c:v>
                </c:pt>
                <c:pt idx="1346">
                  <c:v>82</c:v>
                </c:pt>
                <c:pt idx="1347">
                  <c:v>74</c:v>
                </c:pt>
                <c:pt idx="1348">
                  <c:v>85</c:v>
                </c:pt>
                <c:pt idx="1349">
                  <c:v>73</c:v>
                </c:pt>
                <c:pt idx="1350">
                  <c:v>70</c:v>
                </c:pt>
                <c:pt idx="1351">
                  <c:v>75</c:v>
                </c:pt>
                <c:pt idx="1352">
                  <c:v>76</c:v>
                </c:pt>
                <c:pt idx="1353">
                  <c:v>77</c:v>
                </c:pt>
                <c:pt idx="1354">
                  <c:v>75</c:v>
                </c:pt>
                <c:pt idx="1355">
                  <c:v>76</c:v>
                </c:pt>
                <c:pt idx="1356">
                  <c:v>69</c:v>
                </c:pt>
                <c:pt idx="1357">
                  <c:v>66</c:v>
                </c:pt>
                <c:pt idx="1358">
                  <c:v>80</c:v>
                </c:pt>
                <c:pt idx="1359">
                  <c:v>66</c:v>
                </c:pt>
                <c:pt idx="1360">
                  <c:v>67</c:v>
                </c:pt>
                <c:pt idx="1361">
                  <c:v>61</c:v>
                </c:pt>
                <c:pt idx="1362">
                  <c:v>75</c:v>
                </c:pt>
                <c:pt idx="1363">
                  <c:v>59</c:v>
                </c:pt>
                <c:pt idx="1364">
                  <c:v>61</c:v>
                </c:pt>
                <c:pt idx="1365">
                  <c:v>66</c:v>
                </c:pt>
                <c:pt idx="1366">
                  <c:v>61</c:v>
                </c:pt>
                <c:pt idx="1367">
                  <c:v>64</c:v>
                </c:pt>
                <c:pt idx="1368">
                  <c:v>77</c:v>
                </c:pt>
                <c:pt idx="1369">
                  <c:v>81</c:v>
                </c:pt>
                <c:pt idx="1370">
                  <c:v>69</c:v>
                </c:pt>
                <c:pt idx="1371">
                  <c:v>68</c:v>
                </c:pt>
                <c:pt idx="1372">
                  <c:v>63</c:v>
                </c:pt>
                <c:pt idx="1373">
                  <c:v>70</c:v>
                </c:pt>
                <c:pt idx="1374">
                  <c:v>84</c:v>
                </c:pt>
                <c:pt idx="1375">
                  <c:v>66</c:v>
                </c:pt>
                <c:pt idx="1376">
                  <c:v>78</c:v>
                </c:pt>
                <c:pt idx="1377">
                  <c:v>74</c:v>
                </c:pt>
                <c:pt idx="1378">
                  <c:v>80</c:v>
                </c:pt>
                <c:pt idx="1379">
                  <c:v>73</c:v>
                </c:pt>
                <c:pt idx="1380">
                  <c:v>71</c:v>
                </c:pt>
                <c:pt idx="1381">
                  <c:v>53</c:v>
                </c:pt>
                <c:pt idx="1382">
                  <c:v>51</c:v>
                </c:pt>
                <c:pt idx="1383">
                  <c:v>75</c:v>
                </c:pt>
                <c:pt idx="1384">
                  <c:v>51</c:v>
                </c:pt>
                <c:pt idx="1385">
                  <c:v>78</c:v>
                </c:pt>
                <c:pt idx="1386">
                  <c:v>76</c:v>
                </c:pt>
                <c:pt idx="1387">
                  <c:v>67</c:v>
                </c:pt>
                <c:pt idx="1388">
                  <c:v>77</c:v>
                </c:pt>
                <c:pt idx="1389">
                  <c:v>52</c:v>
                </c:pt>
                <c:pt idx="1390">
                  <c:v>73</c:v>
                </c:pt>
                <c:pt idx="1391">
                  <c:v>81</c:v>
                </c:pt>
                <c:pt idx="1392">
                  <c:v>79</c:v>
                </c:pt>
                <c:pt idx="1393">
                  <c:v>82</c:v>
                </c:pt>
                <c:pt idx="1394">
                  <c:v>76</c:v>
                </c:pt>
                <c:pt idx="1395">
                  <c:v>75</c:v>
                </c:pt>
                <c:pt idx="1396">
                  <c:v>67</c:v>
                </c:pt>
                <c:pt idx="1397">
                  <c:v>78</c:v>
                </c:pt>
                <c:pt idx="1398">
                  <c:v>78</c:v>
                </c:pt>
                <c:pt idx="1399">
                  <c:v>78</c:v>
                </c:pt>
                <c:pt idx="1400">
                  <c:v>70</c:v>
                </c:pt>
                <c:pt idx="1401">
                  <c:v>73</c:v>
                </c:pt>
                <c:pt idx="1402">
                  <c:v>66</c:v>
                </c:pt>
                <c:pt idx="1403">
                  <c:v>69</c:v>
                </c:pt>
                <c:pt idx="1404">
                  <c:v>64</c:v>
                </c:pt>
                <c:pt idx="1405">
                  <c:v>50</c:v>
                </c:pt>
                <c:pt idx="1406">
                  <c:v>63</c:v>
                </c:pt>
                <c:pt idx="1407">
                  <c:v>71</c:v>
                </c:pt>
                <c:pt idx="1408">
                  <c:v>81</c:v>
                </c:pt>
                <c:pt idx="1409">
                  <c:v>75</c:v>
                </c:pt>
                <c:pt idx="1410">
                  <c:v>57</c:v>
                </c:pt>
                <c:pt idx="1411">
                  <c:v>76</c:v>
                </c:pt>
                <c:pt idx="1412">
                  <c:v>69</c:v>
                </c:pt>
                <c:pt idx="1413">
                  <c:v>68</c:v>
                </c:pt>
                <c:pt idx="1414">
                  <c:v>62</c:v>
                </c:pt>
                <c:pt idx="1415">
                  <c:v>73</c:v>
                </c:pt>
                <c:pt idx="1416">
                  <c:v>67</c:v>
                </c:pt>
                <c:pt idx="1417">
                  <c:v>80</c:v>
                </c:pt>
                <c:pt idx="1418">
                  <c:v>71</c:v>
                </c:pt>
                <c:pt idx="1419">
                  <c:v>80</c:v>
                </c:pt>
                <c:pt idx="1420">
                  <c:v>59</c:v>
                </c:pt>
                <c:pt idx="1421">
                  <c:v>76</c:v>
                </c:pt>
                <c:pt idx="1422">
                  <c:v>62</c:v>
                </c:pt>
                <c:pt idx="1423">
                  <c:v>71</c:v>
                </c:pt>
                <c:pt idx="1424">
                  <c:v>60</c:v>
                </c:pt>
                <c:pt idx="1425">
                  <c:v>69</c:v>
                </c:pt>
                <c:pt idx="1426">
                  <c:v>75</c:v>
                </c:pt>
                <c:pt idx="1427">
                  <c:v>51</c:v>
                </c:pt>
                <c:pt idx="1428">
                  <c:v>53</c:v>
                </c:pt>
                <c:pt idx="1429">
                  <c:v>55</c:v>
                </c:pt>
                <c:pt idx="1430">
                  <c:v>83</c:v>
                </c:pt>
                <c:pt idx="1431">
                  <c:v>50</c:v>
                </c:pt>
                <c:pt idx="1432">
                  <c:v>63</c:v>
                </c:pt>
                <c:pt idx="1433">
                  <c:v>85</c:v>
                </c:pt>
                <c:pt idx="1434">
                  <c:v>56</c:v>
                </c:pt>
                <c:pt idx="1435">
                  <c:v>80</c:v>
                </c:pt>
                <c:pt idx="1436">
                  <c:v>66</c:v>
                </c:pt>
                <c:pt idx="1437">
                  <c:v>74</c:v>
                </c:pt>
                <c:pt idx="1438">
                  <c:v>77</c:v>
                </c:pt>
                <c:pt idx="1439">
                  <c:v>50</c:v>
                </c:pt>
                <c:pt idx="1440">
                  <c:v>86</c:v>
                </c:pt>
                <c:pt idx="1441">
                  <c:v>56</c:v>
                </c:pt>
                <c:pt idx="1442">
                  <c:v>52</c:v>
                </c:pt>
                <c:pt idx="1443">
                  <c:v>78</c:v>
                </c:pt>
                <c:pt idx="1444">
                  <c:v>70</c:v>
                </c:pt>
                <c:pt idx="1445">
                  <c:v>73</c:v>
                </c:pt>
                <c:pt idx="1446">
                  <c:v>65</c:v>
                </c:pt>
                <c:pt idx="1447">
                  <c:v>73</c:v>
                </c:pt>
                <c:pt idx="1448">
                  <c:v>73</c:v>
                </c:pt>
                <c:pt idx="1449">
                  <c:v>50</c:v>
                </c:pt>
                <c:pt idx="1450">
                  <c:v>79</c:v>
                </c:pt>
                <c:pt idx="1451">
                  <c:v>51</c:v>
                </c:pt>
                <c:pt idx="1452">
                  <c:v>60</c:v>
                </c:pt>
                <c:pt idx="1453">
                  <c:v>76</c:v>
                </c:pt>
                <c:pt idx="1454">
                  <c:v>70</c:v>
                </c:pt>
                <c:pt idx="1455">
                  <c:v>68</c:v>
                </c:pt>
                <c:pt idx="1456">
                  <c:v>84</c:v>
                </c:pt>
                <c:pt idx="1457">
                  <c:v>54</c:v>
                </c:pt>
                <c:pt idx="1458">
                  <c:v>61</c:v>
                </c:pt>
                <c:pt idx="1459">
                  <c:v>76</c:v>
                </c:pt>
                <c:pt idx="1460">
                  <c:v>73</c:v>
                </c:pt>
                <c:pt idx="1461">
                  <c:v>72</c:v>
                </c:pt>
                <c:pt idx="1462">
                  <c:v>57</c:v>
                </c:pt>
                <c:pt idx="1463">
                  <c:v>84</c:v>
                </c:pt>
                <c:pt idx="1464">
                  <c:v>62</c:v>
                </c:pt>
                <c:pt idx="1465">
                  <c:v>60</c:v>
                </c:pt>
                <c:pt idx="1466">
                  <c:v>58</c:v>
                </c:pt>
                <c:pt idx="1467">
                  <c:v>71</c:v>
                </c:pt>
                <c:pt idx="1468">
                  <c:v>53</c:v>
                </c:pt>
                <c:pt idx="1469">
                  <c:v>66</c:v>
                </c:pt>
                <c:pt idx="1470">
                  <c:v>74</c:v>
                </c:pt>
                <c:pt idx="1471">
                  <c:v>54</c:v>
                </c:pt>
                <c:pt idx="1472">
                  <c:v>63</c:v>
                </c:pt>
                <c:pt idx="1473">
                  <c:v>64</c:v>
                </c:pt>
                <c:pt idx="1474">
                  <c:v>61</c:v>
                </c:pt>
                <c:pt idx="1475">
                  <c:v>57</c:v>
                </c:pt>
                <c:pt idx="1476">
                  <c:v>69</c:v>
                </c:pt>
                <c:pt idx="1477">
                  <c:v>57</c:v>
                </c:pt>
                <c:pt idx="1478">
                  <c:v>59</c:v>
                </c:pt>
                <c:pt idx="1479">
                  <c:v>63</c:v>
                </c:pt>
                <c:pt idx="1480">
                  <c:v>57</c:v>
                </c:pt>
                <c:pt idx="1481">
                  <c:v>51</c:v>
                </c:pt>
                <c:pt idx="1482">
                  <c:v>59</c:v>
                </c:pt>
                <c:pt idx="1483">
                  <c:v>57</c:v>
                </c:pt>
                <c:pt idx="1484">
                  <c:v>60</c:v>
                </c:pt>
                <c:pt idx="1485">
                  <c:v>64</c:v>
                </c:pt>
                <c:pt idx="1486">
                  <c:v>61</c:v>
                </c:pt>
                <c:pt idx="1487">
                  <c:v>68</c:v>
                </c:pt>
                <c:pt idx="1488">
                  <c:v>67</c:v>
                </c:pt>
                <c:pt idx="1489">
                  <c:v>72</c:v>
                </c:pt>
                <c:pt idx="1490">
                  <c:v>60</c:v>
                </c:pt>
                <c:pt idx="1491">
                  <c:v>52</c:v>
                </c:pt>
                <c:pt idx="1492">
                  <c:v>66</c:v>
                </c:pt>
                <c:pt idx="1493">
                  <c:v>60</c:v>
                </c:pt>
                <c:pt idx="1494">
                  <c:v>58</c:v>
                </c:pt>
                <c:pt idx="1495">
                  <c:v>52</c:v>
                </c:pt>
                <c:pt idx="1496">
                  <c:v>64</c:v>
                </c:pt>
                <c:pt idx="1497">
                  <c:v>57</c:v>
                </c:pt>
                <c:pt idx="1498">
                  <c:v>77</c:v>
                </c:pt>
                <c:pt idx="1499">
                  <c:v>65</c:v>
                </c:pt>
                <c:pt idx="1500">
                  <c:v>59</c:v>
                </c:pt>
                <c:pt idx="1501">
                  <c:v>71</c:v>
                </c:pt>
                <c:pt idx="1502">
                  <c:v>79</c:v>
                </c:pt>
                <c:pt idx="1503">
                  <c:v>58</c:v>
                </c:pt>
                <c:pt idx="1504">
                  <c:v>82</c:v>
                </c:pt>
                <c:pt idx="1505">
                  <c:v>74</c:v>
                </c:pt>
                <c:pt idx="1506">
                  <c:v>65</c:v>
                </c:pt>
                <c:pt idx="1507">
                  <c:v>61</c:v>
                </c:pt>
                <c:pt idx="1508">
                  <c:v>82</c:v>
                </c:pt>
                <c:pt idx="1509">
                  <c:v>64</c:v>
                </c:pt>
                <c:pt idx="1510">
                  <c:v>74</c:v>
                </c:pt>
                <c:pt idx="1511">
                  <c:v>77</c:v>
                </c:pt>
                <c:pt idx="1512">
                  <c:v>81</c:v>
                </c:pt>
                <c:pt idx="1513">
                  <c:v>77</c:v>
                </c:pt>
                <c:pt idx="1514">
                  <c:v>63</c:v>
                </c:pt>
                <c:pt idx="1515">
                  <c:v>76</c:v>
                </c:pt>
                <c:pt idx="1516">
                  <c:v>62</c:v>
                </c:pt>
                <c:pt idx="1517">
                  <c:v>70</c:v>
                </c:pt>
                <c:pt idx="1518">
                  <c:v>67</c:v>
                </c:pt>
                <c:pt idx="1519">
                  <c:v>67</c:v>
                </c:pt>
                <c:pt idx="1520">
                  <c:v>67</c:v>
                </c:pt>
                <c:pt idx="1521">
                  <c:v>77</c:v>
                </c:pt>
                <c:pt idx="1522">
                  <c:v>64</c:v>
                </c:pt>
                <c:pt idx="1523">
                  <c:v>74</c:v>
                </c:pt>
                <c:pt idx="1524">
                  <c:v>82</c:v>
                </c:pt>
                <c:pt idx="1525">
                  <c:v>76</c:v>
                </c:pt>
                <c:pt idx="1526">
                  <c:v>73</c:v>
                </c:pt>
                <c:pt idx="1527">
                  <c:v>66</c:v>
                </c:pt>
                <c:pt idx="1528">
                  <c:v>64</c:v>
                </c:pt>
                <c:pt idx="1529">
                  <c:v>58</c:v>
                </c:pt>
                <c:pt idx="1530">
                  <c:v>55</c:v>
                </c:pt>
                <c:pt idx="1531">
                  <c:v>65</c:v>
                </c:pt>
                <c:pt idx="1532">
                  <c:v>71</c:v>
                </c:pt>
                <c:pt idx="1533">
                  <c:v>59</c:v>
                </c:pt>
                <c:pt idx="1534">
                  <c:v>66</c:v>
                </c:pt>
                <c:pt idx="1535">
                  <c:v>54</c:v>
                </c:pt>
                <c:pt idx="1536">
                  <c:v>74</c:v>
                </c:pt>
                <c:pt idx="1537">
                  <c:v>52</c:v>
                </c:pt>
                <c:pt idx="1538">
                  <c:v>66</c:v>
                </c:pt>
                <c:pt idx="1539">
                  <c:v>77</c:v>
                </c:pt>
                <c:pt idx="1540">
                  <c:v>83</c:v>
                </c:pt>
                <c:pt idx="1541">
                  <c:v>76</c:v>
                </c:pt>
                <c:pt idx="1542">
                  <c:v>63</c:v>
                </c:pt>
                <c:pt idx="1543">
                  <c:v>57</c:v>
                </c:pt>
                <c:pt idx="1544">
                  <c:v>59</c:v>
                </c:pt>
                <c:pt idx="1545">
                  <c:v>65</c:v>
                </c:pt>
                <c:pt idx="1546">
                  <c:v>62</c:v>
                </c:pt>
                <c:pt idx="1547">
                  <c:v>50</c:v>
                </c:pt>
                <c:pt idx="1548">
                  <c:v>66</c:v>
                </c:pt>
                <c:pt idx="1549">
                  <c:v>83</c:v>
                </c:pt>
                <c:pt idx="1550">
                  <c:v>63</c:v>
                </c:pt>
                <c:pt idx="1551">
                  <c:v>73</c:v>
                </c:pt>
                <c:pt idx="1552">
                  <c:v>55</c:v>
                </c:pt>
                <c:pt idx="1553">
                  <c:v>72</c:v>
                </c:pt>
                <c:pt idx="1554">
                  <c:v>70</c:v>
                </c:pt>
                <c:pt idx="1555">
                  <c:v>79</c:v>
                </c:pt>
                <c:pt idx="1556">
                  <c:v>70</c:v>
                </c:pt>
                <c:pt idx="1557">
                  <c:v>67</c:v>
                </c:pt>
                <c:pt idx="1558">
                  <c:v>67</c:v>
                </c:pt>
                <c:pt idx="1559">
                  <c:v>63</c:v>
                </c:pt>
                <c:pt idx="1560">
                  <c:v>72</c:v>
                </c:pt>
                <c:pt idx="1561">
                  <c:v>74</c:v>
                </c:pt>
                <c:pt idx="1562">
                  <c:v>70</c:v>
                </c:pt>
                <c:pt idx="1563">
                  <c:v>70</c:v>
                </c:pt>
                <c:pt idx="1564">
                  <c:v>65</c:v>
                </c:pt>
                <c:pt idx="1565">
                  <c:v>80</c:v>
                </c:pt>
                <c:pt idx="1566">
                  <c:v>65</c:v>
                </c:pt>
                <c:pt idx="1567">
                  <c:v>64</c:v>
                </c:pt>
                <c:pt idx="1568">
                  <c:v>79</c:v>
                </c:pt>
                <c:pt idx="1569">
                  <c:v>68</c:v>
                </c:pt>
                <c:pt idx="1570">
                  <c:v>70</c:v>
                </c:pt>
                <c:pt idx="1571">
                  <c:v>76</c:v>
                </c:pt>
                <c:pt idx="1572">
                  <c:v>79</c:v>
                </c:pt>
                <c:pt idx="1573">
                  <c:v>66</c:v>
                </c:pt>
                <c:pt idx="1574">
                  <c:v>62</c:v>
                </c:pt>
                <c:pt idx="1575">
                  <c:v>74</c:v>
                </c:pt>
                <c:pt idx="1576">
                  <c:v>75</c:v>
                </c:pt>
                <c:pt idx="1577">
                  <c:v>70</c:v>
                </c:pt>
                <c:pt idx="1578">
                  <c:v>63</c:v>
                </c:pt>
                <c:pt idx="1579">
                  <c:v>87</c:v>
                </c:pt>
                <c:pt idx="1580">
                  <c:v>62</c:v>
                </c:pt>
                <c:pt idx="1581">
                  <c:v>58</c:v>
                </c:pt>
                <c:pt idx="1582">
                  <c:v>70</c:v>
                </c:pt>
                <c:pt idx="1583">
                  <c:v>74</c:v>
                </c:pt>
                <c:pt idx="1584">
                  <c:v>66</c:v>
                </c:pt>
                <c:pt idx="1585">
                  <c:v>68</c:v>
                </c:pt>
                <c:pt idx="1586">
                  <c:v>62</c:v>
                </c:pt>
                <c:pt idx="1587">
                  <c:v>77</c:v>
                </c:pt>
                <c:pt idx="1588">
                  <c:v>65</c:v>
                </c:pt>
                <c:pt idx="1589">
                  <c:v>60</c:v>
                </c:pt>
                <c:pt idx="1590">
                  <c:v>58</c:v>
                </c:pt>
                <c:pt idx="1591">
                  <c:v>71</c:v>
                </c:pt>
                <c:pt idx="1592">
                  <c:v>63</c:v>
                </c:pt>
                <c:pt idx="1593">
                  <c:v>64</c:v>
                </c:pt>
                <c:pt idx="1594">
                  <c:v>76</c:v>
                </c:pt>
                <c:pt idx="1595">
                  <c:v>75</c:v>
                </c:pt>
                <c:pt idx="1596">
                  <c:v>65</c:v>
                </c:pt>
                <c:pt idx="1597">
                  <c:v>62</c:v>
                </c:pt>
                <c:pt idx="1598">
                  <c:v>63</c:v>
                </c:pt>
                <c:pt idx="1599">
                  <c:v>64</c:v>
                </c:pt>
                <c:pt idx="1600">
                  <c:v>61</c:v>
                </c:pt>
                <c:pt idx="1601">
                  <c:v>82</c:v>
                </c:pt>
                <c:pt idx="1602">
                  <c:v>63</c:v>
                </c:pt>
                <c:pt idx="1603">
                  <c:v>61</c:v>
                </c:pt>
                <c:pt idx="1604">
                  <c:v>73</c:v>
                </c:pt>
                <c:pt idx="1605">
                  <c:v>66</c:v>
                </c:pt>
                <c:pt idx="1606">
                  <c:v>55</c:v>
                </c:pt>
                <c:pt idx="1607">
                  <c:v>74</c:v>
                </c:pt>
                <c:pt idx="1608">
                  <c:v>81</c:v>
                </c:pt>
                <c:pt idx="1609">
                  <c:v>61</c:v>
                </c:pt>
                <c:pt idx="1610">
                  <c:v>61</c:v>
                </c:pt>
                <c:pt idx="1611">
                  <c:v>78</c:v>
                </c:pt>
                <c:pt idx="1612">
                  <c:v>65</c:v>
                </c:pt>
                <c:pt idx="1613">
                  <c:v>80</c:v>
                </c:pt>
                <c:pt idx="1614">
                  <c:v>59</c:v>
                </c:pt>
                <c:pt idx="1615">
                  <c:v>75</c:v>
                </c:pt>
                <c:pt idx="1616">
                  <c:v>76</c:v>
                </c:pt>
                <c:pt idx="1617">
                  <c:v>71</c:v>
                </c:pt>
                <c:pt idx="1618">
                  <c:v>80</c:v>
                </c:pt>
                <c:pt idx="1619">
                  <c:v>61</c:v>
                </c:pt>
                <c:pt idx="1620">
                  <c:v>69</c:v>
                </c:pt>
                <c:pt idx="1621">
                  <c:v>50</c:v>
                </c:pt>
                <c:pt idx="1622">
                  <c:v>51</c:v>
                </c:pt>
                <c:pt idx="1623">
                  <c:v>72</c:v>
                </c:pt>
                <c:pt idx="1624">
                  <c:v>53</c:v>
                </c:pt>
                <c:pt idx="1625">
                  <c:v>74</c:v>
                </c:pt>
                <c:pt idx="1626">
                  <c:v>55</c:v>
                </c:pt>
                <c:pt idx="1627">
                  <c:v>57</c:v>
                </c:pt>
                <c:pt idx="1628">
                  <c:v>62</c:v>
                </c:pt>
                <c:pt idx="1629">
                  <c:v>79</c:v>
                </c:pt>
                <c:pt idx="1630">
                  <c:v>79</c:v>
                </c:pt>
                <c:pt idx="1631">
                  <c:v>67</c:v>
                </c:pt>
                <c:pt idx="1632">
                  <c:v>55</c:v>
                </c:pt>
                <c:pt idx="1633">
                  <c:v>71</c:v>
                </c:pt>
                <c:pt idx="1634">
                  <c:v>70</c:v>
                </c:pt>
                <c:pt idx="1635">
                  <c:v>82</c:v>
                </c:pt>
                <c:pt idx="1636">
                  <c:v>58</c:v>
                </c:pt>
                <c:pt idx="1637">
                  <c:v>85</c:v>
                </c:pt>
                <c:pt idx="1638">
                  <c:v>79</c:v>
                </c:pt>
                <c:pt idx="1639">
                  <c:v>66</c:v>
                </c:pt>
                <c:pt idx="1640">
                  <c:v>70</c:v>
                </c:pt>
                <c:pt idx="1641">
                  <c:v>74</c:v>
                </c:pt>
                <c:pt idx="1642">
                  <c:v>73</c:v>
                </c:pt>
                <c:pt idx="1643">
                  <c:v>81</c:v>
                </c:pt>
                <c:pt idx="1644">
                  <c:v>79</c:v>
                </c:pt>
                <c:pt idx="1645">
                  <c:v>82</c:v>
                </c:pt>
                <c:pt idx="1646">
                  <c:v>79</c:v>
                </c:pt>
                <c:pt idx="1647">
                  <c:v>80</c:v>
                </c:pt>
                <c:pt idx="1648">
                  <c:v>68</c:v>
                </c:pt>
                <c:pt idx="1649">
                  <c:v>51</c:v>
                </c:pt>
                <c:pt idx="1650">
                  <c:v>73</c:v>
                </c:pt>
                <c:pt idx="1651">
                  <c:v>78</c:v>
                </c:pt>
                <c:pt idx="1652">
                  <c:v>89</c:v>
                </c:pt>
                <c:pt idx="1653">
                  <c:v>59</c:v>
                </c:pt>
                <c:pt idx="1654">
                  <c:v>67</c:v>
                </c:pt>
                <c:pt idx="1655">
                  <c:v>58</c:v>
                </c:pt>
                <c:pt idx="1656">
                  <c:v>68</c:v>
                </c:pt>
                <c:pt idx="1657">
                  <c:v>62</c:v>
                </c:pt>
                <c:pt idx="1658">
                  <c:v>71</c:v>
                </c:pt>
                <c:pt idx="1659">
                  <c:v>66</c:v>
                </c:pt>
                <c:pt idx="1660">
                  <c:v>57</c:v>
                </c:pt>
                <c:pt idx="1661">
                  <c:v>51</c:v>
                </c:pt>
                <c:pt idx="1662">
                  <c:v>77</c:v>
                </c:pt>
                <c:pt idx="1663">
                  <c:v>79</c:v>
                </c:pt>
                <c:pt idx="1664">
                  <c:v>53</c:v>
                </c:pt>
                <c:pt idx="1665">
                  <c:v>54</c:v>
                </c:pt>
                <c:pt idx="1666">
                  <c:v>54</c:v>
                </c:pt>
                <c:pt idx="1667">
                  <c:v>55</c:v>
                </c:pt>
                <c:pt idx="1668">
                  <c:v>59</c:v>
                </c:pt>
                <c:pt idx="1669">
                  <c:v>67</c:v>
                </c:pt>
                <c:pt idx="1670">
                  <c:v>71</c:v>
                </c:pt>
                <c:pt idx="1671">
                  <c:v>80</c:v>
                </c:pt>
                <c:pt idx="1672">
                  <c:v>63</c:v>
                </c:pt>
                <c:pt idx="1673">
                  <c:v>60</c:v>
                </c:pt>
                <c:pt idx="1674">
                  <c:v>84</c:v>
                </c:pt>
                <c:pt idx="1675">
                  <c:v>75</c:v>
                </c:pt>
                <c:pt idx="1676">
                  <c:v>57</c:v>
                </c:pt>
                <c:pt idx="1677">
                  <c:v>74</c:v>
                </c:pt>
                <c:pt idx="1678">
                  <c:v>69</c:v>
                </c:pt>
                <c:pt idx="1679">
                  <c:v>73</c:v>
                </c:pt>
                <c:pt idx="1680">
                  <c:v>73</c:v>
                </c:pt>
                <c:pt idx="1681">
                  <c:v>72</c:v>
                </c:pt>
                <c:pt idx="1682">
                  <c:v>81</c:v>
                </c:pt>
                <c:pt idx="1683">
                  <c:v>82</c:v>
                </c:pt>
                <c:pt idx="1684">
                  <c:v>83</c:v>
                </c:pt>
                <c:pt idx="1685">
                  <c:v>73</c:v>
                </c:pt>
                <c:pt idx="1686">
                  <c:v>80</c:v>
                </c:pt>
                <c:pt idx="1687">
                  <c:v>67</c:v>
                </c:pt>
                <c:pt idx="1688">
                  <c:v>78</c:v>
                </c:pt>
                <c:pt idx="1689">
                  <c:v>69</c:v>
                </c:pt>
                <c:pt idx="1690">
                  <c:v>79</c:v>
                </c:pt>
                <c:pt idx="1691">
                  <c:v>77</c:v>
                </c:pt>
                <c:pt idx="1692">
                  <c:v>67</c:v>
                </c:pt>
                <c:pt idx="1693">
                  <c:v>54</c:v>
                </c:pt>
                <c:pt idx="1694">
                  <c:v>81</c:v>
                </c:pt>
                <c:pt idx="1695">
                  <c:v>64</c:v>
                </c:pt>
                <c:pt idx="1696">
                  <c:v>81</c:v>
                </c:pt>
                <c:pt idx="1697">
                  <c:v>66</c:v>
                </c:pt>
                <c:pt idx="1698">
                  <c:v>77</c:v>
                </c:pt>
                <c:pt idx="1699">
                  <c:v>64</c:v>
                </c:pt>
                <c:pt idx="1700">
                  <c:v>71</c:v>
                </c:pt>
                <c:pt idx="1701">
                  <c:v>70</c:v>
                </c:pt>
                <c:pt idx="1702">
                  <c:v>78</c:v>
                </c:pt>
                <c:pt idx="1703">
                  <c:v>51</c:v>
                </c:pt>
                <c:pt idx="1704">
                  <c:v>77</c:v>
                </c:pt>
                <c:pt idx="1705">
                  <c:v>59</c:v>
                </c:pt>
                <c:pt idx="1706">
                  <c:v>68</c:v>
                </c:pt>
                <c:pt idx="1707">
                  <c:v>58</c:v>
                </c:pt>
                <c:pt idx="1708">
                  <c:v>66</c:v>
                </c:pt>
                <c:pt idx="1709">
                  <c:v>67</c:v>
                </c:pt>
                <c:pt idx="1710">
                  <c:v>84</c:v>
                </c:pt>
                <c:pt idx="1711">
                  <c:v>80</c:v>
                </c:pt>
                <c:pt idx="1712">
                  <c:v>77</c:v>
                </c:pt>
                <c:pt idx="1713">
                  <c:v>68</c:v>
                </c:pt>
                <c:pt idx="1714">
                  <c:v>70</c:v>
                </c:pt>
                <c:pt idx="1715">
                  <c:v>71</c:v>
                </c:pt>
                <c:pt idx="1716">
                  <c:v>70</c:v>
                </c:pt>
                <c:pt idx="1717">
                  <c:v>75</c:v>
                </c:pt>
                <c:pt idx="1718">
                  <c:v>68</c:v>
                </c:pt>
                <c:pt idx="1719">
                  <c:v>56</c:v>
                </c:pt>
                <c:pt idx="1720">
                  <c:v>81</c:v>
                </c:pt>
                <c:pt idx="1721">
                  <c:v>82</c:v>
                </c:pt>
                <c:pt idx="1722">
                  <c:v>80</c:v>
                </c:pt>
                <c:pt idx="1723">
                  <c:v>51</c:v>
                </c:pt>
                <c:pt idx="1724">
                  <c:v>68</c:v>
                </c:pt>
                <c:pt idx="1725">
                  <c:v>71</c:v>
                </c:pt>
                <c:pt idx="1726">
                  <c:v>78</c:v>
                </c:pt>
                <c:pt idx="1727">
                  <c:v>68</c:v>
                </c:pt>
                <c:pt idx="1728">
                  <c:v>73</c:v>
                </c:pt>
                <c:pt idx="1729">
                  <c:v>62</c:v>
                </c:pt>
                <c:pt idx="1730">
                  <c:v>59</c:v>
                </c:pt>
                <c:pt idx="1731">
                  <c:v>66</c:v>
                </c:pt>
                <c:pt idx="1732">
                  <c:v>67</c:v>
                </c:pt>
                <c:pt idx="1733">
                  <c:v>71</c:v>
                </c:pt>
                <c:pt idx="1734">
                  <c:v>60</c:v>
                </c:pt>
                <c:pt idx="1735">
                  <c:v>59</c:v>
                </c:pt>
                <c:pt idx="1736">
                  <c:v>72</c:v>
                </c:pt>
                <c:pt idx="1737">
                  <c:v>76</c:v>
                </c:pt>
                <c:pt idx="1738">
                  <c:v>88</c:v>
                </c:pt>
                <c:pt idx="1739">
                  <c:v>71</c:v>
                </c:pt>
                <c:pt idx="1740">
                  <c:v>85</c:v>
                </c:pt>
                <c:pt idx="1741">
                  <c:v>66</c:v>
                </c:pt>
                <c:pt idx="1742">
                  <c:v>59</c:v>
                </c:pt>
                <c:pt idx="1743">
                  <c:v>62</c:v>
                </c:pt>
                <c:pt idx="1744">
                  <c:v>75</c:v>
                </c:pt>
                <c:pt idx="1745">
                  <c:v>77</c:v>
                </c:pt>
                <c:pt idx="1746">
                  <c:v>80</c:v>
                </c:pt>
                <c:pt idx="1747">
                  <c:v>61</c:v>
                </c:pt>
                <c:pt idx="1748">
                  <c:v>84</c:v>
                </c:pt>
                <c:pt idx="1749">
                  <c:v>78</c:v>
                </c:pt>
                <c:pt idx="1750">
                  <c:v>82</c:v>
                </c:pt>
                <c:pt idx="1751">
                  <c:v>67</c:v>
                </c:pt>
                <c:pt idx="1752">
                  <c:v>63</c:v>
                </c:pt>
                <c:pt idx="1753">
                  <c:v>83</c:v>
                </c:pt>
                <c:pt idx="1754">
                  <c:v>58</c:v>
                </c:pt>
                <c:pt idx="1755">
                  <c:v>78</c:v>
                </c:pt>
                <c:pt idx="1756">
                  <c:v>75</c:v>
                </c:pt>
                <c:pt idx="1757">
                  <c:v>70</c:v>
                </c:pt>
                <c:pt idx="1758">
                  <c:v>67</c:v>
                </c:pt>
                <c:pt idx="1759">
                  <c:v>65</c:v>
                </c:pt>
                <c:pt idx="1760">
                  <c:v>69</c:v>
                </c:pt>
                <c:pt idx="1761">
                  <c:v>63</c:v>
                </c:pt>
                <c:pt idx="1762">
                  <c:v>59</c:v>
                </c:pt>
                <c:pt idx="1763">
                  <c:v>64</c:v>
                </c:pt>
                <c:pt idx="1764">
                  <c:v>78</c:v>
                </c:pt>
                <c:pt idx="1765">
                  <c:v>56</c:v>
                </c:pt>
                <c:pt idx="1766">
                  <c:v>55</c:v>
                </c:pt>
                <c:pt idx="1767">
                  <c:v>69</c:v>
                </c:pt>
                <c:pt idx="1768">
                  <c:v>55</c:v>
                </c:pt>
                <c:pt idx="1769">
                  <c:v>80</c:v>
                </c:pt>
                <c:pt idx="1770">
                  <c:v>55</c:v>
                </c:pt>
                <c:pt idx="1771">
                  <c:v>76</c:v>
                </c:pt>
                <c:pt idx="1772">
                  <c:v>80</c:v>
                </c:pt>
                <c:pt idx="1773">
                  <c:v>74</c:v>
                </c:pt>
                <c:pt idx="1774">
                  <c:v>51</c:v>
                </c:pt>
                <c:pt idx="1775">
                  <c:v>65</c:v>
                </c:pt>
                <c:pt idx="1776">
                  <c:v>60</c:v>
                </c:pt>
                <c:pt idx="1777">
                  <c:v>81</c:v>
                </c:pt>
                <c:pt idx="1778">
                  <c:v>60</c:v>
                </c:pt>
                <c:pt idx="1779">
                  <c:v>64</c:v>
                </c:pt>
                <c:pt idx="1780">
                  <c:v>71</c:v>
                </c:pt>
                <c:pt idx="1781">
                  <c:v>72</c:v>
                </c:pt>
                <c:pt idx="1782">
                  <c:v>53</c:v>
                </c:pt>
                <c:pt idx="1783">
                  <c:v>59</c:v>
                </c:pt>
                <c:pt idx="1784">
                  <c:v>60</c:v>
                </c:pt>
                <c:pt idx="1785">
                  <c:v>58</c:v>
                </c:pt>
                <c:pt idx="1786">
                  <c:v>69</c:v>
                </c:pt>
                <c:pt idx="1787">
                  <c:v>78</c:v>
                </c:pt>
                <c:pt idx="1788">
                  <c:v>77</c:v>
                </c:pt>
                <c:pt idx="1789">
                  <c:v>68</c:v>
                </c:pt>
                <c:pt idx="1790">
                  <c:v>64</c:v>
                </c:pt>
                <c:pt idx="1791">
                  <c:v>85</c:v>
                </c:pt>
                <c:pt idx="1792">
                  <c:v>64</c:v>
                </c:pt>
                <c:pt idx="1793">
                  <c:v>78</c:v>
                </c:pt>
                <c:pt idx="1794">
                  <c:v>73</c:v>
                </c:pt>
                <c:pt idx="1795">
                  <c:v>69</c:v>
                </c:pt>
                <c:pt idx="1796">
                  <c:v>84</c:v>
                </c:pt>
                <c:pt idx="1797">
                  <c:v>82</c:v>
                </c:pt>
                <c:pt idx="1798">
                  <c:v>76</c:v>
                </c:pt>
                <c:pt idx="1799">
                  <c:v>60</c:v>
                </c:pt>
                <c:pt idx="1800">
                  <c:v>60</c:v>
                </c:pt>
                <c:pt idx="1801">
                  <c:v>59</c:v>
                </c:pt>
                <c:pt idx="1802">
                  <c:v>73</c:v>
                </c:pt>
                <c:pt idx="1803">
                  <c:v>70</c:v>
                </c:pt>
                <c:pt idx="1804">
                  <c:v>77</c:v>
                </c:pt>
                <c:pt idx="1805">
                  <c:v>67</c:v>
                </c:pt>
                <c:pt idx="1806">
                  <c:v>81</c:v>
                </c:pt>
                <c:pt idx="1807">
                  <c:v>77</c:v>
                </c:pt>
                <c:pt idx="1808">
                  <c:v>53</c:v>
                </c:pt>
                <c:pt idx="1809">
                  <c:v>86</c:v>
                </c:pt>
                <c:pt idx="1810">
                  <c:v>85</c:v>
                </c:pt>
                <c:pt idx="1811">
                  <c:v>56</c:v>
                </c:pt>
                <c:pt idx="1812">
                  <c:v>80</c:v>
                </c:pt>
                <c:pt idx="1813">
                  <c:v>58</c:v>
                </c:pt>
                <c:pt idx="1814">
                  <c:v>77</c:v>
                </c:pt>
                <c:pt idx="1815">
                  <c:v>83</c:v>
                </c:pt>
                <c:pt idx="1816">
                  <c:v>82</c:v>
                </c:pt>
                <c:pt idx="1817">
                  <c:v>77</c:v>
                </c:pt>
                <c:pt idx="1818">
                  <c:v>79</c:v>
                </c:pt>
                <c:pt idx="1819">
                  <c:v>86</c:v>
                </c:pt>
                <c:pt idx="1820">
                  <c:v>63</c:v>
                </c:pt>
                <c:pt idx="1821">
                  <c:v>54</c:v>
                </c:pt>
                <c:pt idx="1822">
                  <c:v>56</c:v>
                </c:pt>
                <c:pt idx="1823">
                  <c:v>59</c:v>
                </c:pt>
                <c:pt idx="1824">
                  <c:v>50</c:v>
                </c:pt>
                <c:pt idx="1825">
                  <c:v>54</c:v>
                </c:pt>
                <c:pt idx="1826">
                  <c:v>60</c:v>
                </c:pt>
                <c:pt idx="1827">
                  <c:v>54</c:v>
                </c:pt>
                <c:pt idx="1828">
                  <c:v>54</c:v>
                </c:pt>
                <c:pt idx="1829">
                  <c:v>74</c:v>
                </c:pt>
                <c:pt idx="1830">
                  <c:v>69</c:v>
                </c:pt>
                <c:pt idx="1831">
                  <c:v>85</c:v>
                </c:pt>
                <c:pt idx="1832">
                  <c:v>67</c:v>
                </c:pt>
                <c:pt idx="1833">
                  <c:v>82</c:v>
                </c:pt>
                <c:pt idx="1834">
                  <c:v>77</c:v>
                </c:pt>
                <c:pt idx="1835">
                  <c:v>78</c:v>
                </c:pt>
                <c:pt idx="1836">
                  <c:v>56</c:v>
                </c:pt>
                <c:pt idx="1837">
                  <c:v>79</c:v>
                </c:pt>
                <c:pt idx="1838">
                  <c:v>61</c:v>
                </c:pt>
                <c:pt idx="1839">
                  <c:v>57</c:v>
                </c:pt>
                <c:pt idx="1840">
                  <c:v>78</c:v>
                </c:pt>
                <c:pt idx="1841">
                  <c:v>88</c:v>
                </c:pt>
                <c:pt idx="1842">
                  <c:v>57</c:v>
                </c:pt>
                <c:pt idx="1843">
                  <c:v>88</c:v>
                </c:pt>
                <c:pt idx="1844">
                  <c:v>73</c:v>
                </c:pt>
                <c:pt idx="1845">
                  <c:v>64</c:v>
                </c:pt>
                <c:pt idx="1846">
                  <c:v>65</c:v>
                </c:pt>
                <c:pt idx="1847">
                  <c:v>60</c:v>
                </c:pt>
                <c:pt idx="1848">
                  <c:v>75</c:v>
                </c:pt>
                <c:pt idx="1849">
                  <c:v>59</c:v>
                </c:pt>
                <c:pt idx="1850">
                  <c:v>62</c:v>
                </c:pt>
                <c:pt idx="1851">
                  <c:v>62</c:v>
                </c:pt>
                <c:pt idx="1852">
                  <c:v>59</c:v>
                </c:pt>
                <c:pt idx="1853">
                  <c:v>77</c:v>
                </c:pt>
                <c:pt idx="1854">
                  <c:v>63</c:v>
                </c:pt>
                <c:pt idx="1855">
                  <c:v>53</c:v>
                </c:pt>
                <c:pt idx="1856">
                  <c:v>66</c:v>
                </c:pt>
                <c:pt idx="1857">
                  <c:v>61</c:v>
                </c:pt>
                <c:pt idx="1858">
                  <c:v>60</c:v>
                </c:pt>
                <c:pt idx="1859">
                  <c:v>73</c:v>
                </c:pt>
                <c:pt idx="1860">
                  <c:v>53</c:v>
                </c:pt>
                <c:pt idx="1861">
                  <c:v>75</c:v>
                </c:pt>
                <c:pt idx="1862">
                  <c:v>56</c:v>
                </c:pt>
                <c:pt idx="1863">
                  <c:v>76</c:v>
                </c:pt>
                <c:pt idx="1864">
                  <c:v>55</c:v>
                </c:pt>
                <c:pt idx="1865">
                  <c:v>52</c:v>
                </c:pt>
                <c:pt idx="1866">
                  <c:v>79</c:v>
                </c:pt>
                <c:pt idx="1867">
                  <c:v>67</c:v>
                </c:pt>
                <c:pt idx="1868">
                  <c:v>65</c:v>
                </c:pt>
                <c:pt idx="1869">
                  <c:v>56</c:v>
                </c:pt>
                <c:pt idx="1870">
                  <c:v>71</c:v>
                </c:pt>
                <c:pt idx="1871">
                  <c:v>59</c:v>
                </c:pt>
                <c:pt idx="1872">
                  <c:v>55</c:v>
                </c:pt>
                <c:pt idx="1873">
                  <c:v>59</c:v>
                </c:pt>
                <c:pt idx="1874">
                  <c:v>55</c:v>
                </c:pt>
                <c:pt idx="1875">
                  <c:v>55</c:v>
                </c:pt>
                <c:pt idx="1876">
                  <c:v>63</c:v>
                </c:pt>
                <c:pt idx="1877">
                  <c:v>63</c:v>
                </c:pt>
                <c:pt idx="1878">
                  <c:v>61</c:v>
                </c:pt>
                <c:pt idx="1879">
                  <c:v>61</c:v>
                </c:pt>
                <c:pt idx="1880">
                  <c:v>58</c:v>
                </c:pt>
                <c:pt idx="1881">
                  <c:v>58</c:v>
                </c:pt>
                <c:pt idx="1882">
                  <c:v>61</c:v>
                </c:pt>
                <c:pt idx="1883">
                  <c:v>60</c:v>
                </c:pt>
                <c:pt idx="1884">
                  <c:v>77</c:v>
                </c:pt>
                <c:pt idx="1885">
                  <c:v>81</c:v>
                </c:pt>
                <c:pt idx="1886">
                  <c:v>62</c:v>
                </c:pt>
                <c:pt idx="1887">
                  <c:v>64</c:v>
                </c:pt>
                <c:pt idx="1888">
                  <c:v>69</c:v>
                </c:pt>
                <c:pt idx="1889">
                  <c:v>66</c:v>
                </c:pt>
                <c:pt idx="1890">
                  <c:v>74</c:v>
                </c:pt>
                <c:pt idx="1891">
                  <c:v>79</c:v>
                </c:pt>
                <c:pt idx="1892">
                  <c:v>63</c:v>
                </c:pt>
                <c:pt idx="1893">
                  <c:v>77</c:v>
                </c:pt>
                <c:pt idx="1894">
                  <c:v>86</c:v>
                </c:pt>
                <c:pt idx="1895">
                  <c:v>79</c:v>
                </c:pt>
                <c:pt idx="1896">
                  <c:v>81</c:v>
                </c:pt>
                <c:pt idx="1897">
                  <c:v>87</c:v>
                </c:pt>
                <c:pt idx="1898">
                  <c:v>74</c:v>
                </c:pt>
                <c:pt idx="1899">
                  <c:v>80</c:v>
                </c:pt>
                <c:pt idx="1900">
                  <c:v>82</c:v>
                </c:pt>
                <c:pt idx="1901">
                  <c:v>64</c:v>
                </c:pt>
                <c:pt idx="1902">
                  <c:v>70</c:v>
                </c:pt>
                <c:pt idx="1903">
                  <c:v>62</c:v>
                </c:pt>
                <c:pt idx="1904">
                  <c:v>62</c:v>
                </c:pt>
                <c:pt idx="1905">
                  <c:v>74</c:v>
                </c:pt>
                <c:pt idx="1906">
                  <c:v>67</c:v>
                </c:pt>
                <c:pt idx="1907">
                  <c:v>77</c:v>
                </c:pt>
                <c:pt idx="1908">
                  <c:v>85</c:v>
                </c:pt>
                <c:pt idx="1909">
                  <c:v>79</c:v>
                </c:pt>
                <c:pt idx="1910">
                  <c:v>79</c:v>
                </c:pt>
                <c:pt idx="1911">
                  <c:v>65</c:v>
                </c:pt>
                <c:pt idx="1912">
                  <c:v>78</c:v>
                </c:pt>
                <c:pt idx="1913">
                  <c:v>61</c:v>
                </c:pt>
                <c:pt idx="1914">
                  <c:v>65</c:v>
                </c:pt>
                <c:pt idx="1915">
                  <c:v>75</c:v>
                </c:pt>
                <c:pt idx="1916">
                  <c:v>58</c:v>
                </c:pt>
                <c:pt idx="1917">
                  <c:v>68</c:v>
                </c:pt>
                <c:pt idx="1918">
                  <c:v>63</c:v>
                </c:pt>
                <c:pt idx="1919">
                  <c:v>55</c:v>
                </c:pt>
                <c:pt idx="1920">
                  <c:v>53</c:v>
                </c:pt>
                <c:pt idx="1921">
                  <c:v>58</c:v>
                </c:pt>
                <c:pt idx="1922">
                  <c:v>63</c:v>
                </c:pt>
                <c:pt idx="1923">
                  <c:v>64</c:v>
                </c:pt>
                <c:pt idx="1924">
                  <c:v>69</c:v>
                </c:pt>
                <c:pt idx="1925">
                  <c:v>84</c:v>
                </c:pt>
                <c:pt idx="1926">
                  <c:v>66</c:v>
                </c:pt>
                <c:pt idx="1927">
                  <c:v>64</c:v>
                </c:pt>
                <c:pt idx="1928">
                  <c:v>64</c:v>
                </c:pt>
                <c:pt idx="1929">
                  <c:v>62</c:v>
                </c:pt>
                <c:pt idx="1930">
                  <c:v>57</c:v>
                </c:pt>
                <c:pt idx="1931">
                  <c:v>86</c:v>
                </c:pt>
                <c:pt idx="1932">
                  <c:v>84</c:v>
                </c:pt>
                <c:pt idx="1933">
                  <c:v>82</c:v>
                </c:pt>
                <c:pt idx="1934">
                  <c:v>77</c:v>
                </c:pt>
                <c:pt idx="1935">
                  <c:v>86</c:v>
                </c:pt>
                <c:pt idx="1936">
                  <c:v>77</c:v>
                </c:pt>
                <c:pt idx="1937">
                  <c:v>68</c:v>
                </c:pt>
                <c:pt idx="1938">
                  <c:v>67</c:v>
                </c:pt>
                <c:pt idx="1939">
                  <c:v>69</c:v>
                </c:pt>
                <c:pt idx="1940">
                  <c:v>67</c:v>
                </c:pt>
                <c:pt idx="1941">
                  <c:v>76</c:v>
                </c:pt>
                <c:pt idx="1942">
                  <c:v>78</c:v>
                </c:pt>
                <c:pt idx="1943">
                  <c:v>72</c:v>
                </c:pt>
                <c:pt idx="1944">
                  <c:v>60</c:v>
                </c:pt>
                <c:pt idx="1945">
                  <c:v>58</c:v>
                </c:pt>
                <c:pt idx="1946">
                  <c:v>64</c:v>
                </c:pt>
                <c:pt idx="1947">
                  <c:v>60</c:v>
                </c:pt>
                <c:pt idx="1948">
                  <c:v>56</c:v>
                </c:pt>
                <c:pt idx="1949">
                  <c:v>79</c:v>
                </c:pt>
                <c:pt idx="1950">
                  <c:v>66</c:v>
                </c:pt>
                <c:pt idx="1951">
                  <c:v>61</c:v>
                </c:pt>
                <c:pt idx="1952">
                  <c:v>61</c:v>
                </c:pt>
                <c:pt idx="1953">
                  <c:v>62</c:v>
                </c:pt>
                <c:pt idx="1954">
                  <c:v>53</c:v>
                </c:pt>
                <c:pt idx="1955">
                  <c:v>62</c:v>
                </c:pt>
                <c:pt idx="1956">
                  <c:v>75</c:v>
                </c:pt>
                <c:pt idx="1957">
                  <c:v>80</c:v>
                </c:pt>
                <c:pt idx="1958">
                  <c:v>67</c:v>
                </c:pt>
                <c:pt idx="1959">
                  <c:v>72</c:v>
                </c:pt>
                <c:pt idx="1960">
                  <c:v>73</c:v>
                </c:pt>
                <c:pt idx="1961">
                  <c:v>65</c:v>
                </c:pt>
                <c:pt idx="1962">
                  <c:v>62</c:v>
                </c:pt>
                <c:pt idx="1963">
                  <c:v>66</c:v>
                </c:pt>
                <c:pt idx="1964">
                  <c:v>72</c:v>
                </c:pt>
                <c:pt idx="1965">
                  <c:v>57</c:v>
                </c:pt>
                <c:pt idx="1966">
                  <c:v>76</c:v>
                </c:pt>
                <c:pt idx="1967">
                  <c:v>73</c:v>
                </c:pt>
                <c:pt idx="1968">
                  <c:v>59</c:v>
                </c:pt>
                <c:pt idx="1969">
                  <c:v>68</c:v>
                </c:pt>
                <c:pt idx="1970">
                  <c:v>64</c:v>
                </c:pt>
                <c:pt idx="1971">
                  <c:v>62</c:v>
                </c:pt>
                <c:pt idx="1972">
                  <c:v>61</c:v>
                </c:pt>
                <c:pt idx="1973">
                  <c:v>63</c:v>
                </c:pt>
                <c:pt idx="1974">
                  <c:v>58</c:v>
                </c:pt>
                <c:pt idx="1975">
                  <c:v>80</c:v>
                </c:pt>
                <c:pt idx="1976">
                  <c:v>59</c:v>
                </c:pt>
                <c:pt idx="1977">
                  <c:v>80</c:v>
                </c:pt>
                <c:pt idx="1978">
                  <c:v>63</c:v>
                </c:pt>
                <c:pt idx="1979">
                  <c:v>60</c:v>
                </c:pt>
                <c:pt idx="1980">
                  <c:v>78</c:v>
                </c:pt>
                <c:pt idx="1981">
                  <c:v>60</c:v>
                </c:pt>
                <c:pt idx="1982">
                  <c:v>60</c:v>
                </c:pt>
                <c:pt idx="1983">
                  <c:v>69</c:v>
                </c:pt>
                <c:pt idx="1984">
                  <c:v>62</c:v>
                </c:pt>
                <c:pt idx="1985">
                  <c:v>63</c:v>
                </c:pt>
                <c:pt idx="1986">
                  <c:v>61</c:v>
                </c:pt>
                <c:pt idx="1987">
                  <c:v>56</c:v>
                </c:pt>
                <c:pt idx="1988">
                  <c:v>64</c:v>
                </c:pt>
                <c:pt idx="1989">
                  <c:v>56</c:v>
                </c:pt>
                <c:pt idx="1990">
                  <c:v>66</c:v>
                </c:pt>
                <c:pt idx="1991">
                  <c:v>68</c:v>
                </c:pt>
                <c:pt idx="1992">
                  <c:v>82</c:v>
                </c:pt>
                <c:pt idx="1993">
                  <c:v>83</c:v>
                </c:pt>
                <c:pt idx="1994">
                  <c:v>53</c:v>
                </c:pt>
                <c:pt idx="1995">
                  <c:v>59</c:v>
                </c:pt>
                <c:pt idx="1996">
                  <c:v>73</c:v>
                </c:pt>
                <c:pt idx="1997">
                  <c:v>62</c:v>
                </c:pt>
                <c:pt idx="1998">
                  <c:v>80</c:v>
                </c:pt>
                <c:pt idx="1999">
                  <c:v>78</c:v>
                </c:pt>
                <c:pt idx="2000">
                  <c:v>81</c:v>
                </c:pt>
                <c:pt idx="2001">
                  <c:v>56</c:v>
                </c:pt>
                <c:pt idx="2002">
                  <c:v>67</c:v>
                </c:pt>
                <c:pt idx="2003">
                  <c:v>82</c:v>
                </c:pt>
                <c:pt idx="2004">
                  <c:v>53</c:v>
                </c:pt>
                <c:pt idx="2005">
                  <c:v>54</c:v>
                </c:pt>
                <c:pt idx="2006">
                  <c:v>60</c:v>
                </c:pt>
                <c:pt idx="2007">
                  <c:v>63</c:v>
                </c:pt>
                <c:pt idx="2008">
                  <c:v>73</c:v>
                </c:pt>
                <c:pt idx="2009">
                  <c:v>80</c:v>
                </c:pt>
                <c:pt idx="2010">
                  <c:v>55</c:v>
                </c:pt>
                <c:pt idx="2011">
                  <c:v>70</c:v>
                </c:pt>
                <c:pt idx="2012">
                  <c:v>57</c:v>
                </c:pt>
                <c:pt idx="2013">
                  <c:v>65</c:v>
                </c:pt>
                <c:pt idx="2014">
                  <c:v>67</c:v>
                </c:pt>
                <c:pt idx="2015">
                  <c:v>62</c:v>
                </c:pt>
                <c:pt idx="2016">
                  <c:v>58</c:v>
                </c:pt>
                <c:pt idx="2017">
                  <c:v>85</c:v>
                </c:pt>
                <c:pt idx="2018">
                  <c:v>78</c:v>
                </c:pt>
                <c:pt idx="2019">
                  <c:v>77</c:v>
                </c:pt>
                <c:pt idx="2020">
                  <c:v>82</c:v>
                </c:pt>
                <c:pt idx="2021">
                  <c:v>62</c:v>
                </c:pt>
                <c:pt idx="2022">
                  <c:v>53</c:v>
                </c:pt>
                <c:pt idx="2023">
                  <c:v>52</c:v>
                </c:pt>
                <c:pt idx="2024">
                  <c:v>76</c:v>
                </c:pt>
                <c:pt idx="2025">
                  <c:v>79</c:v>
                </c:pt>
                <c:pt idx="2026">
                  <c:v>78</c:v>
                </c:pt>
                <c:pt idx="2027">
                  <c:v>81</c:v>
                </c:pt>
                <c:pt idx="2028">
                  <c:v>77</c:v>
                </c:pt>
                <c:pt idx="2029">
                  <c:v>56</c:v>
                </c:pt>
                <c:pt idx="2030">
                  <c:v>85</c:v>
                </c:pt>
                <c:pt idx="2031">
                  <c:v>81</c:v>
                </c:pt>
                <c:pt idx="2032">
                  <c:v>56</c:v>
                </c:pt>
                <c:pt idx="2033">
                  <c:v>69</c:v>
                </c:pt>
                <c:pt idx="2034">
                  <c:v>79</c:v>
                </c:pt>
                <c:pt idx="2035">
                  <c:v>81</c:v>
                </c:pt>
                <c:pt idx="2036">
                  <c:v>73</c:v>
                </c:pt>
                <c:pt idx="2037">
                  <c:v>70</c:v>
                </c:pt>
                <c:pt idx="2038">
                  <c:v>53</c:v>
                </c:pt>
                <c:pt idx="2039">
                  <c:v>61</c:v>
                </c:pt>
                <c:pt idx="2040">
                  <c:v>69</c:v>
                </c:pt>
                <c:pt idx="2041">
                  <c:v>82</c:v>
                </c:pt>
                <c:pt idx="2042">
                  <c:v>75</c:v>
                </c:pt>
                <c:pt idx="2043">
                  <c:v>72</c:v>
                </c:pt>
                <c:pt idx="2044">
                  <c:v>53</c:v>
                </c:pt>
                <c:pt idx="2045">
                  <c:v>66</c:v>
                </c:pt>
                <c:pt idx="2046">
                  <c:v>79</c:v>
                </c:pt>
                <c:pt idx="2047">
                  <c:v>76</c:v>
                </c:pt>
                <c:pt idx="2048">
                  <c:v>64</c:v>
                </c:pt>
                <c:pt idx="2049">
                  <c:v>83</c:v>
                </c:pt>
                <c:pt idx="2050">
                  <c:v>58</c:v>
                </c:pt>
                <c:pt idx="2051">
                  <c:v>54</c:v>
                </c:pt>
                <c:pt idx="2052">
                  <c:v>60</c:v>
                </c:pt>
                <c:pt idx="2053">
                  <c:v>53</c:v>
                </c:pt>
                <c:pt idx="2054">
                  <c:v>62</c:v>
                </c:pt>
                <c:pt idx="2055">
                  <c:v>50</c:v>
                </c:pt>
                <c:pt idx="2056">
                  <c:v>51</c:v>
                </c:pt>
                <c:pt idx="2057">
                  <c:v>85</c:v>
                </c:pt>
                <c:pt idx="2058">
                  <c:v>57</c:v>
                </c:pt>
                <c:pt idx="2059">
                  <c:v>53</c:v>
                </c:pt>
                <c:pt idx="2060">
                  <c:v>62</c:v>
                </c:pt>
                <c:pt idx="2061">
                  <c:v>69</c:v>
                </c:pt>
                <c:pt idx="2062">
                  <c:v>53</c:v>
                </c:pt>
                <c:pt idx="2063">
                  <c:v>73</c:v>
                </c:pt>
                <c:pt idx="2064">
                  <c:v>64</c:v>
                </c:pt>
                <c:pt idx="2065">
                  <c:v>72</c:v>
                </c:pt>
                <c:pt idx="2066">
                  <c:v>69</c:v>
                </c:pt>
                <c:pt idx="2067">
                  <c:v>62</c:v>
                </c:pt>
                <c:pt idx="2068">
                  <c:v>57</c:v>
                </c:pt>
                <c:pt idx="2069">
                  <c:v>71</c:v>
                </c:pt>
                <c:pt idx="2070">
                  <c:v>53</c:v>
                </c:pt>
                <c:pt idx="2071">
                  <c:v>72</c:v>
                </c:pt>
                <c:pt idx="2072">
                  <c:v>51</c:v>
                </c:pt>
                <c:pt idx="2073">
                  <c:v>59</c:v>
                </c:pt>
                <c:pt idx="2074">
                  <c:v>69</c:v>
                </c:pt>
                <c:pt idx="2075">
                  <c:v>53</c:v>
                </c:pt>
                <c:pt idx="2076">
                  <c:v>71</c:v>
                </c:pt>
                <c:pt idx="2077">
                  <c:v>61</c:v>
                </c:pt>
                <c:pt idx="2078">
                  <c:v>65</c:v>
                </c:pt>
                <c:pt idx="2079">
                  <c:v>65</c:v>
                </c:pt>
                <c:pt idx="2080">
                  <c:v>78</c:v>
                </c:pt>
                <c:pt idx="2081">
                  <c:v>78</c:v>
                </c:pt>
                <c:pt idx="2082">
                  <c:v>72</c:v>
                </c:pt>
                <c:pt idx="2083">
                  <c:v>77</c:v>
                </c:pt>
                <c:pt idx="2084">
                  <c:v>63</c:v>
                </c:pt>
                <c:pt idx="2085">
                  <c:v>69</c:v>
                </c:pt>
                <c:pt idx="2086">
                  <c:v>78</c:v>
                </c:pt>
                <c:pt idx="2087">
                  <c:v>71</c:v>
                </c:pt>
                <c:pt idx="2088">
                  <c:v>67</c:v>
                </c:pt>
                <c:pt idx="2089">
                  <c:v>65</c:v>
                </c:pt>
                <c:pt idx="2090">
                  <c:v>77</c:v>
                </c:pt>
                <c:pt idx="2091">
                  <c:v>62</c:v>
                </c:pt>
                <c:pt idx="2092">
                  <c:v>61</c:v>
                </c:pt>
                <c:pt idx="2093">
                  <c:v>64</c:v>
                </c:pt>
                <c:pt idx="2094">
                  <c:v>64</c:v>
                </c:pt>
                <c:pt idx="2095">
                  <c:v>59</c:v>
                </c:pt>
                <c:pt idx="2096">
                  <c:v>56</c:v>
                </c:pt>
                <c:pt idx="2097">
                  <c:v>76</c:v>
                </c:pt>
                <c:pt idx="2098">
                  <c:v>57</c:v>
                </c:pt>
                <c:pt idx="2099">
                  <c:v>76</c:v>
                </c:pt>
                <c:pt idx="2100">
                  <c:v>84</c:v>
                </c:pt>
                <c:pt idx="2101">
                  <c:v>55</c:v>
                </c:pt>
                <c:pt idx="2102">
                  <c:v>74</c:v>
                </c:pt>
                <c:pt idx="2103">
                  <c:v>64</c:v>
                </c:pt>
                <c:pt idx="2104">
                  <c:v>50</c:v>
                </c:pt>
                <c:pt idx="2105">
                  <c:v>65</c:v>
                </c:pt>
                <c:pt idx="2106">
                  <c:v>66</c:v>
                </c:pt>
                <c:pt idx="2107">
                  <c:v>79</c:v>
                </c:pt>
                <c:pt idx="2108">
                  <c:v>58</c:v>
                </c:pt>
                <c:pt idx="2109">
                  <c:v>79</c:v>
                </c:pt>
                <c:pt idx="2110">
                  <c:v>70</c:v>
                </c:pt>
                <c:pt idx="2111">
                  <c:v>68</c:v>
                </c:pt>
                <c:pt idx="2112">
                  <c:v>66</c:v>
                </c:pt>
                <c:pt idx="2113">
                  <c:v>61</c:v>
                </c:pt>
                <c:pt idx="2114">
                  <c:v>79</c:v>
                </c:pt>
                <c:pt idx="2115">
                  <c:v>81</c:v>
                </c:pt>
                <c:pt idx="2116">
                  <c:v>83</c:v>
                </c:pt>
                <c:pt idx="2117">
                  <c:v>78</c:v>
                </c:pt>
                <c:pt idx="2118">
                  <c:v>68</c:v>
                </c:pt>
                <c:pt idx="2119">
                  <c:v>79</c:v>
                </c:pt>
                <c:pt idx="2120">
                  <c:v>63</c:v>
                </c:pt>
                <c:pt idx="2121">
                  <c:v>77</c:v>
                </c:pt>
                <c:pt idx="2122">
                  <c:v>69</c:v>
                </c:pt>
                <c:pt idx="2123">
                  <c:v>58</c:v>
                </c:pt>
                <c:pt idx="2124">
                  <c:v>68</c:v>
                </c:pt>
                <c:pt idx="2125">
                  <c:v>74</c:v>
                </c:pt>
                <c:pt idx="2126">
                  <c:v>62</c:v>
                </c:pt>
                <c:pt idx="2127">
                  <c:v>67</c:v>
                </c:pt>
                <c:pt idx="2128">
                  <c:v>52</c:v>
                </c:pt>
                <c:pt idx="2129">
                  <c:v>57</c:v>
                </c:pt>
                <c:pt idx="2130">
                  <c:v>67</c:v>
                </c:pt>
                <c:pt idx="2131">
                  <c:v>56</c:v>
                </c:pt>
                <c:pt idx="2132">
                  <c:v>78</c:v>
                </c:pt>
                <c:pt idx="2133">
                  <c:v>56</c:v>
                </c:pt>
                <c:pt idx="2134">
                  <c:v>61</c:v>
                </c:pt>
                <c:pt idx="2135">
                  <c:v>56</c:v>
                </c:pt>
                <c:pt idx="2136">
                  <c:v>76</c:v>
                </c:pt>
                <c:pt idx="2137">
                  <c:v>71</c:v>
                </c:pt>
                <c:pt idx="2138">
                  <c:v>56</c:v>
                </c:pt>
                <c:pt idx="2139">
                  <c:v>66</c:v>
                </c:pt>
                <c:pt idx="2140">
                  <c:v>86</c:v>
                </c:pt>
                <c:pt idx="2141">
                  <c:v>58</c:v>
                </c:pt>
                <c:pt idx="2142">
                  <c:v>70</c:v>
                </c:pt>
                <c:pt idx="2143">
                  <c:v>60</c:v>
                </c:pt>
                <c:pt idx="2144">
                  <c:v>74</c:v>
                </c:pt>
                <c:pt idx="2145">
                  <c:v>72</c:v>
                </c:pt>
                <c:pt idx="2146">
                  <c:v>72</c:v>
                </c:pt>
                <c:pt idx="2147">
                  <c:v>65</c:v>
                </c:pt>
                <c:pt idx="2148">
                  <c:v>58</c:v>
                </c:pt>
                <c:pt idx="2149">
                  <c:v>66</c:v>
                </c:pt>
                <c:pt idx="2150">
                  <c:v>77</c:v>
                </c:pt>
                <c:pt idx="2151">
                  <c:v>73</c:v>
                </c:pt>
                <c:pt idx="2152">
                  <c:v>61</c:v>
                </c:pt>
                <c:pt idx="2153">
                  <c:v>65</c:v>
                </c:pt>
                <c:pt idx="2154">
                  <c:v>83</c:v>
                </c:pt>
                <c:pt idx="2155">
                  <c:v>65</c:v>
                </c:pt>
                <c:pt idx="2156">
                  <c:v>58</c:v>
                </c:pt>
                <c:pt idx="2157">
                  <c:v>80</c:v>
                </c:pt>
                <c:pt idx="2158">
                  <c:v>73</c:v>
                </c:pt>
                <c:pt idx="2159">
                  <c:v>73</c:v>
                </c:pt>
                <c:pt idx="2160">
                  <c:v>69</c:v>
                </c:pt>
                <c:pt idx="2161">
                  <c:v>71</c:v>
                </c:pt>
                <c:pt idx="2162">
                  <c:v>76</c:v>
                </c:pt>
                <c:pt idx="2163">
                  <c:v>67</c:v>
                </c:pt>
                <c:pt idx="2164">
                  <c:v>72</c:v>
                </c:pt>
                <c:pt idx="2165">
                  <c:v>71</c:v>
                </c:pt>
                <c:pt idx="2166">
                  <c:v>56</c:v>
                </c:pt>
                <c:pt idx="2167">
                  <c:v>62</c:v>
                </c:pt>
                <c:pt idx="2168">
                  <c:v>82</c:v>
                </c:pt>
                <c:pt idx="2169">
                  <c:v>74</c:v>
                </c:pt>
                <c:pt idx="2170">
                  <c:v>81</c:v>
                </c:pt>
                <c:pt idx="2171">
                  <c:v>77</c:v>
                </c:pt>
                <c:pt idx="2172">
                  <c:v>64</c:v>
                </c:pt>
                <c:pt idx="2173">
                  <c:v>75</c:v>
                </c:pt>
                <c:pt idx="2174">
                  <c:v>87</c:v>
                </c:pt>
                <c:pt idx="2175">
                  <c:v>54</c:v>
                </c:pt>
                <c:pt idx="2176">
                  <c:v>73</c:v>
                </c:pt>
                <c:pt idx="2177">
                  <c:v>56</c:v>
                </c:pt>
                <c:pt idx="2178">
                  <c:v>76</c:v>
                </c:pt>
                <c:pt idx="2179">
                  <c:v>76</c:v>
                </c:pt>
                <c:pt idx="2180">
                  <c:v>60</c:v>
                </c:pt>
                <c:pt idx="2181">
                  <c:v>53</c:v>
                </c:pt>
                <c:pt idx="2182">
                  <c:v>73</c:v>
                </c:pt>
                <c:pt idx="2183">
                  <c:v>70</c:v>
                </c:pt>
                <c:pt idx="2184">
                  <c:v>54</c:v>
                </c:pt>
                <c:pt idx="2185">
                  <c:v>56</c:v>
                </c:pt>
                <c:pt idx="2186">
                  <c:v>72</c:v>
                </c:pt>
                <c:pt idx="2187">
                  <c:v>55</c:v>
                </c:pt>
                <c:pt idx="2188">
                  <c:v>64</c:v>
                </c:pt>
                <c:pt idx="2189">
                  <c:v>77</c:v>
                </c:pt>
                <c:pt idx="2190">
                  <c:v>82</c:v>
                </c:pt>
                <c:pt idx="2191">
                  <c:v>84</c:v>
                </c:pt>
                <c:pt idx="2192">
                  <c:v>62</c:v>
                </c:pt>
                <c:pt idx="2193">
                  <c:v>71</c:v>
                </c:pt>
                <c:pt idx="2194">
                  <c:v>65</c:v>
                </c:pt>
                <c:pt idx="2195">
                  <c:v>74</c:v>
                </c:pt>
                <c:pt idx="2196">
                  <c:v>68</c:v>
                </c:pt>
                <c:pt idx="2197">
                  <c:v>63</c:v>
                </c:pt>
                <c:pt idx="2198">
                  <c:v>84</c:v>
                </c:pt>
                <c:pt idx="2199">
                  <c:v>70</c:v>
                </c:pt>
                <c:pt idx="2200">
                  <c:v>74</c:v>
                </c:pt>
                <c:pt idx="2201">
                  <c:v>73</c:v>
                </c:pt>
                <c:pt idx="2202">
                  <c:v>84</c:v>
                </c:pt>
                <c:pt idx="2203">
                  <c:v>71</c:v>
                </c:pt>
                <c:pt idx="2204">
                  <c:v>80</c:v>
                </c:pt>
                <c:pt idx="2205">
                  <c:v>76</c:v>
                </c:pt>
                <c:pt idx="2206">
                  <c:v>89</c:v>
                </c:pt>
                <c:pt idx="2207">
                  <c:v>78</c:v>
                </c:pt>
                <c:pt idx="2208">
                  <c:v>65</c:v>
                </c:pt>
                <c:pt idx="2209">
                  <c:v>64</c:v>
                </c:pt>
                <c:pt idx="2210">
                  <c:v>70</c:v>
                </c:pt>
                <c:pt idx="2211">
                  <c:v>65</c:v>
                </c:pt>
                <c:pt idx="2212">
                  <c:v>51</c:v>
                </c:pt>
                <c:pt idx="2213">
                  <c:v>58</c:v>
                </c:pt>
                <c:pt idx="2214">
                  <c:v>75</c:v>
                </c:pt>
                <c:pt idx="2215">
                  <c:v>76</c:v>
                </c:pt>
                <c:pt idx="2216">
                  <c:v>74</c:v>
                </c:pt>
                <c:pt idx="2217">
                  <c:v>73</c:v>
                </c:pt>
                <c:pt idx="2218">
                  <c:v>75</c:v>
                </c:pt>
                <c:pt idx="2219">
                  <c:v>69</c:v>
                </c:pt>
                <c:pt idx="2220">
                  <c:v>78</c:v>
                </c:pt>
                <c:pt idx="2221">
                  <c:v>77</c:v>
                </c:pt>
                <c:pt idx="2222">
                  <c:v>51</c:v>
                </c:pt>
                <c:pt idx="2223">
                  <c:v>81</c:v>
                </c:pt>
                <c:pt idx="2224">
                  <c:v>69</c:v>
                </c:pt>
                <c:pt idx="2225">
                  <c:v>83</c:v>
                </c:pt>
                <c:pt idx="2226">
                  <c:v>72</c:v>
                </c:pt>
                <c:pt idx="2227">
                  <c:v>64</c:v>
                </c:pt>
                <c:pt idx="2228">
                  <c:v>79</c:v>
                </c:pt>
                <c:pt idx="2229">
                  <c:v>69</c:v>
                </c:pt>
                <c:pt idx="2230">
                  <c:v>77</c:v>
                </c:pt>
                <c:pt idx="2231">
                  <c:v>71</c:v>
                </c:pt>
                <c:pt idx="2232">
                  <c:v>62</c:v>
                </c:pt>
                <c:pt idx="2233">
                  <c:v>77</c:v>
                </c:pt>
                <c:pt idx="2234">
                  <c:v>72</c:v>
                </c:pt>
                <c:pt idx="2235">
                  <c:v>62</c:v>
                </c:pt>
                <c:pt idx="2236">
                  <c:v>50</c:v>
                </c:pt>
                <c:pt idx="2237">
                  <c:v>64</c:v>
                </c:pt>
                <c:pt idx="2238">
                  <c:v>63</c:v>
                </c:pt>
                <c:pt idx="2239">
                  <c:v>71</c:v>
                </c:pt>
                <c:pt idx="2240">
                  <c:v>80</c:v>
                </c:pt>
                <c:pt idx="2241">
                  <c:v>85</c:v>
                </c:pt>
                <c:pt idx="2242">
                  <c:v>60</c:v>
                </c:pt>
                <c:pt idx="2243">
                  <c:v>69</c:v>
                </c:pt>
                <c:pt idx="2244">
                  <c:v>65</c:v>
                </c:pt>
                <c:pt idx="2245">
                  <c:v>56</c:v>
                </c:pt>
                <c:pt idx="2246">
                  <c:v>53</c:v>
                </c:pt>
                <c:pt idx="2247">
                  <c:v>54</c:v>
                </c:pt>
                <c:pt idx="2248">
                  <c:v>64</c:v>
                </c:pt>
                <c:pt idx="2249">
                  <c:v>74</c:v>
                </c:pt>
                <c:pt idx="2250">
                  <c:v>79</c:v>
                </c:pt>
                <c:pt idx="2251">
                  <c:v>84</c:v>
                </c:pt>
                <c:pt idx="2252">
                  <c:v>64</c:v>
                </c:pt>
                <c:pt idx="2253">
                  <c:v>67</c:v>
                </c:pt>
                <c:pt idx="2254">
                  <c:v>74</c:v>
                </c:pt>
                <c:pt idx="2255">
                  <c:v>71</c:v>
                </c:pt>
                <c:pt idx="2256">
                  <c:v>62</c:v>
                </c:pt>
                <c:pt idx="2257">
                  <c:v>64</c:v>
                </c:pt>
                <c:pt idx="2258">
                  <c:v>86</c:v>
                </c:pt>
                <c:pt idx="2259">
                  <c:v>68</c:v>
                </c:pt>
                <c:pt idx="2260">
                  <c:v>60</c:v>
                </c:pt>
                <c:pt idx="2261">
                  <c:v>82</c:v>
                </c:pt>
                <c:pt idx="2262">
                  <c:v>73</c:v>
                </c:pt>
                <c:pt idx="2263">
                  <c:v>54</c:v>
                </c:pt>
                <c:pt idx="2264">
                  <c:v>73</c:v>
                </c:pt>
                <c:pt idx="2265">
                  <c:v>61</c:v>
                </c:pt>
                <c:pt idx="2266">
                  <c:v>80</c:v>
                </c:pt>
                <c:pt idx="2267">
                  <c:v>82</c:v>
                </c:pt>
                <c:pt idx="2268">
                  <c:v>85</c:v>
                </c:pt>
                <c:pt idx="2269">
                  <c:v>71</c:v>
                </c:pt>
                <c:pt idx="2270">
                  <c:v>58</c:v>
                </c:pt>
                <c:pt idx="2271">
                  <c:v>65</c:v>
                </c:pt>
                <c:pt idx="2272">
                  <c:v>74</c:v>
                </c:pt>
                <c:pt idx="2273">
                  <c:v>54</c:v>
                </c:pt>
                <c:pt idx="2274">
                  <c:v>61</c:v>
                </c:pt>
                <c:pt idx="2275">
                  <c:v>73</c:v>
                </c:pt>
                <c:pt idx="2276">
                  <c:v>55</c:v>
                </c:pt>
                <c:pt idx="2277">
                  <c:v>66</c:v>
                </c:pt>
                <c:pt idx="2278">
                  <c:v>50</c:v>
                </c:pt>
                <c:pt idx="2279">
                  <c:v>54</c:v>
                </c:pt>
                <c:pt idx="2280">
                  <c:v>54</c:v>
                </c:pt>
                <c:pt idx="2281">
                  <c:v>63</c:v>
                </c:pt>
                <c:pt idx="2282">
                  <c:v>73</c:v>
                </c:pt>
                <c:pt idx="2283">
                  <c:v>56</c:v>
                </c:pt>
                <c:pt idx="2284">
                  <c:v>60</c:v>
                </c:pt>
                <c:pt idx="2285">
                  <c:v>81</c:v>
                </c:pt>
                <c:pt idx="2286">
                  <c:v>58</c:v>
                </c:pt>
                <c:pt idx="2287">
                  <c:v>59</c:v>
                </c:pt>
                <c:pt idx="2288">
                  <c:v>69</c:v>
                </c:pt>
                <c:pt idx="2289">
                  <c:v>81</c:v>
                </c:pt>
                <c:pt idx="2290">
                  <c:v>65</c:v>
                </c:pt>
                <c:pt idx="2291">
                  <c:v>75</c:v>
                </c:pt>
                <c:pt idx="2292">
                  <c:v>70</c:v>
                </c:pt>
                <c:pt idx="2293">
                  <c:v>74</c:v>
                </c:pt>
                <c:pt idx="2294">
                  <c:v>59</c:v>
                </c:pt>
                <c:pt idx="2295">
                  <c:v>83</c:v>
                </c:pt>
                <c:pt idx="2296">
                  <c:v>79</c:v>
                </c:pt>
                <c:pt idx="2297">
                  <c:v>72</c:v>
                </c:pt>
                <c:pt idx="2298">
                  <c:v>79</c:v>
                </c:pt>
                <c:pt idx="2299">
                  <c:v>76</c:v>
                </c:pt>
                <c:pt idx="2300">
                  <c:v>80</c:v>
                </c:pt>
                <c:pt idx="2301">
                  <c:v>81</c:v>
                </c:pt>
                <c:pt idx="2302">
                  <c:v>80</c:v>
                </c:pt>
                <c:pt idx="2303">
                  <c:v>84</c:v>
                </c:pt>
                <c:pt idx="2304">
                  <c:v>50</c:v>
                </c:pt>
                <c:pt idx="2305">
                  <c:v>59</c:v>
                </c:pt>
                <c:pt idx="2306">
                  <c:v>66</c:v>
                </c:pt>
                <c:pt idx="2307">
                  <c:v>80</c:v>
                </c:pt>
                <c:pt idx="2308">
                  <c:v>61</c:v>
                </c:pt>
                <c:pt idx="2309">
                  <c:v>78</c:v>
                </c:pt>
                <c:pt idx="2310">
                  <c:v>83</c:v>
                </c:pt>
                <c:pt idx="2311">
                  <c:v>85</c:v>
                </c:pt>
                <c:pt idx="2312">
                  <c:v>57</c:v>
                </c:pt>
                <c:pt idx="2313">
                  <c:v>63</c:v>
                </c:pt>
                <c:pt idx="2314">
                  <c:v>55</c:v>
                </c:pt>
                <c:pt idx="2315">
                  <c:v>51</c:v>
                </c:pt>
                <c:pt idx="2316">
                  <c:v>57</c:v>
                </c:pt>
                <c:pt idx="2317">
                  <c:v>70</c:v>
                </c:pt>
                <c:pt idx="2318">
                  <c:v>60</c:v>
                </c:pt>
                <c:pt idx="2319">
                  <c:v>63</c:v>
                </c:pt>
                <c:pt idx="2320">
                  <c:v>71</c:v>
                </c:pt>
                <c:pt idx="2321">
                  <c:v>67</c:v>
                </c:pt>
                <c:pt idx="2322">
                  <c:v>73</c:v>
                </c:pt>
                <c:pt idx="2323">
                  <c:v>56</c:v>
                </c:pt>
                <c:pt idx="2324">
                  <c:v>81</c:v>
                </c:pt>
                <c:pt idx="2325">
                  <c:v>77</c:v>
                </c:pt>
                <c:pt idx="2326">
                  <c:v>64</c:v>
                </c:pt>
                <c:pt idx="2327">
                  <c:v>78</c:v>
                </c:pt>
                <c:pt idx="2328">
                  <c:v>69</c:v>
                </c:pt>
                <c:pt idx="2329">
                  <c:v>83</c:v>
                </c:pt>
                <c:pt idx="2330">
                  <c:v>59</c:v>
                </c:pt>
                <c:pt idx="2331">
                  <c:v>56</c:v>
                </c:pt>
                <c:pt idx="2332">
                  <c:v>63</c:v>
                </c:pt>
                <c:pt idx="2333">
                  <c:v>86</c:v>
                </c:pt>
                <c:pt idx="2334">
                  <c:v>54</c:v>
                </c:pt>
                <c:pt idx="2335">
                  <c:v>68</c:v>
                </c:pt>
                <c:pt idx="2336">
                  <c:v>71</c:v>
                </c:pt>
                <c:pt idx="2337">
                  <c:v>50</c:v>
                </c:pt>
                <c:pt idx="2338">
                  <c:v>53</c:v>
                </c:pt>
                <c:pt idx="2339">
                  <c:v>59</c:v>
                </c:pt>
                <c:pt idx="2340">
                  <c:v>59</c:v>
                </c:pt>
                <c:pt idx="2341">
                  <c:v>66</c:v>
                </c:pt>
                <c:pt idx="2342">
                  <c:v>84</c:v>
                </c:pt>
                <c:pt idx="2343">
                  <c:v>55</c:v>
                </c:pt>
                <c:pt idx="2344">
                  <c:v>57</c:v>
                </c:pt>
                <c:pt idx="2345">
                  <c:v>66</c:v>
                </c:pt>
                <c:pt idx="2346">
                  <c:v>78</c:v>
                </c:pt>
                <c:pt idx="2347">
                  <c:v>69</c:v>
                </c:pt>
                <c:pt idx="2348">
                  <c:v>86</c:v>
                </c:pt>
                <c:pt idx="2349">
                  <c:v>61</c:v>
                </c:pt>
                <c:pt idx="2350">
                  <c:v>68</c:v>
                </c:pt>
                <c:pt idx="2351">
                  <c:v>85</c:v>
                </c:pt>
                <c:pt idx="2352">
                  <c:v>75</c:v>
                </c:pt>
                <c:pt idx="2353">
                  <c:v>72</c:v>
                </c:pt>
                <c:pt idx="2354">
                  <c:v>82</c:v>
                </c:pt>
                <c:pt idx="2355">
                  <c:v>57</c:v>
                </c:pt>
                <c:pt idx="2356">
                  <c:v>85</c:v>
                </c:pt>
                <c:pt idx="2357">
                  <c:v>66</c:v>
                </c:pt>
                <c:pt idx="2358">
                  <c:v>70</c:v>
                </c:pt>
                <c:pt idx="2359">
                  <c:v>85</c:v>
                </c:pt>
                <c:pt idx="2360">
                  <c:v>75</c:v>
                </c:pt>
                <c:pt idx="2361">
                  <c:v>82</c:v>
                </c:pt>
                <c:pt idx="2362">
                  <c:v>52</c:v>
                </c:pt>
                <c:pt idx="2363">
                  <c:v>82</c:v>
                </c:pt>
                <c:pt idx="2364">
                  <c:v>64</c:v>
                </c:pt>
                <c:pt idx="2365">
                  <c:v>60</c:v>
                </c:pt>
                <c:pt idx="2366">
                  <c:v>51</c:v>
                </c:pt>
                <c:pt idx="2367">
                  <c:v>52</c:v>
                </c:pt>
                <c:pt idx="2368">
                  <c:v>56</c:v>
                </c:pt>
                <c:pt idx="2369">
                  <c:v>79</c:v>
                </c:pt>
                <c:pt idx="2370">
                  <c:v>80</c:v>
                </c:pt>
                <c:pt idx="2371">
                  <c:v>79</c:v>
                </c:pt>
                <c:pt idx="2372">
                  <c:v>62</c:v>
                </c:pt>
                <c:pt idx="2373">
                  <c:v>74</c:v>
                </c:pt>
                <c:pt idx="2374">
                  <c:v>54</c:v>
                </c:pt>
                <c:pt idx="2375">
                  <c:v>57</c:v>
                </c:pt>
                <c:pt idx="2376">
                  <c:v>50</c:v>
                </c:pt>
                <c:pt idx="2377">
                  <c:v>63</c:v>
                </c:pt>
                <c:pt idx="2378">
                  <c:v>52</c:v>
                </c:pt>
                <c:pt idx="2379">
                  <c:v>51</c:v>
                </c:pt>
                <c:pt idx="2380">
                  <c:v>70</c:v>
                </c:pt>
                <c:pt idx="2381">
                  <c:v>70</c:v>
                </c:pt>
                <c:pt idx="2382">
                  <c:v>74</c:v>
                </c:pt>
                <c:pt idx="2383">
                  <c:v>75</c:v>
                </c:pt>
                <c:pt idx="2384">
                  <c:v>78</c:v>
                </c:pt>
                <c:pt idx="2385">
                  <c:v>67</c:v>
                </c:pt>
                <c:pt idx="2386">
                  <c:v>80</c:v>
                </c:pt>
                <c:pt idx="2387">
                  <c:v>70</c:v>
                </c:pt>
                <c:pt idx="2388">
                  <c:v>66</c:v>
                </c:pt>
                <c:pt idx="2389">
                  <c:v>77</c:v>
                </c:pt>
                <c:pt idx="2390">
                  <c:v>64</c:v>
                </c:pt>
                <c:pt idx="2391">
                  <c:v>64</c:v>
                </c:pt>
                <c:pt idx="2392">
                  <c:v>67</c:v>
                </c:pt>
                <c:pt idx="2393">
                  <c:v>63</c:v>
                </c:pt>
                <c:pt idx="2394">
                  <c:v>74</c:v>
                </c:pt>
                <c:pt idx="2395">
                  <c:v>55</c:v>
                </c:pt>
                <c:pt idx="2396">
                  <c:v>56</c:v>
                </c:pt>
                <c:pt idx="2397">
                  <c:v>58</c:v>
                </c:pt>
                <c:pt idx="2398">
                  <c:v>57</c:v>
                </c:pt>
                <c:pt idx="2399">
                  <c:v>82</c:v>
                </c:pt>
                <c:pt idx="2400">
                  <c:v>83</c:v>
                </c:pt>
                <c:pt idx="2401">
                  <c:v>75</c:v>
                </c:pt>
                <c:pt idx="2402">
                  <c:v>54</c:v>
                </c:pt>
                <c:pt idx="2403">
                  <c:v>78</c:v>
                </c:pt>
                <c:pt idx="2404">
                  <c:v>52</c:v>
                </c:pt>
                <c:pt idx="2405">
                  <c:v>60</c:v>
                </c:pt>
                <c:pt idx="2406">
                  <c:v>82</c:v>
                </c:pt>
                <c:pt idx="2407">
                  <c:v>57</c:v>
                </c:pt>
                <c:pt idx="2408">
                  <c:v>51</c:v>
                </c:pt>
                <c:pt idx="2409">
                  <c:v>53</c:v>
                </c:pt>
                <c:pt idx="2410">
                  <c:v>78</c:v>
                </c:pt>
                <c:pt idx="2411">
                  <c:v>69</c:v>
                </c:pt>
                <c:pt idx="2412">
                  <c:v>66</c:v>
                </c:pt>
                <c:pt idx="2413">
                  <c:v>59</c:v>
                </c:pt>
                <c:pt idx="2414">
                  <c:v>83</c:v>
                </c:pt>
                <c:pt idx="2415">
                  <c:v>82</c:v>
                </c:pt>
                <c:pt idx="2416">
                  <c:v>62</c:v>
                </c:pt>
                <c:pt idx="2417">
                  <c:v>57</c:v>
                </c:pt>
                <c:pt idx="2418">
                  <c:v>73</c:v>
                </c:pt>
                <c:pt idx="2419">
                  <c:v>62</c:v>
                </c:pt>
                <c:pt idx="2420">
                  <c:v>79</c:v>
                </c:pt>
                <c:pt idx="2421">
                  <c:v>67</c:v>
                </c:pt>
                <c:pt idx="2422">
                  <c:v>64</c:v>
                </c:pt>
                <c:pt idx="2423">
                  <c:v>63</c:v>
                </c:pt>
                <c:pt idx="2424">
                  <c:v>58</c:v>
                </c:pt>
                <c:pt idx="2425">
                  <c:v>76</c:v>
                </c:pt>
                <c:pt idx="2426">
                  <c:v>59</c:v>
                </c:pt>
                <c:pt idx="2427">
                  <c:v>53</c:v>
                </c:pt>
                <c:pt idx="2428">
                  <c:v>55</c:v>
                </c:pt>
                <c:pt idx="2429">
                  <c:v>64</c:v>
                </c:pt>
                <c:pt idx="2430">
                  <c:v>76</c:v>
                </c:pt>
                <c:pt idx="2431">
                  <c:v>79</c:v>
                </c:pt>
                <c:pt idx="2432">
                  <c:v>84</c:v>
                </c:pt>
                <c:pt idx="2433">
                  <c:v>74</c:v>
                </c:pt>
                <c:pt idx="2434">
                  <c:v>60</c:v>
                </c:pt>
                <c:pt idx="2435">
                  <c:v>81</c:v>
                </c:pt>
                <c:pt idx="2436">
                  <c:v>81</c:v>
                </c:pt>
                <c:pt idx="2437">
                  <c:v>60</c:v>
                </c:pt>
                <c:pt idx="2438">
                  <c:v>66</c:v>
                </c:pt>
                <c:pt idx="2439">
                  <c:v>53</c:v>
                </c:pt>
                <c:pt idx="2440">
                  <c:v>56</c:v>
                </c:pt>
                <c:pt idx="2441">
                  <c:v>55</c:v>
                </c:pt>
                <c:pt idx="2442">
                  <c:v>74</c:v>
                </c:pt>
                <c:pt idx="2443">
                  <c:v>61</c:v>
                </c:pt>
                <c:pt idx="2444">
                  <c:v>56</c:v>
                </c:pt>
                <c:pt idx="2445">
                  <c:v>57</c:v>
                </c:pt>
                <c:pt idx="2446">
                  <c:v>72</c:v>
                </c:pt>
                <c:pt idx="2447">
                  <c:v>79</c:v>
                </c:pt>
                <c:pt idx="2448">
                  <c:v>68</c:v>
                </c:pt>
                <c:pt idx="2449">
                  <c:v>72</c:v>
                </c:pt>
                <c:pt idx="2450">
                  <c:v>50</c:v>
                </c:pt>
                <c:pt idx="2451">
                  <c:v>53</c:v>
                </c:pt>
                <c:pt idx="2452">
                  <c:v>77</c:v>
                </c:pt>
                <c:pt idx="2453">
                  <c:v>68</c:v>
                </c:pt>
                <c:pt idx="2454">
                  <c:v>79</c:v>
                </c:pt>
                <c:pt idx="2455">
                  <c:v>80</c:v>
                </c:pt>
                <c:pt idx="2456">
                  <c:v>59</c:v>
                </c:pt>
                <c:pt idx="2457">
                  <c:v>57</c:v>
                </c:pt>
                <c:pt idx="2458">
                  <c:v>80</c:v>
                </c:pt>
                <c:pt idx="2459">
                  <c:v>56</c:v>
                </c:pt>
                <c:pt idx="2460">
                  <c:v>84</c:v>
                </c:pt>
                <c:pt idx="2461">
                  <c:v>79</c:v>
                </c:pt>
                <c:pt idx="2462">
                  <c:v>70</c:v>
                </c:pt>
                <c:pt idx="2463">
                  <c:v>77</c:v>
                </c:pt>
                <c:pt idx="2464">
                  <c:v>72</c:v>
                </c:pt>
                <c:pt idx="2465">
                  <c:v>67</c:v>
                </c:pt>
                <c:pt idx="2466">
                  <c:v>62</c:v>
                </c:pt>
                <c:pt idx="2467">
                  <c:v>58</c:v>
                </c:pt>
                <c:pt idx="2468">
                  <c:v>61</c:v>
                </c:pt>
                <c:pt idx="2469">
                  <c:v>66</c:v>
                </c:pt>
                <c:pt idx="2470">
                  <c:v>85</c:v>
                </c:pt>
                <c:pt idx="2471">
                  <c:v>78</c:v>
                </c:pt>
                <c:pt idx="2472">
                  <c:v>57</c:v>
                </c:pt>
                <c:pt idx="2473">
                  <c:v>55</c:v>
                </c:pt>
                <c:pt idx="2474">
                  <c:v>66</c:v>
                </c:pt>
                <c:pt idx="2475">
                  <c:v>73</c:v>
                </c:pt>
                <c:pt idx="2476">
                  <c:v>56</c:v>
                </c:pt>
                <c:pt idx="2477">
                  <c:v>86</c:v>
                </c:pt>
                <c:pt idx="2478">
                  <c:v>86</c:v>
                </c:pt>
                <c:pt idx="2479">
                  <c:v>80</c:v>
                </c:pt>
                <c:pt idx="2480">
                  <c:v>91</c:v>
                </c:pt>
                <c:pt idx="2481">
                  <c:v>75</c:v>
                </c:pt>
                <c:pt idx="2482">
                  <c:v>75</c:v>
                </c:pt>
                <c:pt idx="2483">
                  <c:v>84</c:v>
                </c:pt>
                <c:pt idx="2484">
                  <c:v>85</c:v>
                </c:pt>
                <c:pt idx="2485">
                  <c:v>75</c:v>
                </c:pt>
                <c:pt idx="2486">
                  <c:v>65</c:v>
                </c:pt>
                <c:pt idx="2487">
                  <c:v>55</c:v>
                </c:pt>
                <c:pt idx="2488">
                  <c:v>66</c:v>
                </c:pt>
                <c:pt idx="2489">
                  <c:v>63</c:v>
                </c:pt>
                <c:pt idx="2490">
                  <c:v>63</c:v>
                </c:pt>
                <c:pt idx="2491">
                  <c:v>73</c:v>
                </c:pt>
                <c:pt idx="2492">
                  <c:v>75</c:v>
                </c:pt>
                <c:pt idx="2493">
                  <c:v>80</c:v>
                </c:pt>
                <c:pt idx="2494">
                  <c:v>51</c:v>
                </c:pt>
                <c:pt idx="2495">
                  <c:v>76</c:v>
                </c:pt>
                <c:pt idx="2496">
                  <c:v>87</c:v>
                </c:pt>
                <c:pt idx="2497">
                  <c:v>75</c:v>
                </c:pt>
                <c:pt idx="2498">
                  <c:v>79</c:v>
                </c:pt>
                <c:pt idx="2499">
                  <c:v>73</c:v>
                </c:pt>
                <c:pt idx="2500">
                  <c:v>81</c:v>
                </c:pt>
                <c:pt idx="2501">
                  <c:v>63</c:v>
                </c:pt>
                <c:pt idx="2502">
                  <c:v>79</c:v>
                </c:pt>
                <c:pt idx="2503">
                  <c:v>65</c:v>
                </c:pt>
                <c:pt idx="2504">
                  <c:v>61</c:v>
                </c:pt>
                <c:pt idx="2505">
                  <c:v>53</c:v>
                </c:pt>
                <c:pt idx="2506">
                  <c:v>67</c:v>
                </c:pt>
                <c:pt idx="2507">
                  <c:v>77</c:v>
                </c:pt>
                <c:pt idx="2508">
                  <c:v>68</c:v>
                </c:pt>
                <c:pt idx="2509">
                  <c:v>79</c:v>
                </c:pt>
                <c:pt idx="2510">
                  <c:v>75</c:v>
                </c:pt>
                <c:pt idx="2511">
                  <c:v>72</c:v>
                </c:pt>
                <c:pt idx="2512">
                  <c:v>58</c:v>
                </c:pt>
                <c:pt idx="2513">
                  <c:v>75</c:v>
                </c:pt>
                <c:pt idx="2514">
                  <c:v>76</c:v>
                </c:pt>
                <c:pt idx="2515">
                  <c:v>91</c:v>
                </c:pt>
                <c:pt idx="2516">
                  <c:v>66</c:v>
                </c:pt>
                <c:pt idx="2517">
                  <c:v>68</c:v>
                </c:pt>
                <c:pt idx="2518">
                  <c:v>69</c:v>
                </c:pt>
                <c:pt idx="2519">
                  <c:v>61</c:v>
                </c:pt>
                <c:pt idx="2520">
                  <c:v>64</c:v>
                </c:pt>
                <c:pt idx="2521">
                  <c:v>76</c:v>
                </c:pt>
                <c:pt idx="2522">
                  <c:v>82</c:v>
                </c:pt>
                <c:pt idx="2523">
                  <c:v>59</c:v>
                </c:pt>
                <c:pt idx="2524">
                  <c:v>56</c:v>
                </c:pt>
                <c:pt idx="2525">
                  <c:v>68</c:v>
                </c:pt>
                <c:pt idx="2526">
                  <c:v>83</c:v>
                </c:pt>
                <c:pt idx="2527">
                  <c:v>66</c:v>
                </c:pt>
                <c:pt idx="2528">
                  <c:v>71</c:v>
                </c:pt>
                <c:pt idx="2529">
                  <c:v>72</c:v>
                </c:pt>
                <c:pt idx="2530">
                  <c:v>69</c:v>
                </c:pt>
                <c:pt idx="2531">
                  <c:v>59</c:v>
                </c:pt>
                <c:pt idx="2532">
                  <c:v>77</c:v>
                </c:pt>
                <c:pt idx="2533">
                  <c:v>78</c:v>
                </c:pt>
                <c:pt idx="2534">
                  <c:v>69</c:v>
                </c:pt>
                <c:pt idx="2535">
                  <c:v>80</c:v>
                </c:pt>
                <c:pt idx="2536">
                  <c:v>73</c:v>
                </c:pt>
                <c:pt idx="2537">
                  <c:v>76</c:v>
                </c:pt>
                <c:pt idx="2538">
                  <c:v>70</c:v>
                </c:pt>
                <c:pt idx="2539">
                  <c:v>87</c:v>
                </c:pt>
                <c:pt idx="2540">
                  <c:v>66</c:v>
                </c:pt>
                <c:pt idx="2541">
                  <c:v>56</c:v>
                </c:pt>
                <c:pt idx="2542">
                  <c:v>67</c:v>
                </c:pt>
                <c:pt idx="2543">
                  <c:v>63</c:v>
                </c:pt>
                <c:pt idx="2544">
                  <c:v>56</c:v>
                </c:pt>
                <c:pt idx="2545">
                  <c:v>65</c:v>
                </c:pt>
                <c:pt idx="2546">
                  <c:v>67</c:v>
                </c:pt>
                <c:pt idx="2547">
                  <c:v>72</c:v>
                </c:pt>
                <c:pt idx="2548">
                  <c:v>78</c:v>
                </c:pt>
                <c:pt idx="2549">
                  <c:v>57</c:v>
                </c:pt>
                <c:pt idx="2550">
                  <c:v>62</c:v>
                </c:pt>
                <c:pt idx="2551">
                  <c:v>57</c:v>
                </c:pt>
                <c:pt idx="2552">
                  <c:v>74</c:v>
                </c:pt>
                <c:pt idx="2553">
                  <c:v>70</c:v>
                </c:pt>
                <c:pt idx="2554">
                  <c:v>68</c:v>
                </c:pt>
                <c:pt idx="2555">
                  <c:v>51</c:v>
                </c:pt>
                <c:pt idx="2556">
                  <c:v>78</c:v>
                </c:pt>
                <c:pt idx="2557">
                  <c:v>72</c:v>
                </c:pt>
                <c:pt idx="2558">
                  <c:v>63</c:v>
                </c:pt>
                <c:pt idx="2559">
                  <c:v>73</c:v>
                </c:pt>
                <c:pt idx="2560">
                  <c:v>79</c:v>
                </c:pt>
                <c:pt idx="2561">
                  <c:v>60</c:v>
                </c:pt>
                <c:pt idx="2562">
                  <c:v>63</c:v>
                </c:pt>
                <c:pt idx="2563">
                  <c:v>64</c:v>
                </c:pt>
                <c:pt idx="2564">
                  <c:v>69</c:v>
                </c:pt>
                <c:pt idx="2565">
                  <c:v>75</c:v>
                </c:pt>
                <c:pt idx="2566">
                  <c:v>53</c:v>
                </c:pt>
                <c:pt idx="2567">
                  <c:v>77</c:v>
                </c:pt>
                <c:pt idx="2568">
                  <c:v>69</c:v>
                </c:pt>
                <c:pt idx="2569">
                  <c:v>56</c:v>
                </c:pt>
                <c:pt idx="2570">
                  <c:v>80</c:v>
                </c:pt>
                <c:pt idx="2571">
                  <c:v>88</c:v>
                </c:pt>
                <c:pt idx="2572">
                  <c:v>87</c:v>
                </c:pt>
                <c:pt idx="2573">
                  <c:v>54</c:v>
                </c:pt>
                <c:pt idx="2574">
                  <c:v>54</c:v>
                </c:pt>
                <c:pt idx="2575">
                  <c:v>79</c:v>
                </c:pt>
                <c:pt idx="2576">
                  <c:v>57</c:v>
                </c:pt>
                <c:pt idx="2577">
                  <c:v>53</c:v>
                </c:pt>
                <c:pt idx="2578">
                  <c:v>74</c:v>
                </c:pt>
                <c:pt idx="2579">
                  <c:v>55</c:v>
                </c:pt>
                <c:pt idx="2580">
                  <c:v>52</c:v>
                </c:pt>
                <c:pt idx="2581">
                  <c:v>52</c:v>
                </c:pt>
                <c:pt idx="2582">
                  <c:v>73</c:v>
                </c:pt>
                <c:pt idx="2583">
                  <c:v>51</c:v>
                </c:pt>
                <c:pt idx="2584">
                  <c:v>50</c:v>
                </c:pt>
                <c:pt idx="2585">
                  <c:v>51</c:v>
                </c:pt>
                <c:pt idx="2586">
                  <c:v>54</c:v>
                </c:pt>
                <c:pt idx="2587">
                  <c:v>56</c:v>
                </c:pt>
                <c:pt idx="2588">
                  <c:v>50</c:v>
                </c:pt>
                <c:pt idx="2589">
                  <c:v>67</c:v>
                </c:pt>
                <c:pt idx="2590">
                  <c:v>56</c:v>
                </c:pt>
                <c:pt idx="2591">
                  <c:v>53</c:v>
                </c:pt>
                <c:pt idx="2592">
                  <c:v>55</c:v>
                </c:pt>
                <c:pt idx="2593">
                  <c:v>60</c:v>
                </c:pt>
                <c:pt idx="2594">
                  <c:v>57</c:v>
                </c:pt>
                <c:pt idx="2595">
                  <c:v>52</c:v>
                </c:pt>
                <c:pt idx="2596">
                  <c:v>55</c:v>
                </c:pt>
                <c:pt idx="2597">
                  <c:v>51</c:v>
                </c:pt>
                <c:pt idx="2598">
                  <c:v>65</c:v>
                </c:pt>
                <c:pt idx="2599">
                  <c:v>71</c:v>
                </c:pt>
                <c:pt idx="2600">
                  <c:v>73</c:v>
                </c:pt>
                <c:pt idx="2601">
                  <c:v>76</c:v>
                </c:pt>
                <c:pt idx="2602">
                  <c:v>81</c:v>
                </c:pt>
                <c:pt idx="2603">
                  <c:v>77</c:v>
                </c:pt>
                <c:pt idx="2604">
                  <c:v>68</c:v>
                </c:pt>
                <c:pt idx="2605">
                  <c:v>69</c:v>
                </c:pt>
                <c:pt idx="2606">
                  <c:v>58</c:v>
                </c:pt>
                <c:pt idx="2607">
                  <c:v>64</c:v>
                </c:pt>
                <c:pt idx="2608">
                  <c:v>59</c:v>
                </c:pt>
                <c:pt idx="2609">
                  <c:v>56</c:v>
                </c:pt>
                <c:pt idx="2610">
                  <c:v>57</c:v>
                </c:pt>
                <c:pt idx="2611">
                  <c:v>62</c:v>
                </c:pt>
                <c:pt idx="2612">
                  <c:v>54</c:v>
                </c:pt>
                <c:pt idx="2613">
                  <c:v>73</c:v>
                </c:pt>
                <c:pt idx="2614">
                  <c:v>76</c:v>
                </c:pt>
                <c:pt idx="2615">
                  <c:v>64</c:v>
                </c:pt>
                <c:pt idx="2616">
                  <c:v>82</c:v>
                </c:pt>
                <c:pt idx="2617">
                  <c:v>67</c:v>
                </c:pt>
                <c:pt idx="2618">
                  <c:v>75</c:v>
                </c:pt>
                <c:pt idx="2619">
                  <c:v>77</c:v>
                </c:pt>
                <c:pt idx="2620">
                  <c:v>82</c:v>
                </c:pt>
                <c:pt idx="2621">
                  <c:v>70</c:v>
                </c:pt>
                <c:pt idx="2622">
                  <c:v>82</c:v>
                </c:pt>
                <c:pt idx="2623">
                  <c:v>65</c:v>
                </c:pt>
                <c:pt idx="2624">
                  <c:v>75</c:v>
                </c:pt>
                <c:pt idx="2625">
                  <c:v>70</c:v>
                </c:pt>
                <c:pt idx="2626">
                  <c:v>66</c:v>
                </c:pt>
                <c:pt idx="2627">
                  <c:v>81</c:v>
                </c:pt>
                <c:pt idx="2628">
                  <c:v>67</c:v>
                </c:pt>
                <c:pt idx="2629">
                  <c:v>80</c:v>
                </c:pt>
                <c:pt idx="2630">
                  <c:v>66</c:v>
                </c:pt>
                <c:pt idx="2631">
                  <c:v>72</c:v>
                </c:pt>
                <c:pt idx="2632">
                  <c:v>67</c:v>
                </c:pt>
                <c:pt idx="2633">
                  <c:v>71</c:v>
                </c:pt>
                <c:pt idx="2634">
                  <c:v>64</c:v>
                </c:pt>
                <c:pt idx="2635">
                  <c:v>73</c:v>
                </c:pt>
                <c:pt idx="2636">
                  <c:v>76</c:v>
                </c:pt>
                <c:pt idx="2637">
                  <c:v>78</c:v>
                </c:pt>
                <c:pt idx="2638">
                  <c:v>55</c:v>
                </c:pt>
                <c:pt idx="2639">
                  <c:v>78</c:v>
                </c:pt>
                <c:pt idx="2640">
                  <c:v>62</c:v>
                </c:pt>
                <c:pt idx="2641">
                  <c:v>79</c:v>
                </c:pt>
                <c:pt idx="2642">
                  <c:v>69</c:v>
                </c:pt>
                <c:pt idx="2643">
                  <c:v>79</c:v>
                </c:pt>
                <c:pt idx="2644">
                  <c:v>82</c:v>
                </c:pt>
                <c:pt idx="2645">
                  <c:v>79</c:v>
                </c:pt>
                <c:pt idx="2646">
                  <c:v>72</c:v>
                </c:pt>
                <c:pt idx="2647">
                  <c:v>78</c:v>
                </c:pt>
                <c:pt idx="2648">
                  <c:v>80</c:v>
                </c:pt>
                <c:pt idx="2649">
                  <c:v>76</c:v>
                </c:pt>
                <c:pt idx="2650">
                  <c:v>67</c:v>
                </c:pt>
                <c:pt idx="2651">
                  <c:v>78</c:v>
                </c:pt>
                <c:pt idx="2652">
                  <c:v>55</c:v>
                </c:pt>
                <c:pt idx="2653">
                  <c:v>60</c:v>
                </c:pt>
                <c:pt idx="2654">
                  <c:v>63</c:v>
                </c:pt>
                <c:pt idx="2655">
                  <c:v>57</c:v>
                </c:pt>
                <c:pt idx="2656">
                  <c:v>75</c:v>
                </c:pt>
                <c:pt idx="2657">
                  <c:v>56</c:v>
                </c:pt>
                <c:pt idx="2658">
                  <c:v>54</c:v>
                </c:pt>
                <c:pt idx="2659">
                  <c:v>57</c:v>
                </c:pt>
                <c:pt idx="2660">
                  <c:v>57</c:v>
                </c:pt>
                <c:pt idx="2661">
                  <c:v>53</c:v>
                </c:pt>
                <c:pt idx="2662">
                  <c:v>62</c:v>
                </c:pt>
                <c:pt idx="2663">
                  <c:v>57</c:v>
                </c:pt>
                <c:pt idx="2664">
                  <c:v>57</c:v>
                </c:pt>
                <c:pt idx="2665">
                  <c:v>59</c:v>
                </c:pt>
                <c:pt idx="2666">
                  <c:v>58</c:v>
                </c:pt>
                <c:pt idx="2667">
                  <c:v>56</c:v>
                </c:pt>
                <c:pt idx="2668">
                  <c:v>62</c:v>
                </c:pt>
                <c:pt idx="2669">
                  <c:v>74</c:v>
                </c:pt>
                <c:pt idx="2670">
                  <c:v>63</c:v>
                </c:pt>
                <c:pt idx="2671">
                  <c:v>51</c:v>
                </c:pt>
                <c:pt idx="2672">
                  <c:v>65</c:v>
                </c:pt>
                <c:pt idx="2673">
                  <c:v>51</c:v>
                </c:pt>
                <c:pt idx="2674">
                  <c:v>78</c:v>
                </c:pt>
                <c:pt idx="2675">
                  <c:v>62</c:v>
                </c:pt>
                <c:pt idx="2676">
                  <c:v>77</c:v>
                </c:pt>
                <c:pt idx="2677">
                  <c:v>70</c:v>
                </c:pt>
                <c:pt idx="2678">
                  <c:v>62</c:v>
                </c:pt>
                <c:pt idx="2679">
                  <c:v>73</c:v>
                </c:pt>
                <c:pt idx="2680">
                  <c:v>62</c:v>
                </c:pt>
                <c:pt idx="2681">
                  <c:v>70</c:v>
                </c:pt>
                <c:pt idx="2682">
                  <c:v>74</c:v>
                </c:pt>
                <c:pt idx="2683">
                  <c:v>73</c:v>
                </c:pt>
                <c:pt idx="2684">
                  <c:v>68</c:v>
                </c:pt>
                <c:pt idx="2685">
                  <c:v>70</c:v>
                </c:pt>
                <c:pt idx="2686">
                  <c:v>74</c:v>
                </c:pt>
                <c:pt idx="2687">
                  <c:v>75</c:v>
                </c:pt>
                <c:pt idx="2688">
                  <c:v>74</c:v>
                </c:pt>
                <c:pt idx="2689">
                  <c:v>68</c:v>
                </c:pt>
                <c:pt idx="2690">
                  <c:v>78</c:v>
                </c:pt>
                <c:pt idx="2691">
                  <c:v>54</c:v>
                </c:pt>
                <c:pt idx="2692">
                  <c:v>53</c:v>
                </c:pt>
                <c:pt idx="2693">
                  <c:v>59</c:v>
                </c:pt>
                <c:pt idx="2694">
                  <c:v>78</c:v>
                </c:pt>
                <c:pt idx="2695">
                  <c:v>64</c:v>
                </c:pt>
                <c:pt idx="2696">
                  <c:v>55</c:v>
                </c:pt>
                <c:pt idx="2697">
                  <c:v>71</c:v>
                </c:pt>
                <c:pt idx="2698">
                  <c:v>65</c:v>
                </c:pt>
                <c:pt idx="2699">
                  <c:v>64</c:v>
                </c:pt>
                <c:pt idx="2700">
                  <c:v>72</c:v>
                </c:pt>
                <c:pt idx="2701">
                  <c:v>77</c:v>
                </c:pt>
                <c:pt idx="2702">
                  <c:v>78</c:v>
                </c:pt>
                <c:pt idx="2703">
                  <c:v>59</c:v>
                </c:pt>
                <c:pt idx="2704">
                  <c:v>54</c:v>
                </c:pt>
                <c:pt idx="2705">
                  <c:v>83</c:v>
                </c:pt>
                <c:pt idx="2706">
                  <c:v>54</c:v>
                </c:pt>
                <c:pt idx="2707">
                  <c:v>66</c:v>
                </c:pt>
                <c:pt idx="2708">
                  <c:v>52</c:v>
                </c:pt>
                <c:pt idx="2709">
                  <c:v>54</c:v>
                </c:pt>
                <c:pt idx="2710">
                  <c:v>77</c:v>
                </c:pt>
                <c:pt idx="2711">
                  <c:v>60</c:v>
                </c:pt>
                <c:pt idx="2712">
                  <c:v>81</c:v>
                </c:pt>
                <c:pt idx="2713">
                  <c:v>72</c:v>
                </c:pt>
                <c:pt idx="2714">
                  <c:v>61</c:v>
                </c:pt>
                <c:pt idx="2715">
                  <c:v>69</c:v>
                </c:pt>
                <c:pt idx="2716">
                  <c:v>81</c:v>
                </c:pt>
                <c:pt idx="2717">
                  <c:v>58</c:v>
                </c:pt>
                <c:pt idx="2718">
                  <c:v>63</c:v>
                </c:pt>
                <c:pt idx="2719">
                  <c:v>53</c:v>
                </c:pt>
                <c:pt idx="2720">
                  <c:v>62</c:v>
                </c:pt>
                <c:pt idx="2721">
                  <c:v>67</c:v>
                </c:pt>
                <c:pt idx="2722">
                  <c:v>61</c:v>
                </c:pt>
                <c:pt idx="2723">
                  <c:v>55</c:v>
                </c:pt>
                <c:pt idx="2724">
                  <c:v>74</c:v>
                </c:pt>
                <c:pt idx="2725">
                  <c:v>79</c:v>
                </c:pt>
                <c:pt idx="2726">
                  <c:v>59</c:v>
                </c:pt>
                <c:pt idx="2727">
                  <c:v>54</c:v>
                </c:pt>
                <c:pt idx="2728">
                  <c:v>70</c:v>
                </c:pt>
                <c:pt idx="2729">
                  <c:v>63</c:v>
                </c:pt>
                <c:pt idx="2730">
                  <c:v>72</c:v>
                </c:pt>
                <c:pt idx="2731">
                  <c:v>68</c:v>
                </c:pt>
                <c:pt idx="2732">
                  <c:v>68</c:v>
                </c:pt>
                <c:pt idx="2733">
                  <c:v>57</c:v>
                </c:pt>
                <c:pt idx="2734">
                  <c:v>78</c:v>
                </c:pt>
                <c:pt idx="2735">
                  <c:v>74</c:v>
                </c:pt>
                <c:pt idx="2736">
                  <c:v>83</c:v>
                </c:pt>
                <c:pt idx="2737">
                  <c:v>58</c:v>
                </c:pt>
                <c:pt idx="2738">
                  <c:v>78</c:v>
                </c:pt>
                <c:pt idx="2739">
                  <c:v>73</c:v>
                </c:pt>
                <c:pt idx="2740">
                  <c:v>59</c:v>
                </c:pt>
                <c:pt idx="2741">
                  <c:v>52</c:v>
                </c:pt>
                <c:pt idx="2742">
                  <c:v>68</c:v>
                </c:pt>
                <c:pt idx="2743">
                  <c:v>67</c:v>
                </c:pt>
                <c:pt idx="2744">
                  <c:v>72</c:v>
                </c:pt>
                <c:pt idx="2745">
                  <c:v>79</c:v>
                </c:pt>
                <c:pt idx="2746">
                  <c:v>78</c:v>
                </c:pt>
                <c:pt idx="2747">
                  <c:v>76</c:v>
                </c:pt>
                <c:pt idx="2748">
                  <c:v>83</c:v>
                </c:pt>
                <c:pt idx="2749">
                  <c:v>83</c:v>
                </c:pt>
                <c:pt idx="2750">
                  <c:v>76</c:v>
                </c:pt>
                <c:pt idx="2751">
                  <c:v>73</c:v>
                </c:pt>
                <c:pt idx="2752">
                  <c:v>85</c:v>
                </c:pt>
                <c:pt idx="2753">
                  <c:v>78</c:v>
                </c:pt>
                <c:pt idx="2754">
                  <c:v>50</c:v>
                </c:pt>
                <c:pt idx="2755">
                  <c:v>82</c:v>
                </c:pt>
                <c:pt idx="2756">
                  <c:v>63</c:v>
                </c:pt>
                <c:pt idx="2757">
                  <c:v>64</c:v>
                </c:pt>
                <c:pt idx="2758">
                  <c:v>70</c:v>
                </c:pt>
                <c:pt idx="2759">
                  <c:v>57</c:v>
                </c:pt>
                <c:pt idx="2760">
                  <c:v>84</c:v>
                </c:pt>
                <c:pt idx="2761">
                  <c:v>74</c:v>
                </c:pt>
                <c:pt idx="2762">
                  <c:v>56</c:v>
                </c:pt>
                <c:pt idx="2763">
                  <c:v>70</c:v>
                </c:pt>
                <c:pt idx="2764">
                  <c:v>70</c:v>
                </c:pt>
                <c:pt idx="2765">
                  <c:v>79</c:v>
                </c:pt>
                <c:pt idx="2766">
                  <c:v>63</c:v>
                </c:pt>
                <c:pt idx="2767">
                  <c:v>63</c:v>
                </c:pt>
                <c:pt idx="2768">
                  <c:v>66</c:v>
                </c:pt>
                <c:pt idx="2769">
                  <c:v>65</c:v>
                </c:pt>
                <c:pt idx="2770">
                  <c:v>69</c:v>
                </c:pt>
                <c:pt idx="2771">
                  <c:v>75</c:v>
                </c:pt>
                <c:pt idx="2772">
                  <c:v>77</c:v>
                </c:pt>
                <c:pt idx="2773">
                  <c:v>56</c:v>
                </c:pt>
                <c:pt idx="2774">
                  <c:v>72</c:v>
                </c:pt>
                <c:pt idx="2775">
                  <c:v>60</c:v>
                </c:pt>
                <c:pt idx="2776">
                  <c:v>69</c:v>
                </c:pt>
                <c:pt idx="2777">
                  <c:v>64</c:v>
                </c:pt>
                <c:pt idx="2778">
                  <c:v>71</c:v>
                </c:pt>
                <c:pt idx="2779">
                  <c:v>64</c:v>
                </c:pt>
                <c:pt idx="2780">
                  <c:v>81</c:v>
                </c:pt>
                <c:pt idx="2781">
                  <c:v>75</c:v>
                </c:pt>
                <c:pt idx="2782">
                  <c:v>78</c:v>
                </c:pt>
                <c:pt idx="2783">
                  <c:v>61</c:v>
                </c:pt>
                <c:pt idx="2784">
                  <c:v>62</c:v>
                </c:pt>
                <c:pt idx="2785">
                  <c:v>59</c:v>
                </c:pt>
                <c:pt idx="2786">
                  <c:v>63</c:v>
                </c:pt>
                <c:pt idx="2787">
                  <c:v>51</c:v>
                </c:pt>
                <c:pt idx="2788">
                  <c:v>65</c:v>
                </c:pt>
                <c:pt idx="2789">
                  <c:v>67</c:v>
                </c:pt>
                <c:pt idx="2790">
                  <c:v>70</c:v>
                </c:pt>
                <c:pt idx="2791">
                  <c:v>76</c:v>
                </c:pt>
                <c:pt idx="2792">
                  <c:v>62</c:v>
                </c:pt>
                <c:pt idx="2793">
                  <c:v>50</c:v>
                </c:pt>
                <c:pt idx="2794">
                  <c:v>79</c:v>
                </c:pt>
                <c:pt idx="2795">
                  <c:v>81</c:v>
                </c:pt>
                <c:pt idx="2796">
                  <c:v>87</c:v>
                </c:pt>
                <c:pt idx="2797">
                  <c:v>58</c:v>
                </c:pt>
                <c:pt idx="2798">
                  <c:v>84</c:v>
                </c:pt>
                <c:pt idx="2799">
                  <c:v>77</c:v>
                </c:pt>
                <c:pt idx="2800">
                  <c:v>67</c:v>
                </c:pt>
                <c:pt idx="2801">
                  <c:v>81</c:v>
                </c:pt>
                <c:pt idx="2802">
                  <c:v>74</c:v>
                </c:pt>
                <c:pt idx="2803">
                  <c:v>62</c:v>
                </c:pt>
                <c:pt idx="2804">
                  <c:v>81</c:v>
                </c:pt>
                <c:pt idx="2805">
                  <c:v>62</c:v>
                </c:pt>
                <c:pt idx="2806">
                  <c:v>63</c:v>
                </c:pt>
                <c:pt idx="2807">
                  <c:v>77</c:v>
                </c:pt>
                <c:pt idx="2808">
                  <c:v>65</c:v>
                </c:pt>
                <c:pt idx="2809">
                  <c:v>71</c:v>
                </c:pt>
                <c:pt idx="2810">
                  <c:v>73</c:v>
                </c:pt>
                <c:pt idx="2811">
                  <c:v>68</c:v>
                </c:pt>
                <c:pt idx="2812">
                  <c:v>72</c:v>
                </c:pt>
                <c:pt idx="2813">
                  <c:v>79</c:v>
                </c:pt>
                <c:pt idx="2814">
                  <c:v>76</c:v>
                </c:pt>
                <c:pt idx="2815">
                  <c:v>77</c:v>
                </c:pt>
                <c:pt idx="2816">
                  <c:v>74</c:v>
                </c:pt>
                <c:pt idx="2817">
                  <c:v>75</c:v>
                </c:pt>
                <c:pt idx="2818">
                  <c:v>71</c:v>
                </c:pt>
                <c:pt idx="2819">
                  <c:v>72</c:v>
                </c:pt>
                <c:pt idx="2820">
                  <c:v>65</c:v>
                </c:pt>
                <c:pt idx="2821">
                  <c:v>62</c:v>
                </c:pt>
                <c:pt idx="2822">
                  <c:v>57</c:v>
                </c:pt>
                <c:pt idx="2823">
                  <c:v>53</c:v>
                </c:pt>
                <c:pt idx="2824">
                  <c:v>54</c:v>
                </c:pt>
                <c:pt idx="2825">
                  <c:v>67</c:v>
                </c:pt>
                <c:pt idx="2826">
                  <c:v>79</c:v>
                </c:pt>
                <c:pt idx="2827">
                  <c:v>66</c:v>
                </c:pt>
                <c:pt idx="2828">
                  <c:v>82</c:v>
                </c:pt>
                <c:pt idx="2829">
                  <c:v>81</c:v>
                </c:pt>
                <c:pt idx="2830">
                  <c:v>62</c:v>
                </c:pt>
                <c:pt idx="2831">
                  <c:v>63</c:v>
                </c:pt>
                <c:pt idx="2832">
                  <c:v>61</c:v>
                </c:pt>
                <c:pt idx="2833">
                  <c:v>69</c:v>
                </c:pt>
                <c:pt idx="2834">
                  <c:v>64</c:v>
                </c:pt>
                <c:pt idx="2835">
                  <c:v>64</c:v>
                </c:pt>
                <c:pt idx="2836">
                  <c:v>78</c:v>
                </c:pt>
                <c:pt idx="2837">
                  <c:v>81</c:v>
                </c:pt>
                <c:pt idx="2838">
                  <c:v>78</c:v>
                </c:pt>
                <c:pt idx="2839">
                  <c:v>74</c:v>
                </c:pt>
                <c:pt idx="2840">
                  <c:v>68</c:v>
                </c:pt>
                <c:pt idx="2841">
                  <c:v>82</c:v>
                </c:pt>
                <c:pt idx="2842">
                  <c:v>61</c:v>
                </c:pt>
                <c:pt idx="2843">
                  <c:v>71</c:v>
                </c:pt>
                <c:pt idx="2844">
                  <c:v>76</c:v>
                </c:pt>
                <c:pt idx="2845">
                  <c:v>52</c:v>
                </c:pt>
                <c:pt idx="2846">
                  <c:v>68</c:v>
                </c:pt>
                <c:pt idx="2847">
                  <c:v>75</c:v>
                </c:pt>
                <c:pt idx="2848">
                  <c:v>60</c:v>
                </c:pt>
                <c:pt idx="2849">
                  <c:v>53</c:v>
                </c:pt>
                <c:pt idx="2850">
                  <c:v>67</c:v>
                </c:pt>
                <c:pt idx="2851">
                  <c:v>73</c:v>
                </c:pt>
                <c:pt idx="2852">
                  <c:v>68</c:v>
                </c:pt>
                <c:pt idx="2853">
                  <c:v>64</c:v>
                </c:pt>
                <c:pt idx="2854">
                  <c:v>72</c:v>
                </c:pt>
                <c:pt idx="2855">
                  <c:v>76</c:v>
                </c:pt>
                <c:pt idx="2856">
                  <c:v>61</c:v>
                </c:pt>
                <c:pt idx="2857">
                  <c:v>57</c:v>
                </c:pt>
                <c:pt idx="2858">
                  <c:v>72</c:v>
                </c:pt>
                <c:pt idx="2859">
                  <c:v>67</c:v>
                </c:pt>
                <c:pt idx="2860">
                  <c:v>50</c:v>
                </c:pt>
                <c:pt idx="2861">
                  <c:v>51</c:v>
                </c:pt>
                <c:pt idx="2862">
                  <c:v>57</c:v>
                </c:pt>
                <c:pt idx="2863">
                  <c:v>81</c:v>
                </c:pt>
                <c:pt idx="2864">
                  <c:v>62</c:v>
                </c:pt>
                <c:pt idx="2865">
                  <c:v>84</c:v>
                </c:pt>
                <c:pt idx="2866">
                  <c:v>80</c:v>
                </c:pt>
                <c:pt idx="2867">
                  <c:v>78</c:v>
                </c:pt>
                <c:pt idx="2868">
                  <c:v>78</c:v>
                </c:pt>
                <c:pt idx="2869">
                  <c:v>82</c:v>
                </c:pt>
                <c:pt idx="2870">
                  <c:v>53</c:v>
                </c:pt>
                <c:pt idx="2871">
                  <c:v>57</c:v>
                </c:pt>
                <c:pt idx="2872">
                  <c:v>62</c:v>
                </c:pt>
                <c:pt idx="2873">
                  <c:v>79</c:v>
                </c:pt>
                <c:pt idx="2874">
                  <c:v>78</c:v>
                </c:pt>
                <c:pt idx="2875">
                  <c:v>75</c:v>
                </c:pt>
                <c:pt idx="2876">
                  <c:v>76</c:v>
                </c:pt>
                <c:pt idx="2877">
                  <c:v>72</c:v>
                </c:pt>
                <c:pt idx="2878">
                  <c:v>67</c:v>
                </c:pt>
                <c:pt idx="2879">
                  <c:v>56</c:v>
                </c:pt>
                <c:pt idx="2880">
                  <c:v>55</c:v>
                </c:pt>
                <c:pt idx="2881">
                  <c:v>78</c:v>
                </c:pt>
                <c:pt idx="2882">
                  <c:v>59</c:v>
                </c:pt>
                <c:pt idx="2883">
                  <c:v>63</c:v>
                </c:pt>
                <c:pt idx="2884">
                  <c:v>74</c:v>
                </c:pt>
                <c:pt idx="2885">
                  <c:v>58</c:v>
                </c:pt>
                <c:pt idx="2886">
                  <c:v>56</c:v>
                </c:pt>
                <c:pt idx="2887">
                  <c:v>81</c:v>
                </c:pt>
                <c:pt idx="2888">
                  <c:v>71</c:v>
                </c:pt>
                <c:pt idx="2889">
                  <c:v>53</c:v>
                </c:pt>
                <c:pt idx="2890">
                  <c:v>54</c:v>
                </c:pt>
                <c:pt idx="2891">
                  <c:v>69</c:v>
                </c:pt>
                <c:pt idx="2892">
                  <c:v>68</c:v>
                </c:pt>
                <c:pt idx="2893">
                  <c:v>66</c:v>
                </c:pt>
                <c:pt idx="2894">
                  <c:v>68</c:v>
                </c:pt>
                <c:pt idx="2895">
                  <c:v>67</c:v>
                </c:pt>
                <c:pt idx="2896">
                  <c:v>76</c:v>
                </c:pt>
                <c:pt idx="2897">
                  <c:v>73</c:v>
                </c:pt>
                <c:pt idx="2898">
                  <c:v>59</c:v>
                </c:pt>
                <c:pt idx="2899">
                  <c:v>60</c:v>
                </c:pt>
                <c:pt idx="2900">
                  <c:v>65</c:v>
                </c:pt>
                <c:pt idx="2901">
                  <c:v>60</c:v>
                </c:pt>
                <c:pt idx="2902">
                  <c:v>64</c:v>
                </c:pt>
                <c:pt idx="2903">
                  <c:v>53</c:v>
                </c:pt>
                <c:pt idx="2904">
                  <c:v>74</c:v>
                </c:pt>
                <c:pt idx="2905">
                  <c:v>74</c:v>
                </c:pt>
                <c:pt idx="2906">
                  <c:v>55</c:v>
                </c:pt>
                <c:pt idx="2907">
                  <c:v>52</c:v>
                </c:pt>
                <c:pt idx="2908">
                  <c:v>59</c:v>
                </c:pt>
                <c:pt idx="2909">
                  <c:v>58</c:v>
                </c:pt>
                <c:pt idx="2910">
                  <c:v>61</c:v>
                </c:pt>
                <c:pt idx="2911">
                  <c:v>51</c:v>
                </c:pt>
                <c:pt idx="2912">
                  <c:v>67</c:v>
                </c:pt>
                <c:pt idx="2913">
                  <c:v>57</c:v>
                </c:pt>
                <c:pt idx="2914">
                  <c:v>50</c:v>
                </c:pt>
                <c:pt idx="2915">
                  <c:v>69</c:v>
                </c:pt>
                <c:pt idx="2916">
                  <c:v>79</c:v>
                </c:pt>
                <c:pt idx="2917">
                  <c:v>53</c:v>
                </c:pt>
                <c:pt idx="2918">
                  <c:v>56</c:v>
                </c:pt>
                <c:pt idx="2919">
                  <c:v>53</c:v>
                </c:pt>
                <c:pt idx="2920">
                  <c:v>57</c:v>
                </c:pt>
                <c:pt idx="2921">
                  <c:v>68</c:v>
                </c:pt>
                <c:pt idx="2922">
                  <c:v>77</c:v>
                </c:pt>
                <c:pt idx="2923">
                  <c:v>84</c:v>
                </c:pt>
                <c:pt idx="2924">
                  <c:v>74</c:v>
                </c:pt>
                <c:pt idx="2925">
                  <c:v>82</c:v>
                </c:pt>
                <c:pt idx="2926">
                  <c:v>73</c:v>
                </c:pt>
                <c:pt idx="2927">
                  <c:v>80</c:v>
                </c:pt>
                <c:pt idx="2928">
                  <c:v>67</c:v>
                </c:pt>
                <c:pt idx="2929">
                  <c:v>80</c:v>
                </c:pt>
                <c:pt idx="2930">
                  <c:v>78</c:v>
                </c:pt>
                <c:pt idx="2931">
                  <c:v>64</c:v>
                </c:pt>
                <c:pt idx="2932">
                  <c:v>55</c:v>
                </c:pt>
                <c:pt idx="2933">
                  <c:v>80</c:v>
                </c:pt>
                <c:pt idx="2934">
                  <c:v>77</c:v>
                </c:pt>
                <c:pt idx="2935">
                  <c:v>83</c:v>
                </c:pt>
                <c:pt idx="2936">
                  <c:v>55</c:v>
                </c:pt>
                <c:pt idx="2937">
                  <c:v>73</c:v>
                </c:pt>
                <c:pt idx="2938">
                  <c:v>58</c:v>
                </c:pt>
                <c:pt idx="2939">
                  <c:v>53</c:v>
                </c:pt>
                <c:pt idx="2940">
                  <c:v>55</c:v>
                </c:pt>
                <c:pt idx="2941">
                  <c:v>69</c:v>
                </c:pt>
                <c:pt idx="2942">
                  <c:v>65</c:v>
                </c:pt>
                <c:pt idx="2943">
                  <c:v>63</c:v>
                </c:pt>
                <c:pt idx="2944">
                  <c:v>66</c:v>
                </c:pt>
                <c:pt idx="2945">
                  <c:v>53</c:v>
                </c:pt>
                <c:pt idx="2946">
                  <c:v>78</c:v>
                </c:pt>
                <c:pt idx="2947">
                  <c:v>72</c:v>
                </c:pt>
                <c:pt idx="2948">
                  <c:v>83</c:v>
                </c:pt>
                <c:pt idx="2949">
                  <c:v>70</c:v>
                </c:pt>
                <c:pt idx="2950">
                  <c:v>55</c:v>
                </c:pt>
                <c:pt idx="2951">
                  <c:v>68</c:v>
                </c:pt>
                <c:pt idx="2952">
                  <c:v>74</c:v>
                </c:pt>
                <c:pt idx="2953">
                  <c:v>67</c:v>
                </c:pt>
                <c:pt idx="2954">
                  <c:v>62</c:v>
                </c:pt>
                <c:pt idx="2955">
                  <c:v>57</c:v>
                </c:pt>
                <c:pt idx="2956">
                  <c:v>70</c:v>
                </c:pt>
                <c:pt idx="2957">
                  <c:v>84</c:v>
                </c:pt>
                <c:pt idx="2958">
                  <c:v>67</c:v>
                </c:pt>
                <c:pt idx="2959">
                  <c:v>59</c:v>
                </c:pt>
                <c:pt idx="2960">
                  <c:v>70</c:v>
                </c:pt>
                <c:pt idx="2961">
                  <c:v>67</c:v>
                </c:pt>
                <c:pt idx="2962">
                  <c:v>69</c:v>
                </c:pt>
                <c:pt idx="2963">
                  <c:v>50</c:v>
                </c:pt>
                <c:pt idx="2964">
                  <c:v>66</c:v>
                </c:pt>
                <c:pt idx="2965">
                  <c:v>78</c:v>
                </c:pt>
                <c:pt idx="2966">
                  <c:v>62</c:v>
                </c:pt>
                <c:pt idx="2967">
                  <c:v>67</c:v>
                </c:pt>
                <c:pt idx="2968">
                  <c:v>81</c:v>
                </c:pt>
                <c:pt idx="2969">
                  <c:v>65</c:v>
                </c:pt>
                <c:pt idx="2970">
                  <c:v>57</c:v>
                </c:pt>
                <c:pt idx="2971">
                  <c:v>71</c:v>
                </c:pt>
                <c:pt idx="2972">
                  <c:v>56</c:v>
                </c:pt>
                <c:pt idx="2973">
                  <c:v>50</c:v>
                </c:pt>
                <c:pt idx="2974">
                  <c:v>57</c:v>
                </c:pt>
                <c:pt idx="2975">
                  <c:v>52</c:v>
                </c:pt>
                <c:pt idx="2976">
                  <c:v>74</c:v>
                </c:pt>
                <c:pt idx="2977">
                  <c:v>85</c:v>
                </c:pt>
                <c:pt idx="2978">
                  <c:v>61</c:v>
                </c:pt>
                <c:pt idx="2979">
                  <c:v>71</c:v>
                </c:pt>
                <c:pt idx="2980">
                  <c:v>74</c:v>
                </c:pt>
                <c:pt idx="2981">
                  <c:v>63</c:v>
                </c:pt>
                <c:pt idx="2982">
                  <c:v>72</c:v>
                </c:pt>
                <c:pt idx="2983">
                  <c:v>84</c:v>
                </c:pt>
                <c:pt idx="2984">
                  <c:v>56</c:v>
                </c:pt>
                <c:pt idx="2985">
                  <c:v>76</c:v>
                </c:pt>
                <c:pt idx="2986">
                  <c:v>61</c:v>
                </c:pt>
                <c:pt idx="2987">
                  <c:v>78</c:v>
                </c:pt>
                <c:pt idx="2988">
                  <c:v>61</c:v>
                </c:pt>
                <c:pt idx="2989">
                  <c:v>54</c:v>
                </c:pt>
                <c:pt idx="2990">
                  <c:v>70</c:v>
                </c:pt>
                <c:pt idx="2991">
                  <c:v>57</c:v>
                </c:pt>
                <c:pt idx="2992">
                  <c:v>56</c:v>
                </c:pt>
                <c:pt idx="2993">
                  <c:v>54</c:v>
                </c:pt>
                <c:pt idx="2994">
                  <c:v>53</c:v>
                </c:pt>
                <c:pt idx="2995">
                  <c:v>70</c:v>
                </c:pt>
                <c:pt idx="2996">
                  <c:v>85</c:v>
                </c:pt>
                <c:pt idx="2997">
                  <c:v>50</c:v>
                </c:pt>
                <c:pt idx="2998">
                  <c:v>70</c:v>
                </c:pt>
                <c:pt idx="2999">
                  <c:v>55</c:v>
                </c:pt>
                <c:pt idx="3000">
                  <c:v>70</c:v>
                </c:pt>
                <c:pt idx="3001">
                  <c:v>70</c:v>
                </c:pt>
                <c:pt idx="3002">
                  <c:v>81</c:v>
                </c:pt>
                <c:pt idx="3003">
                  <c:v>81</c:v>
                </c:pt>
                <c:pt idx="3004">
                  <c:v>70</c:v>
                </c:pt>
                <c:pt idx="3005">
                  <c:v>73</c:v>
                </c:pt>
                <c:pt idx="3006">
                  <c:v>68</c:v>
                </c:pt>
                <c:pt idx="3007">
                  <c:v>84</c:v>
                </c:pt>
                <c:pt idx="3008">
                  <c:v>78</c:v>
                </c:pt>
                <c:pt idx="3009">
                  <c:v>70</c:v>
                </c:pt>
                <c:pt idx="3010">
                  <c:v>74</c:v>
                </c:pt>
                <c:pt idx="3011">
                  <c:v>69</c:v>
                </c:pt>
                <c:pt idx="3012">
                  <c:v>56</c:v>
                </c:pt>
                <c:pt idx="3013">
                  <c:v>69</c:v>
                </c:pt>
                <c:pt idx="3014">
                  <c:v>61</c:v>
                </c:pt>
                <c:pt idx="3015">
                  <c:v>82</c:v>
                </c:pt>
                <c:pt idx="3016">
                  <c:v>79</c:v>
                </c:pt>
                <c:pt idx="3017">
                  <c:v>67</c:v>
                </c:pt>
                <c:pt idx="3018">
                  <c:v>74</c:v>
                </c:pt>
                <c:pt idx="3019">
                  <c:v>75</c:v>
                </c:pt>
                <c:pt idx="3020">
                  <c:v>78</c:v>
                </c:pt>
                <c:pt idx="3021">
                  <c:v>63</c:v>
                </c:pt>
                <c:pt idx="3022">
                  <c:v>65</c:v>
                </c:pt>
                <c:pt idx="3023">
                  <c:v>71</c:v>
                </c:pt>
                <c:pt idx="3024">
                  <c:v>80</c:v>
                </c:pt>
                <c:pt idx="3025">
                  <c:v>61</c:v>
                </c:pt>
                <c:pt idx="3026">
                  <c:v>71</c:v>
                </c:pt>
                <c:pt idx="3027">
                  <c:v>76</c:v>
                </c:pt>
                <c:pt idx="3028">
                  <c:v>59</c:v>
                </c:pt>
                <c:pt idx="3029">
                  <c:v>72</c:v>
                </c:pt>
                <c:pt idx="3030">
                  <c:v>56</c:v>
                </c:pt>
                <c:pt idx="3031">
                  <c:v>76</c:v>
                </c:pt>
                <c:pt idx="3032">
                  <c:v>69</c:v>
                </c:pt>
                <c:pt idx="3033">
                  <c:v>73</c:v>
                </c:pt>
                <c:pt idx="3034">
                  <c:v>82</c:v>
                </c:pt>
                <c:pt idx="3035">
                  <c:v>66</c:v>
                </c:pt>
                <c:pt idx="3036">
                  <c:v>67</c:v>
                </c:pt>
                <c:pt idx="3037">
                  <c:v>74</c:v>
                </c:pt>
                <c:pt idx="3038">
                  <c:v>68</c:v>
                </c:pt>
                <c:pt idx="3039">
                  <c:v>75</c:v>
                </c:pt>
                <c:pt idx="3040">
                  <c:v>81</c:v>
                </c:pt>
                <c:pt idx="3041">
                  <c:v>78</c:v>
                </c:pt>
                <c:pt idx="3042">
                  <c:v>70</c:v>
                </c:pt>
                <c:pt idx="3043">
                  <c:v>78</c:v>
                </c:pt>
                <c:pt idx="3044">
                  <c:v>69</c:v>
                </c:pt>
                <c:pt idx="3045">
                  <c:v>78</c:v>
                </c:pt>
                <c:pt idx="3046">
                  <c:v>69</c:v>
                </c:pt>
                <c:pt idx="3047">
                  <c:v>76</c:v>
                </c:pt>
                <c:pt idx="3048">
                  <c:v>70</c:v>
                </c:pt>
                <c:pt idx="3049">
                  <c:v>71</c:v>
                </c:pt>
                <c:pt idx="3050">
                  <c:v>80</c:v>
                </c:pt>
                <c:pt idx="3051">
                  <c:v>55</c:v>
                </c:pt>
                <c:pt idx="3052">
                  <c:v>78</c:v>
                </c:pt>
                <c:pt idx="3053">
                  <c:v>71</c:v>
                </c:pt>
                <c:pt idx="3054">
                  <c:v>79</c:v>
                </c:pt>
                <c:pt idx="3055">
                  <c:v>64</c:v>
                </c:pt>
                <c:pt idx="3056">
                  <c:v>67</c:v>
                </c:pt>
                <c:pt idx="3057">
                  <c:v>74</c:v>
                </c:pt>
                <c:pt idx="3058">
                  <c:v>62</c:v>
                </c:pt>
                <c:pt idx="3059">
                  <c:v>75</c:v>
                </c:pt>
                <c:pt idx="3060">
                  <c:v>73</c:v>
                </c:pt>
                <c:pt idx="3061">
                  <c:v>84</c:v>
                </c:pt>
                <c:pt idx="3062">
                  <c:v>85</c:v>
                </c:pt>
                <c:pt idx="3063">
                  <c:v>80</c:v>
                </c:pt>
                <c:pt idx="3064">
                  <c:v>83</c:v>
                </c:pt>
                <c:pt idx="3065">
                  <c:v>71</c:v>
                </c:pt>
                <c:pt idx="3066">
                  <c:v>73</c:v>
                </c:pt>
                <c:pt idx="3067">
                  <c:v>56</c:v>
                </c:pt>
                <c:pt idx="3068">
                  <c:v>66</c:v>
                </c:pt>
                <c:pt idx="3069">
                  <c:v>69</c:v>
                </c:pt>
                <c:pt idx="3070">
                  <c:v>52</c:v>
                </c:pt>
                <c:pt idx="3071">
                  <c:v>73</c:v>
                </c:pt>
                <c:pt idx="3072">
                  <c:v>70</c:v>
                </c:pt>
                <c:pt idx="3073">
                  <c:v>77</c:v>
                </c:pt>
                <c:pt idx="3074">
                  <c:v>69</c:v>
                </c:pt>
                <c:pt idx="3075">
                  <c:v>86</c:v>
                </c:pt>
                <c:pt idx="3076">
                  <c:v>83</c:v>
                </c:pt>
                <c:pt idx="3077">
                  <c:v>87</c:v>
                </c:pt>
                <c:pt idx="3078">
                  <c:v>81</c:v>
                </c:pt>
                <c:pt idx="3079">
                  <c:v>77</c:v>
                </c:pt>
                <c:pt idx="3080">
                  <c:v>80</c:v>
                </c:pt>
                <c:pt idx="3081">
                  <c:v>67</c:v>
                </c:pt>
                <c:pt idx="3082">
                  <c:v>50</c:v>
                </c:pt>
                <c:pt idx="3083">
                  <c:v>83</c:v>
                </c:pt>
                <c:pt idx="3084">
                  <c:v>77</c:v>
                </c:pt>
                <c:pt idx="3085">
                  <c:v>75</c:v>
                </c:pt>
                <c:pt idx="3086">
                  <c:v>78</c:v>
                </c:pt>
                <c:pt idx="3087">
                  <c:v>68</c:v>
                </c:pt>
                <c:pt idx="3088">
                  <c:v>69</c:v>
                </c:pt>
                <c:pt idx="3089">
                  <c:v>69</c:v>
                </c:pt>
                <c:pt idx="3090">
                  <c:v>80</c:v>
                </c:pt>
                <c:pt idx="3091">
                  <c:v>51</c:v>
                </c:pt>
                <c:pt idx="3092">
                  <c:v>55</c:v>
                </c:pt>
                <c:pt idx="3093">
                  <c:v>80</c:v>
                </c:pt>
                <c:pt idx="3094">
                  <c:v>71</c:v>
                </c:pt>
                <c:pt idx="3095">
                  <c:v>69</c:v>
                </c:pt>
                <c:pt idx="3096">
                  <c:v>51</c:v>
                </c:pt>
                <c:pt idx="3097">
                  <c:v>82</c:v>
                </c:pt>
                <c:pt idx="3098">
                  <c:v>68</c:v>
                </c:pt>
                <c:pt idx="3099">
                  <c:v>76</c:v>
                </c:pt>
                <c:pt idx="3100">
                  <c:v>77</c:v>
                </c:pt>
                <c:pt idx="3101">
                  <c:v>81</c:v>
                </c:pt>
                <c:pt idx="3102">
                  <c:v>80</c:v>
                </c:pt>
                <c:pt idx="3103">
                  <c:v>71</c:v>
                </c:pt>
                <c:pt idx="3104">
                  <c:v>59</c:v>
                </c:pt>
                <c:pt idx="3105">
                  <c:v>84</c:v>
                </c:pt>
                <c:pt idx="3106">
                  <c:v>78</c:v>
                </c:pt>
                <c:pt idx="3107">
                  <c:v>85</c:v>
                </c:pt>
                <c:pt idx="3108">
                  <c:v>81</c:v>
                </c:pt>
                <c:pt idx="3109">
                  <c:v>78</c:v>
                </c:pt>
                <c:pt idx="3110">
                  <c:v>72</c:v>
                </c:pt>
                <c:pt idx="3111">
                  <c:v>55</c:v>
                </c:pt>
                <c:pt idx="3112">
                  <c:v>59</c:v>
                </c:pt>
                <c:pt idx="3113">
                  <c:v>67</c:v>
                </c:pt>
                <c:pt idx="3114">
                  <c:v>64</c:v>
                </c:pt>
                <c:pt idx="3115">
                  <c:v>68</c:v>
                </c:pt>
                <c:pt idx="3116">
                  <c:v>75</c:v>
                </c:pt>
                <c:pt idx="3117">
                  <c:v>71</c:v>
                </c:pt>
                <c:pt idx="3118">
                  <c:v>84</c:v>
                </c:pt>
                <c:pt idx="3119">
                  <c:v>80</c:v>
                </c:pt>
                <c:pt idx="3120">
                  <c:v>79</c:v>
                </c:pt>
                <c:pt idx="3121">
                  <c:v>65</c:v>
                </c:pt>
                <c:pt idx="3122">
                  <c:v>79</c:v>
                </c:pt>
                <c:pt idx="3123">
                  <c:v>77</c:v>
                </c:pt>
                <c:pt idx="3124">
                  <c:v>86</c:v>
                </c:pt>
                <c:pt idx="3125">
                  <c:v>72</c:v>
                </c:pt>
                <c:pt idx="3126">
                  <c:v>76</c:v>
                </c:pt>
                <c:pt idx="3127">
                  <c:v>74</c:v>
                </c:pt>
                <c:pt idx="3128">
                  <c:v>57</c:v>
                </c:pt>
                <c:pt idx="3129">
                  <c:v>63</c:v>
                </c:pt>
                <c:pt idx="3130">
                  <c:v>69</c:v>
                </c:pt>
                <c:pt idx="3131">
                  <c:v>76</c:v>
                </c:pt>
                <c:pt idx="3132">
                  <c:v>84</c:v>
                </c:pt>
                <c:pt idx="3133">
                  <c:v>77</c:v>
                </c:pt>
                <c:pt idx="3134">
                  <c:v>78</c:v>
                </c:pt>
                <c:pt idx="3135">
                  <c:v>55</c:v>
                </c:pt>
                <c:pt idx="3136">
                  <c:v>51</c:v>
                </c:pt>
                <c:pt idx="3137">
                  <c:v>76</c:v>
                </c:pt>
                <c:pt idx="3138">
                  <c:v>55</c:v>
                </c:pt>
                <c:pt idx="3139">
                  <c:v>64</c:v>
                </c:pt>
                <c:pt idx="3140">
                  <c:v>52</c:v>
                </c:pt>
                <c:pt idx="3141">
                  <c:v>51</c:v>
                </c:pt>
                <c:pt idx="3142">
                  <c:v>66</c:v>
                </c:pt>
                <c:pt idx="3143">
                  <c:v>52</c:v>
                </c:pt>
                <c:pt idx="3144">
                  <c:v>59</c:v>
                </c:pt>
                <c:pt idx="3145">
                  <c:v>73</c:v>
                </c:pt>
                <c:pt idx="3146">
                  <c:v>69</c:v>
                </c:pt>
                <c:pt idx="3147">
                  <c:v>78</c:v>
                </c:pt>
                <c:pt idx="3148">
                  <c:v>52</c:v>
                </c:pt>
                <c:pt idx="3149">
                  <c:v>80</c:v>
                </c:pt>
                <c:pt idx="3150">
                  <c:v>64</c:v>
                </c:pt>
                <c:pt idx="3151">
                  <c:v>59</c:v>
                </c:pt>
                <c:pt idx="3152">
                  <c:v>77</c:v>
                </c:pt>
                <c:pt idx="3153">
                  <c:v>53</c:v>
                </c:pt>
                <c:pt idx="3154">
                  <c:v>62</c:v>
                </c:pt>
                <c:pt idx="3155">
                  <c:v>78</c:v>
                </c:pt>
                <c:pt idx="3156">
                  <c:v>85</c:v>
                </c:pt>
                <c:pt idx="3157">
                  <c:v>61</c:v>
                </c:pt>
                <c:pt idx="3158">
                  <c:v>80</c:v>
                </c:pt>
                <c:pt idx="3159">
                  <c:v>78</c:v>
                </c:pt>
                <c:pt idx="3160">
                  <c:v>67</c:v>
                </c:pt>
                <c:pt idx="3161">
                  <c:v>53</c:v>
                </c:pt>
                <c:pt idx="3162">
                  <c:v>82</c:v>
                </c:pt>
                <c:pt idx="3163">
                  <c:v>72</c:v>
                </c:pt>
                <c:pt idx="3164">
                  <c:v>62</c:v>
                </c:pt>
                <c:pt idx="3165">
                  <c:v>69</c:v>
                </c:pt>
                <c:pt idx="3166">
                  <c:v>73</c:v>
                </c:pt>
                <c:pt idx="3167">
                  <c:v>81</c:v>
                </c:pt>
                <c:pt idx="3168">
                  <c:v>76</c:v>
                </c:pt>
                <c:pt idx="3169">
                  <c:v>71</c:v>
                </c:pt>
                <c:pt idx="3170">
                  <c:v>81</c:v>
                </c:pt>
                <c:pt idx="3171">
                  <c:v>74</c:v>
                </c:pt>
                <c:pt idx="3172">
                  <c:v>63</c:v>
                </c:pt>
                <c:pt idx="3173">
                  <c:v>65</c:v>
                </c:pt>
                <c:pt idx="3174">
                  <c:v>76</c:v>
                </c:pt>
                <c:pt idx="3175">
                  <c:v>81</c:v>
                </c:pt>
                <c:pt idx="3176">
                  <c:v>79</c:v>
                </c:pt>
                <c:pt idx="3177">
                  <c:v>66</c:v>
                </c:pt>
                <c:pt idx="3178">
                  <c:v>78</c:v>
                </c:pt>
                <c:pt idx="3179">
                  <c:v>70</c:v>
                </c:pt>
                <c:pt idx="3180">
                  <c:v>76</c:v>
                </c:pt>
                <c:pt idx="3181">
                  <c:v>70</c:v>
                </c:pt>
                <c:pt idx="3182">
                  <c:v>86</c:v>
                </c:pt>
                <c:pt idx="3183">
                  <c:v>82</c:v>
                </c:pt>
                <c:pt idx="3184">
                  <c:v>54</c:v>
                </c:pt>
                <c:pt idx="3185">
                  <c:v>60</c:v>
                </c:pt>
                <c:pt idx="3186">
                  <c:v>84</c:v>
                </c:pt>
                <c:pt idx="3187">
                  <c:v>76</c:v>
                </c:pt>
                <c:pt idx="3188">
                  <c:v>76</c:v>
                </c:pt>
                <c:pt idx="3189">
                  <c:v>57</c:v>
                </c:pt>
                <c:pt idx="3190">
                  <c:v>67</c:v>
                </c:pt>
                <c:pt idx="3191">
                  <c:v>63</c:v>
                </c:pt>
                <c:pt idx="3192">
                  <c:v>84</c:v>
                </c:pt>
                <c:pt idx="3193">
                  <c:v>77</c:v>
                </c:pt>
                <c:pt idx="3194">
                  <c:v>71</c:v>
                </c:pt>
                <c:pt idx="3195">
                  <c:v>72</c:v>
                </c:pt>
                <c:pt idx="3196">
                  <c:v>83</c:v>
                </c:pt>
                <c:pt idx="3197">
                  <c:v>82</c:v>
                </c:pt>
                <c:pt idx="3198">
                  <c:v>76</c:v>
                </c:pt>
                <c:pt idx="3199">
                  <c:v>78</c:v>
                </c:pt>
                <c:pt idx="3200">
                  <c:v>71</c:v>
                </c:pt>
                <c:pt idx="3201">
                  <c:v>82</c:v>
                </c:pt>
                <c:pt idx="3202">
                  <c:v>65</c:v>
                </c:pt>
                <c:pt idx="3203">
                  <c:v>65</c:v>
                </c:pt>
                <c:pt idx="3204">
                  <c:v>67</c:v>
                </c:pt>
                <c:pt idx="3205">
                  <c:v>84</c:v>
                </c:pt>
                <c:pt idx="3206">
                  <c:v>82</c:v>
                </c:pt>
                <c:pt idx="3207">
                  <c:v>79</c:v>
                </c:pt>
                <c:pt idx="3208">
                  <c:v>79</c:v>
                </c:pt>
                <c:pt idx="3209">
                  <c:v>64</c:v>
                </c:pt>
                <c:pt idx="3210">
                  <c:v>57</c:v>
                </c:pt>
                <c:pt idx="3211">
                  <c:v>79</c:v>
                </c:pt>
                <c:pt idx="3212">
                  <c:v>57</c:v>
                </c:pt>
                <c:pt idx="3213">
                  <c:v>75</c:v>
                </c:pt>
                <c:pt idx="3214">
                  <c:v>57</c:v>
                </c:pt>
                <c:pt idx="3215">
                  <c:v>70</c:v>
                </c:pt>
                <c:pt idx="3216">
                  <c:v>67</c:v>
                </c:pt>
                <c:pt idx="3217">
                  <c:v>55</c:v>
                </c:pt>
                <c:pt idx="3218">
                  <c:v>81</c:v>
                </c:pt>
                <c:pt idx="3219">
                  <c:v>84</c:v>
                </c:pt>
                <c:pt idx="3220">
                  <c:v>75</c:v>
                </c:pt>
                <c:pt idx="3221">
                  <c:v>52</c:v>
                </c:pt>
                <c:pt idx="3222">
                  <c:v>59</c:v>
                </c:pt>
                <c:pt idx="3223">
                  <c:v>74</c:v>
                </c:pt>
                <c:pt idx="3224">
                  <c:v>73</c:v>
                </c:pt>
                <c:pt idx="3225">
                  <c:v>85</c:v>
                </c:pt>
                <c:pt idx="3226">
                  <c:v>68</c:v>
                </c:pt>
                <c:pt idx="3227">
                  <c:v>83</c:v>
                </c:pt>
                <c:pt idx="3228">
                  <c:v>89</c:v>
                </c:pt>
                <c:pt idx="3229">
                  <c:v>71</c:v>
                </c:pt>
                <c:pt idx="3230">
                  <c:v>51</c:v>
                </c:pt>
                <c:pt idx="3231">
                  <c:v>52</c:v>
                </c:pt>
                <c:pt idx="3232">
                  <c:v>75</c:v>
                </c:pt>
                <c:pt idx="3233">
                  <c:v>76</c:v>
                </c:pt>
                <c:pt idx="3234">
                  <c:v>74</c:v>
                </c:pt>
                <c:pt idx="3235">
                  <c:v>67</c:v>
                </c:pt>
                <c:pt idx="3236">
                  <c:v>68</c:v>
                </c:pt>
                <c:pt idx="3237">
                  <c:v>79</c:v>
                </c:pt>
                <c:pt idx="3238">
                  <c:v>50</c:v>
                </c:pt>
                <c:pt idx="3239">
                  <c:v>72</c:v>
                </c:pt>
                <c:pt idx="3240">
                  <c:v>67</c:v>
                </c:pt>
                <c:pt idx="3241">
                  <c:v>68</c:v>
                </c:pt>
                <c:pt idx="3242">
                  <c:v>75</c:v>
                </c:pt>
                <c:pt idx="3243">
                  <c:v>77</c:v>
                </c:pt>
                <c:pt idx="3244">
                  <c:v>66</c:v>
                </c:pt>
                <c:pt idx="3245">
                  <c:v>72</c:v>
                </c:pt>
                <c:pt idx="3246">
                  <c:v>74</c:v>
                </c:pt>
                <c:pt idx="3247">
                  <c:v>71</c:v>
                </c:pt>
                <c:pt idx="3248">
                  <c:v>85</c:v>
                </c:pt>
                <c:pt idx="3249">
                  <c:v>71</c:v>
                </c:pt>
                <c:pt idx="3250">
                  <c:v>54</c:v>
                </c:pt>
                <c:pt idx="3251">
                  <c:v>70</c:v>
                </c:pt>
                <c:pt idx="3252">
                  <c:v>71</c:v>
                </c:pt>
                <c:pt idx="3253">
                  <c:v>56</c:v>
                </c:pt>
                <c:pt idx="3254">
                  <c:v>50</c:v>
                </c:pt>
                <c:pt idx="3255">
                  <c:v>81</c:v>
                </c:pt>
                <c:pt idx="3256">
                  <c:v>85</c:v>
                </c:pt>
                <c:pt idx="3257">
                  <c:v>66</c:v>
                </c:pt>
                <c:pt idx="3258">
                  <c:v>67</c:v>
                </c:pt>
                <c:pt idx="3259">
                  <c:v>82</c:v>
                </c:pt>
                <c:pt idx="3260">
                  <c:v>88</c:v>
                </c:pt>
                <c:pt idx="3261">
                  <c:v>72</c:v>
                </c:pt>
                <c:pt idx="3262">
                  <c:v>74</c:v>
                </c:pt>
                <c:pt idx="3263">
                  <c:v>70</c:v>
                </c:pt>
                <c:pt idx="3264">
                  <c:v>82</c:v>
                </c:pt>
                <c:pt idx="3265">
                  <c:v>53</c:v>
                </c:pt>
                <c:pt idx="3266">
                  <c:v>77</c:v>
                </c:pt>
                <c:pt idx="3267">
                  <c:v>86</c:v>
                </c:pt>
                <c:pt idx="3268">
                  <c:v>69</c:v>
                </c:pt>
                <c:pt idx="3269">
                  <c:v>74</c:v>
                </c:pt>
                <c:pt idx="3270">
                  <c:v>62</c:v>
                </c:pt>
                <c:pt idx="3271">
                  <c:v>85</c:v>
                </c:pt>
                <c:pt idx="3272">
                  <c:v>75</c:v>
                </c:pt>
                <c:pt idx="3273">
                  <c:v>75</c:v>
                </c:pt>
                <c:pt idx="3274">
                  <c:v>68</c:v>
                </c:pt>
                <c:pt idx="3275">
                  <c:v>64</c:v>
                </c:pt>
                <c:pt idx="3276">
                  <c:v>60</c:v>
                </c:pt>
                <c:pt idx="3277">
                  <c:v>72</c:v>
                </c:pt>
                <c:pt idx="3278">
                  <c:v>61</c:v>
                </c:pt>
                <c:pt idx="3279">
                  <c:v>63</c:v>
                </c:pt>
                <c:pt idx="3280">
                  <c:v>57</c:v>
                </c:pt>
                <c:pt idx="3281">
                  <c:v>85</c:v>
                </c:pt>
                <c:pt idx="3282">
                  <c:v>60</c:v>
                </c:pt>
                <c:pt idx="3283">
                  <c:v>51</c:v>
                </c:pt>
                <c:pt idx="3284">
                  <c:v>55</c:v>
                </c:pt>
                <c:pt idx="3285">
                  <c:v>66</c:v>
                </c:pt>
                <c:pt idx="3286">
                  <c:v>60</c:v>
                </c:pt>
                <c:pt idx="3287">
                  <c:v>60</c:v>
                </c:pt>
                <c:pt idx="3288">
                  <c:v>69</c:v>
                </c:pt>
                <c:pt idx="3289">
                  <c:v>76</c:v>
                </c:pt>
                <c:pt idx="3290">
                  <c:v>51</c:v>
                </c:pt>
                <c:pt idx="3291">
                  <c:v>53</c:v>
                </c:pt>
                <c:pt idx="3292">
                  <c:v>56</c:v>
                </c:pt>
                <c:pt idx="3293">
                  <c:v>73</c:v>
                </c:pt>
                <c:pt idx="3294">
                  <c:v>77</c:v>
                </c:pt>
                <c:pt idx="3295">
                  <c:v>82</c:v>
                </c:pt>
                <c:pt idx="3296">
                  <c:v>68</c:v>
                </c:pt>
                <c:pt idx="3297">
                  <c:v>78</c:v>
                </c:pt>
                <c:pt idx="3298">
                  <c:v>81</c:v>
                </c:pt>
                <c:pt idx="3299">
                  <c:v>68</c:v>
                </c:pt>
                <c:pt idx="3300">
                  <c:v>67</c:v>
                </c:pt>
                <c:pt idx="3301">
                  <c:v>68</c:v>
                </c:pt>
                <c:pt idx="3302">
                  <c:v>75</c:v>
                </c:pt>
                <c:pt idx="3303">
                  <c:v>50</c:v>
                </c:pt>
                <c:pt idx="3304">
                  <c:v>77</c:v>
                </c:pt>
                <c:pt idx="3305">
                  <c:v>57</c:v>
                </c:pt>
                <c:pt idx="3306">
                  <c:v>82</c:v>
                </c:pt>
                <c:pt idx="3307">
                  <c:v>70</c:v>
                </c:pt>
                <c:pt idx="3308">
                  <c:v>58</c:v>
                </c:pt>
                <c:pt idx="3309">
                  <c:v>55</c:v>
                </c:pt>
                <c:pt idx="3310">
                  <c:v>58</c:v>
                </c:pt>
                <c:pt idx="3311">
                  <c:v>87</c:v>
                </c:pt>
                <c:pt idx="3312">
                  <c:v>75</c:v>
                </c:pt>
                <c:pt idx="3313">
                  <c:v>63</c:v>
                </c:pt>
                <c:pt idx="3314">
                  <c:v>71</c:v>
                </c:pt>
                <c:pt idx="3315">
                  <c:v>87</c:v>
                </c:pt>
                <c:pt idx="3316">
                  <c:v>76</c:v>
                </c:pt>
                <c:pt idx="3317">
                  <c:v>79</c:v>
                </c:pt>
                <c:pt idx="3318">
                  <c:v>74</c:v>
                </c:pt>
                <c:pt idx="3319">
                  <c:v>78</c:v>
                </c:pt>
                <c:pt idx="3320">
                  <c:v>78</c:v>
                </c:pt>
                <c:pt idx="3321">
                  <c:v>51</c:v>
                </c:pt>
                <c:pt idx="3322">
                  <c:v>56</c:v>
                </c:pt>
                <c:pt idx="3323">
                  <c:v>78</c:v>
                </c:pt>
                <c:pt idx="3324">
                  <c:v>56</c:v>
                </c:pt>
                <c:pt idx="3325">
                  <c:v>64</c:v>
                </c:pt>
                <c:pt idx="3326">
                  <c:v>57</c:v>
                </c:pt>
                <c:pt idx="3327">
                  <c:v>56</c:v>
                </c:pt>
                <c:pt idx="3328">
                  <c:v>69</c:v>
                </c:pt>
                <c:pt idx="3329">
                  <c:v>55</c:v>
                </c:pt>
                <c:pt idx="3330">
                  <c:v>59</c:v>
                </c:pt>
                <c:pt idx="3331">
                  <c:v>79</c:v>
                </c:pt>
                <c:pt idx="3332">
                  <c:v>72</c:v>
                </c:pt>
                <c:pt idx="3333">
                  <c:v>79</c:v>
                </c:pt>
                <c:pt idx="3334">
                  <c:v>62</c:v>
                </c:pt>
                <c:pt idx="3335">
                  <c:v>77</c:v>
                </c:pt>
                <c:pt idx="3336">
                  <c:v>76</c:v>
                </c:pt>
                <c:pt idx="3337">
                  <c:v>69</c:v>
                </c:pt>
                <c:pt idx="3338">
                  <c:v>88</c:v>
                </c:pt>
                <c:pt idx="3339">
                  <c:v>76</c:v>
                </c:pt>
                <c:pt idx="3340">
                  <c:v>66</c:v>
                </c:pt>
                <c:pt idx="3341">
                  <c:v>66</c:v>
                </c:pt>
                <c:pt idx="3342">
                  <c:v>67</c:v>
                </c:pt>
                <c:pt idx="3343">
                  <c:v>78</c:v>
                </c:pt>
                <c:pt idx="3344">
                  <c:v>85</c:v>
                </c:pt>
                <c:pt idx="3345">
                  <c:v>76</c:v>
                </c:pt>
                <c:pt idx="3346">
                  <c:v>80</c:v>
                </c:pt>
                <c:pt idx="3347">
                  <c:v>50</c:v>
                </c:pt>
                <c:pt idx="3348">
                  <c:v>61</c:v>
                </c:pt>
                <c:pt idx="3349">
                  <c:v>77</c:v>
                </c:pt>
                <c:pt idx="3350">
                  <c:v>63</c:v>
                </c:pt>
                <c:pt idx="3351">
                  <c:v>79</c:v>
                </c:pt>
                <c:pt idx="3352">
                  <c:v>78</c:v>
                </c:pt>
                <c:pt idx="3353">
                  <c:v>83</c:v>
                </c:pt>
                <c:pt idx="3354">
                  <c:v>78</c:v>
                </c:pt>
                <c:pt idx="3355">
                  <c:v>64</c:v>
                </c:pt>
                <c:pt idx="3356">
                  <c:v>62</c:v>
                </c:pt>
                <c:pt idx="3357">
                  <c:v>61</c:v>
                </c:pt>
                <c:pt idx="3358">
                  <c:v>63</c:v>
                </c:pt>
                <c:pt idx="3359">
                  <c:v>87</c:v>
                </c:pt>
                <c:pt idx="3360">
                  <c:v>71</c:v>
                </c:pt>
                <c:pt idx="3361">
                  <c:v>72</c:v>
                </c:pt>
                <c:pt idx="3362">
                  <c:v>54</c:v>
                </c:pt>
                <c:pt idx="3363">
                  <c:v>82</c:v>
                </c:pt>
                <c:pt idx="3364">
                  <c:v>83</c:v>
                </c:pt>
                <c:pt idx="3365">
                  <c:v>58</c:v>
                </c:pt>
                <c:pt idx="3366">
                  <c:v>55</c:v>
                </c:pt>
                <c:pt idx="3367">
                  <c:v>75</c:v>
                </c:pt>
                <c:pt idx="3368">
                  <c:v>64</c:v>
                </c:pt>
                <c:pt idx="3369">
                  <c:v>61</c:v>
                </c:pt>
                <c:pt idx="3370">
                  <c:v>59</c:v>
                </c:pt>
                <c:pt idx="3371">
                  <c:v>71</c:v>
                </c:pt>
                <c:pt idx="3372">
                  <c:v>72</c:v>
                </c:pt>
                <c:pt idx="3373">
                  <c:v>54</c:v>
                </c:pt>
                <c:pt idx="3374">
                  <c:v>70</c:v>
                </c:pt>
                <c:pt idx="3375">
                  <c:v>71</c:v>
                </c:pt>
                <c:pt idx="3376">
                  <c:v>55</c:v>
                </c:pt>
                <c:pt idx="3377">
                  <c:v>77</c:v>
                </c:pt>
                <c:pt idx="3378">
                  <c:v>51</c:v>
                </c:pt>
                <c:pt idx="3379">
                  <c:v>51</c:v>
                </c:pt>
                <c:pt idx="3380">
                  <c:v>85</c:v>
                </c:pt>
                <c:pt idx="3381">
                  <c:v>85</c:v>
                </c:pt>
                <c:pt idx="3382">
                  <c:v>84</c:v>
                </c:pt>
                <c:pt idx="3383">
                  <c:v>67</c:v>
                </c:pt>
                <c:pt idx="3384">
                  <c:v>52</c:v>
                </c:pt>
                <c:pt idx="3385">
                  <c:v>71</c:v>
                </c:pt>
                <c:pt idx="3386">
                  <c:v>62</c:v>
                </c:pt>
                <c:pt idx="3387">
                  <c:v>53</c:v>
                </c:pt>
                <c:pt idx="3388">
                  <c:v>72</c:v>
                </c:pt>
                <c:pt idx="3389">
                  <c:v>52</c:v>
                </c:pt>
                <c:pt idx="3390">
                  <c:v>80</c:v>
                </c:pt>
                <c:pt idx="3391">
                  <c:v>69</c:v>
                </c:pt>
                <c:pt idx="3392">
                  <c:v>67</c:v>
                </c:pt>
                <c:pt idx="3393">
                  <c:v>69</c:v>
                </c:pt>
                <c:pt idx="3394">
                  <c:v>58</c:v>
                </c:pt>
                <c:pt idx="3395">
                  <c:v>74</c:v>
                </c:pt>
                <c:pt idx="3396">
                  <c:v>79</c:v>
                </c:pt>
                <c:pt idx="3397">
                  <c:v>69</c:v>
                </c:pt>
                <c:pt idx="3398">
                  <c:v>84</c:v>
                </c:pt>
                <c:pt idx="3399">
                  <c:v>65</c:v>
                </c:pt>
                <c:pt idx="3400">
                  <c:v>66</c:v>
                </c:pt>
                <c:pt idx="3401">
                  <c:v>58</c:v>
                </c:pt>
                <c:pt idx="3402">
                  <c:v>52</c:v>
                </c:pt>
                <c:pt idx="3403">
                  <c:v>74</c:v>
                </c:pt>
                <c:pt idx="3404">
                  <c:v>69</c:v>
                </c:pt>
                <c:pt idx="3405">
                  <c:v>76</c:v>
                </c:pt>
                <c:pt idx="3406">
                  <c:v>67</c:v>
                </c:pt>
                <c:pt idx="3407">
                  <c:v>75</c:v>
                </c:pt>
                <c:pt idx="3408">
                  <c:v>72</c:v>
                </c:pt>
                <c:pt idx="3409">
                  <c:v>62</c:v>
                </c:pt>
                <c:pt idx="3410">
                  <c:v>75</c:v>
                </c:pt>
                <c:pt idx="3411">
                  <c:v>88</c:v>
                </c:pt>
                <c:pt idx="3412">
                  <c:v>71</c:v>
                </c:pt>
                <c:pt idx="3413">
                  <c:v>68</c:v>
                </c:pt>
                <c:pt idx="3414">
                  <c:v>71</c:v>
                </c:pt>
                <c:pt idx="3415">
                  <c:v>83</c:v>
                </c:pt>
                <c:pt idx="3416">
                  <c:v>81</c:v>
                </c:pt>
                <c:pt idx="3417">
                  <c:v>67</c:v>
                </c:pt>
                <c:pt idx="3418">
                  <c:v>70</c:v>
                </c:pt>
                <c:pt idx="3419">
                  <c:v>78</c:v>
                </c:pt>
                <c:pt idx="3420">
                  <c:v>54</c:v>
                </c:pt>
                <c:pt idx="3421">
                  <c:v>74</c:v>
                </c:pt>
                <c:pt idx="3422">
                  <c:v>60</c:v>
                </c:pt>
                <c:pt idx="3423">
                  <c:v>72</c:v>
                </c:pt>
                <c:pt idx="3424">
                  <c:v>63</c:v>
                </c:pt>
                <c:pt idx="3425">
                  <c:v>54</c:v>
                </c:pt>
                <c:pt idx="3426">
                  <c:v>56</c:v>
                </c:pt>
                <c:pt idx="3427">
                  <c:v>59</c:v>
                </c:pt>
                <c:pt idx="3428">
                  <c:v>55</c:v>
                </c:pt>
                <c:pt idx="3429">
                  <c:v>75</c:v>
                </c:pt>
                <c:pt idx="3430">
                  <c:v>51</c:v>
                </c:pt>
                <c:pt idx="3431">
                  <c:v>72</c:v>
                </c:pt>
                <c:pt idx="3432">
                  <c:v>75</c:v>
                </c:pt>
                <c:pt idx="3433">
                  <c:v>66</c:v>
                </c:pt>
                <c:pt idx="3434">
                  <c:v>61</c:v>
                </c:pt>
                <c:pt idx="3435">
                  <c:v>70</c:v>
                </c:pt>
                <c:pt idx="3436">
                  <c:v>57</c:v>
                </c:pt>
                <c:pt idx="3437">
                  <c:v>57</c:v>
                </c:pt>
                <c:pt idx="3438">
                  <c:v>67</c:v>
                </c:pt>
                <c:pt idx="3439">
                  <c:v>90</c:v>
                </c:pt>
                <c:pt idx="3440">
                  <c:v>60</c:v>
                </c:pt>
                <c:pt idx="3441">
                  <c:v>90</c:v>
                </c:pt>
                <c:pt idx="3442">
                  <c:v>81</c:v>
                </c:pt>
                <c:pt idx="3443">
                  <c:v>54</c:v>
                </c:pt>
                <c:pt idx="3444">
                  <c:v>84</c:v>
                </c:pt>
                <c:pt idx="3445">
                  <c:v>81</c:v>
                </c:pt>
                <c:pt idx="3446">
                  <c:v>82</c:v>
                </c:pt>
                <c:pt idx="3447">
                  <c:v>79</c:v>
                </c:pt>
                <c:pt idx="3448">
                  <c:v>73</c:v>
                </c:pt>
                <c:pt idx="3449">
                  <c:v>60</c:v>
                </c:pt>
                <c:pt idx="3450">
                  <c:v>70</c:v>
                </c:pt>
                <c:pt idx="3451">
                  <c:v>61</c:v>
                </c:pt>
                <c:pt idx="3452">
                  <c:v>82</c:v>
                </c:pt>
                <c:pt idx="3453">
                  <c:v>78</c:v>
                </c:pt>
                <c:pt idx="3454">
                  <c:v>79</c:v>
                </c:pt>
                <c:pt idx="3455">
                  <c:v>53</c:v>
                </c:pt>
                <c:pt idx="3456">
                  <c:v>50</c:v>
                </c:pt>
                <c:pt idx="3457">
                  <c:v>66</c:v>
                </c:pt>
                <c:pt idx="3458">
                  <c:v>53</c:v>
                </c:pt>
                <c:pt idx="3459">
                  <c:v>66</c:v>
                </c:pt>
                <c:pt idx="3460">
                  <c:v>75</c:v>
                </c:pt>
                <c:pt idx="3461">
                  <c:v>55</c:v>
                </c:pt>
                <c:pt idx="3462">
                  <c:v>59</c:v>
                </c:pt>
                <c:pt idx="3463">
                  <c:v>61</c:v>
                </c:pt>
                <c:pt idx="3464">
                  <c:v>54</c:v>
                </c:pt>
                <c:pt idx="3465">
                  <c:v>52</c:v>
                </c:pt>
                <c:pt idx="3466">
                  <c:v>79</c:v>
                </c:pt>
                <c:pt idx="3467">
                  <c:v>79</c:v>
                </c:pt>
                <c:pt idx="3468">
                  <c:v>66</c:v>
                </c:pt>
                <c:pt idx="3469">
                  <c:v>74</c:v>
                </c:pt>
                <c:pt idx="3470">
                  <c:v>51</c:v>
                </c:pt>
                <c:pt idx="3471">
                  <c:v>69</c:v>
                </c:pt>
                <c:pt idx="3472">
                  <c:v>79</c:v>
                </c:pt>
                <c:pt idx="3473">
                  <c:v>80</c:v>
                </c:pt>
                <c:pt idx="3474">
                  <c:v>71</c:v>
                </c:pt>
                <c:pt idx="3475">
                  <c:v>84</c:v>
                </c:pt>
                <c:pt idx="3476">
                  <c:v>78</c:v>
                </c:pt>
                <c:pt idx="3477">
                  <c:v>60</c:v>
                </c:pt>
                <c:pt idx="3478">
                  <c:v>73</c:v>
                </c:pt>
                <c:pt idx="3479">
                  <c:v>84</c:v>
                </c:pt>
                <c:pt idx="3480">
                  <c:v>85</c:v>
                </c:pt>
                <c:pt idx="3481">
                  <c:v>78</c:v>
                </c:pt>
                <c:pt idx="3482">
                  <c:v>84</c:v>
                </c:pt>
                <c:pt idx="3483">
                  <c:v>52</c:v>
                </c:pt>
                <c:pt idx="3484">
                  <c:v>81</c:v>
                </c:pt>
                <c:pt idx="3485">
                  <c:v>74</c:v>
                </c:pt>
                <c:pt idx="3486">
                  <c:v>83</c:v>
                </c:pt>
                <c:pt idx="3487">
                  <c:v>73</c:v>
                </c:pt>
                <c:pt idx="3488">
                  <c:v>71</c:v>
                </c:pt>
                <c:pt idx="3489">
                  <c:v>62</c:v>
                </c:pt>
                <c:pt idx="3490">
                  <c:v>64</c:v>
                </c:pt>
                <c:pt idx="3491">
                  <c:v>72</c:v>
                </c:pt>
                <c:pt idx="3492">
                  <c:v>67</c:v>
                </c:pt>
                <c:pt idx="3493">
                  <c:v>58</c:v>
                </c:pt>
                <c:pt idx="3494">
                  <c:v>82</c:v>
                </c:pt>
                <c:pt idx="3495">
                  <c:v>69</c:v>
                </c:pt>
                <c:pt idx="3496">
                  <c:v>63</c:v>
                </c:pt>
                <c:pt idx="3497">
                  <c:v>68</c:v>
                </c:pt>
                <c:pt idx="3498">
                  <c:v>70</c:v>
                </c:pt>
                <c:pt idx="3499">
                  <c:v>65</c:v>
                </c:pt>
                <c:pt idx="3500">
                  <c:v>60</c:v>
                </c:pt>
                <c:pt idx="3501">
                  <c:v>58</c:v>
                </c:pt>
                <c:pt idx="3502">
                  <c:v>58</c:v>
                </c:pt>
                <c:pt idx="3503">
                  <c:v>53</c:v>
                </c:pt>
                <c:pt idx="3504">
                  <c:v>75</c:v>
                </c:pt>
                <c:pt idx="3505">
                  <c:v>79</c:v>
                </c:pt>
                <c:pt idx="3506">
                  <c:v>92</c:v>
                </c:pt>
                <c:pt idx="3507">
                  <c:v>57</c:v>
                </c:pt>
                <c:pt idx="3508">
                  <c:v>70</c:v>
                </c:pt>
                <c:pt idx="3509">
                  <c:v>65</c:v>
                </c:pt>
                <c:pt idx="3510">
                  <c:v>68</c:v>
                </c:pt>
                <c:pt idx="3511">
                  <c:v>70</c:v>
                </c:pt>
                <c:pt idx="3512">
                  <c:v>72</c:v>
                </c:pt>
                <c:pt idx="3513">
                  <c:v>83</c:v>
                </c:pt>
                <c:pt idx="3514">
                  <c:v>71</c:v>
                </c:pt>
                <c:pt idx="3515">
                  <c:v>64</c:v>
                </c:pt>
                <c:pt idx="3516">
                  <c:v>64</c:v>
                </c:pt>
                <c:pt idx="3517">
                  <c:v>61</c:v>
                </c:pt>
                <c:pt idx="3518">
                  <c:v>79</c:v>
                </c:pt>
                <c:pt idx="3519">
                  <c:v>57</c:v>
                </c:pt>
                <c:pt idx="3520">
                  <c:v>88</c:v>
                </c:pt>
                <c:pt idx="3521">
                  <c:v>65</c:v>
                </c:pt>
                <c:pt idx="3522">
                  <c:v>86</c:v>
                </c:pt>
                <c:pt idx="3523">
                  <c:v>67</c:v>
                </c:pt>
                <c:pt idx="3524">
                  <c:v>62</c:v>
                </c:pt>
                <c:pt idx="3525">
                  <c:v>72</c:v>
                </c:pt>
                <c:pt idx="3526">
                  <c:v>80</c:v>
                </c:pt>
                <c:pt idx="3527">
                  <c:v>65</c:v>
                </c:pt>
                <c:pt idx="3528">
                  <c:v>83</c:v>
                </c:pt>
                <c:pt idx="3529">
                  <c:v>81</c:v>
                </c:pt>
                <c:pt idx="3530">
                  <c:v>78</c:v>
                </c:pt>
                <c:pt idx="3531">
                  <c:v>76</c:v>
                </c:pt>
                <c:pt idx="3532">
                  <c:v>75</c:v>
                </c:pt>
                <c:pt idx="3533">
                  <c:v>70</c:v>
                </c:pt>
                <c:pt idx="3534">
                  <c:v>62</c:v>
                </c:pt>
                <c:pt idx="3535">
                  <c:v>68</c:v>
                </c:pt>
                <c:pt idx="3536">
                  <c:v>52</c:v>
                </c:pt>
                <c:pt idx="3537">
                  <c:v>64</c:v>
                </c:pt>
                <c:pt idx="3538">
                  <c:v>74</c:v>
                </c:pt>
                <c:pt idx="3539">
                  <c:v>70</c:v>
                </c:pt>
                <c:pt idx="3540">
                  <c:v>78</c:v>
                </c:pt>
                <c:pt idx="3541">
                  <c:v>68</c:v>
                </c:pt>
                <c:pt idx="3542">
                  <c:v>64</c:v>
                </c:pt>
                <c:pt idx="3543">
                  <c:v>55</c:v>
                </c:pt>
                <c:pt idx="3544">
                  <c:v>69</c:v>
                </c:pt>
                <c:pt idx="3545">
                  <c:v>59</c:v>
                </c:pt>
                <c:pt idx="3546">
                  <c:v>68</c:v>
                </c:pt>
                <c:pt idx="3547">
                  <c:v>78</c:v>
                </c:pt>
                <c:pt idx="3548">
                  <c:v>67</c:v>
                </c:pt>
                <c:pt idx="3549">
                  <c:v>72</c:v>
                </c:pt>
                <c:pt idx="3550">
                  <c:v>72</c:v>
                </c:pt>
                <c:pt idx="3551">
                  <c:v>80</c:v>
                </c:pt>
                <c:pt idx="3552">
                  <c:v>86</c:v>
                </c:pt>
                <c:pt idx="3553">
                  <c:v>80</c:v>
                </c:pt>
                <c:pt idx="3554">
                  <c:v>52</c:v>
                </c:pt>
                <c:pt idx="3555">
                  <c:v>74</c:v>
                </c:pt>
                <c:pt idx="3556">
                  <c:v>71</c:v>
                </c:pt>
                <c:pt idx="3557">
                  <c:v>72</c:v>
                </c:pt>
                <c:pt idx="3558">
                  <c:v>71</c:v>
                </c:pt>
                <c:pt idx="3559">
                  <c:v>56</c:v>
                </c:pt>
                <c:pt idx="3560">
                  <c:v>77</c:v>
                </c:pt>
                <c:pt idx="3561">
                  <c:v>71</c:v>
                </c:pt>
                <c:pt idx="3562">
                  <c:v>69</c:v>
                </c:pt>
                <c:pt idx="3563">
                  <c:v>77</c:v>
                </c:pt>
                <c:pt idx="3564">
                  <c:v>72</c:v>
                </c:pt>
                <c:pt idx="3565">
                  <c:v>80</c:v>
                </c:pt>
                <c:pt idx="3566">
                  <c:v>71</c:v>
                </c:pt>
                <c:pt idx="3567">
                  <c:v>71</c:v>
                </c:pt>
                <c:pt idx="3568">
                  <c:v>60</c:v>
                </c:pt>
                <c:pt idx="3569">
                  <c:v>66</c:v>
                </c:pt>
                <c:pt idx="3570">
                  <c:v>56</c:v>
                </c:pt>
                <c:pt idx="3571">
                  <c:v>67</c:v>
                </c:pt>
                <c:pt idx="3572">
                  <c:v>61</c:v>
                </c:pt>
                <c:pt idx="3573">
                  <c:v>56</c:v>
                </c:pt>
                <c:pt idx="3574">
                  <c:v>78</c:v>
                </c:pt>
                <c:pt idx="3575">
                  <c:v>65</c:v>
                </c:pt>
                <c:pt idx="3576">
                  <c:v>73</c:v>
                </c:pt>
                <c:pt idx="3577">
                  <c:v>84</c:v>
                </c:pt>
                <c:pt idx="3578">
                  <c:v>70</c:v>
                </c:pt>
                <c:pt idx="3579">
                  <c:v>71</c:v>
                </c:pt>
                <c:pt idx="3580">
                  <c:v>58</c:v>
                </c:pt>
                <c:pt idx="3581">
                  <c:v>62</c:v>
                </c:pt>
                <c:pt idx="3582">
                  <c:v>50</c:v>
                </c:pt>
                <c:pt idx="3583">
                  <c:v>76</c:v>
                </c:pt>
                <c:pt idx="3584">
                  <c:v>61</c:v>
                </c:pt>
                <c:pt idx="3585">
                  <c:v>77</c:v>
                </c:pt>
                <c:pt idx="3586">
                  <c:v>64</c:v>
                </c:pt>
                <c:pt idx="3587">
                  <c:v>72</c:v>
                </c:pt>
                <c:pt idx="3588">
                  <c:v>66</c:v>
                </c:pt>
                <c:pt idx="3589">
                  <c:v>73</c:v>
                </c:pt>
                <c:pt idx="3590">
                  <c:v>57</c:v>
                </c:pt>
                <c:pt idx="3591">
                  <c:v>86</c:v>
                </c:pt>
                <c:pt idx="3592">
                  <c:v>64</c:v>
                </c:pt>
                <c:pt idx="3593">
                  <c:v>81</c:v>
                </c:pt>
                <c:pt idx="3594">
                  <c:v>56</c:v>
                </c:pt>
                <c:pt idx="3595">
                  <c:v>61</c:v>
                </c:pt>
                <c:pt idx="3596">
                  <c:v>62</c:v>
                </c:pt>
                <c:pt idx="3597">
                  <c:v>72</c:v>
                </c:pt>
                <c:pt idx="3598">
                  <c:v>66</c:v>
                </c:pt>
                <c:pt idx="3599">
                  <c:v>77</c:v>
                </c:pt>
                <c:pt idx="3600">
                  <c:v>82</c:v>
                </c:pt>
                <c:pt idx="3601">
                  <c:v>76</c:v>
                </c:pt>
                <c:pt idx="3602">
                  <c:v>65</c:v>
                </c:pt>
                <c:pt idx="3603">
                  <c:v>50</c:v>
                </c:pt>
                <c:pt idx="3604">
                  <c:v>71</c:v>
                </c:pt>
                <c:pt idx="3605">
                  <c:v>56</c:v>
                </c:pt>
                <c:pt idx="3606">
                  <c:v>77</c:v>
                </c:pt>
                <c:pt idx="3607">
                  <c:v>62</c:v>
                </c:pt>
                <c:pt idx="3608">
                  <c:v>53</c:v>
                </c:pt>
                <c:pt idx="3609">
                  <c:v>51</c:v>
                </c:pt>
                <c:pt idx="3610">
                  <c:v>50</c:v>
                </c:pt>
                <c:pt idx="3611">
                  <c:v>63</c:v>
                </c:pt>
                <c:pt idx="3612">
                  <c:v>51</c:v>
                </c:pt>
                <c:pt idx="3613">
                  <c:v>51</c:v>
                </c:pt>
                <c:pt idx="3614">
                  <c:v>52</c:v>
                </c:pt>
                <c:pt idx="3615">
                  <c:v>56</c:v>
                </c:pt>
                <c:pt idx="3616">
                  <c:v>64</c:v>
                </c:pt>
                <c:pt idx="3617">
                  <c:v>60</c:v>
                </c:pt>
                <c:pt idx="3618">
                  <c:v>54</c:v>
                </c:pt>
                <c:pt idx="3619">
                  <c:v>61</c:v>
                </c:pt>
                <c:pt idx="3620">
                  <c:v>76</c:v>
                </c:pt>
                <c:pt idx="3621">
                  <c:v>63</c:v>
                </c:pt>
                <c:pt idx="3622">
                  <c:v>80</c:v>
                </c:pt>
                <c:pt idx="3623">
                  <c:v>73</c:v>
                </c:pt>
                <c:pt idx="3624">
                  <c:v>75</c:v>
                </c:pt>
                <c:pt idx="3625">
                  <c:v>77</c:v>
                </c:pt>
                <c:pt idx="3626">
                  <c:v>62</c:v>
                </c:pt>
                <c:pt idx="3627">
                  <c:v>66</c:v>
                </c:pt>
                <c:pt idx="3628">
                  <c:v>64</c:v>
                </c:pt>
                <c:pt idx="3629">
                  <c:v>61</c:v>
                </c:pt>
                <c:pt idx="3630">
                  <c:v>51</c:v>
                </c:pt>
                <c:pt idx="3631">
                  <c:v>84</c:v>
                </c:pt>
                <c:pt idx="3632">
                  <c:v>55</c:v>
                </c:pt>
                <c:pt idx="3633">
                  <c:v>72</c:v>
                </c:pt>
                <c:pt idx="3634">
                  <c:v>55</c:v>
                </c:pt>
                <c:pt idx="3635">
                  <c:v>70</c:v>
                </c:pt>
                <c:pt idx="3636">
                  <c:v>77</c:v>
                </c:pt>
                <c:pt idx="3637">
                  <c:v>78</c:v>
                </c:pt>
                <c:pt idx="3638">
                  <c:v>82</c:v>
                </c:pt>
                <c:pt idx="3639">
                  <c:v>79</c:v>
                </c:pt>
                <c:pt idx="3640">
                  <c:v>74</c:v>
                </c:pt>
                <c:pt idx="3641">
                  <c:v>68</c:v>
                </c:pt>
                <c:pt idx="3642">
                  <c:v>58</c:v>
                </c:pt>
                <c:pt idx="3643">
                  <c:v>69</c:v>
                </c:pt>
                <c:pt idx="3644">
                  <c:v>65</c:v>
                </c:pt>
                <c:pt idx="3645">
                  <c:v>85</c:v>
                </c:pt>
                <c:pt idx="3646">
                  <c:v>73</c:v>
                </c:pt>
                <c:pt idx="3647">
                  <c:v>81</c:v>
                </c:pt>
                <c:pt idx="3648">
                  <c:v>81</c:v>
                </c:pt>
                <c:pt idx="3649">
                  <c:v>64</c:v>
                </c:pt>
                <c:pt idx="3650">
                  <c:v>83</c:v>
                </c:pt>
                <c:pt idx="3651">
                  <c:v>77</c:v>
                </c:pt>
                <c:pt idx="3652">
                  <c:v>66</c:v>
                </c:pt>
                <c:pt idx="3653">
                  <c:v>59</c:v>
                </c:pt>
                <c:pt idx="3654">
                  <c:v>53</c:v>
                </c:pt>
                <c:pt idx="3655">
                  <c:v>78</c:v>
                </c:pt>
                <c:pt idx="3656">
                  <c:v>53</c:v>
                </c:pt>
                <c:pt idx="3657">
                  <c:v>55</c:v>
                </c:pt>
                <c:pt idx="3658">
                  <c:v>72</c:v>
                </c:pt>
                <c:pt idx="3659">
                  <c:v>77</c:v>
                </c:pt>
                <c:pt idx="3660">
                  <c:v>65</c:v>
                </c:pt>
                <c:pt idx="3661">
                  <c:v>58</c:v>
                </c:pt>
                <c:pt idx="3662">
                  <c:v>58</c:v>
                </c:pt>
                <c:pt idx="3663">
                  <c:v>60</c:v>
                </c:pt>
                <c:pt idx="3664">
                  <c:v>68</c:v>
                </c:pt>
                <c:pt idx="3665">
                  <c:v>61</c:v>
                </c:pt>
                <c:pt idx="3666">
                  <c:v>63</c:v>
                </c:pt>
                <c:pt idx="3667">
                  <c:v>68</c:v>
                </c:pt>
                <c:pt idx="3668">
                  <c:v>76</c:v>
                </c:pt>
                <c:pt idx="3669">
                  <c:v>80</c:v>
                </c:pt>
                <c:pt idx="3670">
                  <c:v>76</c:v>
                </c:pt>
                <c:pt idx="3671">
                  <c:v>83</c:v>
                </c:pt>
                <c:pt idx="3672">
                  <c:v>72</c:v>
                </c:pt>
                <c:pt idx="3673">
                  <c:v>74</c:v>
                </c:pt>
                <c:pt idx="3674">
                  <c:v>74</c:v>
                </c:pt>
                <c:pt idx="3675">
                  <c:v>59</c:v>
                </c:pt>
                <c:pt idx="3676">
                  <c:v>63</c:v>
                </c:pt>
                <c:pt idx="3677">
                  <c:v>81</c:v>
                </c:pt>
                <c:pt idx="3678">
                  <c:v>79</c:v>
                </c:pt>
                <c:pt idx="3679">
                  <c:v>57</c:v>
                </c:pt>
                <c:pt idx="3680">
                  <c:v>62</c:v>
                </c:pt>
                <c:pt idx="3681">
                  <c:v>82</c:v>
                </c:pt>
                <c:pt idx="3682">
                  <c:v>64</c:v>
                </c:pt>
                <c:pt idx="3683">
                  <c:v>86</c:v>
                </c:pt>
                <c:pt idx="3684">
                  <c:v>87</c:v>
                </c:pt>
                <c:pt idx="3685">
                  <c:v>52</c:v>
                </c:pt>
                <c:pt idx="3686">
                  <c:v>63</c:v>
                </c:pt>
                <c:pt idx="3687">
                  <c:v>77</c:v>
                </c:pt>
                <c:pt idx="3688">
                  <c:v>63</c:v>
                </c:pt>
                <c:pt idx="3689">
                  <c:v>82</c:v>
                </c:pt>
                <c:pt idx="3690">
                  <c:v>74</c:v>
                </c:pt>
                <c:pt idx="3691">
                  <c:v>56</c:v>
                </c:pt>
                <c:pt idx="3692">
                  <c:v>83</c:v>
                </c:pt>
                <c:pt idx="3693">
                  <c:v>81</c:v>
                </c:pt>
                <c:pt idx="3694">
                  <c:v>71</c:v>
                </c:pt>
                <c:pt idx="3695">
                  <c:v>90</c:v>
                </c:pt>
                <c:pt idx="3696">
                  <c:v>85</c:v>
                </c:pt>
                <c:pt idx="3697">
                  <c:v>85</c:v>
                </c:pt>
                <c:pt idx="3698">
                  <c:v>86</c:v>
                </c:pt>
                <c:pt idx="3699">
                  <c:v>72</c:v>
                </c:pt>
                <c:pt idx="3700">
                  <c:v>77</c:v>
                </c:pt>
                <c:pt idx="3701">
                  <c:v>83</c:v>
                </c:pt>
                <c:pt idx="3702">
                  <c:v>78</c:v>
                </c:pt>
                <c:pt idx="3703">
                  <c:v>70</c:v>
                </c:pt>
                <c:pt idx="3704">
                  <c:v>84</c:v>
                </c:pt>
                <c:pt idx="3705">
                  <c:v>75</c:v>
                </c:pt>
                <c:pt idx="3706">
                  <c:v>79</c:v>
                </c:pt>
                <c:pt idx="3707">
                  <c:v>81</c:v>
                </c:pt>
                <c:pt idx="3708">
                  <c:v>60</c:v>
                </c:pt>
                <c:pt idx="3709">
                  <c:v>70</c:v>
                </c:pt>
                <c:pt idx="3710">
                  <c:v>59</c:v>
                </c:pt>
                <c:pt idx="3711">
                  <c:v>59</c:v>
                </c:pt>
                <c:pt idx="3712">
                  <c:v>85</c:v>
                </c:pt>
                <c:pt idx="3713">
                  <c:v>81</c:v>
                </c:pt>
                <c:pt idx="3714">
                  <c:v>84</c:v>
                </c:pt>
                <c:pt idx="3715">
                  <c:v>82</c:v>
                </c:pt>
                <c:pt idx="3716">
                  <c:v>74</c:v>
                </c:pt>
                <c:pt idx="3717">
                  <c:v>83</c:v>
                </c:pt>
                <c:pt idx="3718">
                  <c:v>77</c:v>
                </c:pt>
                <c:pt idx="3719">
                  <c:v>72</c:v>
                </c:pt>
                <c:pt idx="3720">
                  <c:v>83</c:v>
                </c:pt>
                <c:pt idx="3721">
                  <c:v>79</c:v>
                </c:pt>
                <c:pt idx="3722">
                  <c:v>80</c:v>
                </c:pt>
                <c:pt idx="3723">
                  <c:v>86</c:v>
                </c:pt>
                <c:pt idx="3724">
                  <c:v>67</c:v>
                </c:pt>
                <c:pt idx="3725">
                  <c:v>74</c:v>
                </c:pt>
                <c:pt idx="3726">
                  <c:v>79</c:v>
                </c:pt>
                <c:pt idx="3727">
                  <c:v>78</c:v>
                </c:pt>
                <c:pt idx="3728">
                  <c:v>74</c:v>
                </c:pt>
                <c:pt idx="3729">
                  <c:v>84</c:v>
                </c:pt>
                <c:pt idx="3730">
                  <c:v>81</c:v>
                </c:pt>
                <c:pt idx="3731">
                  <c:v>71</c:v>
                </c:pt>
                <c:pt idx="3732">
                  <c:v>62</c:v>
                </c:pt>
                <c:pt idx="3733">
                  <c:v>65</c:v>
                </c:pt>
                <c:pt idx="3734">
                  <c:v>73</c:v>
                </c:pt>
                <c:pt idx="3735">
                  <c:v>53</c:v>
                </c:pt>
                <c:pt idx="3736">
                  <c:v>78</c:v>
                </c:pt>
                <c:pt idx="3737">
                  <c:v>78</c:v>
                </c:pt>
                <c:pt idx="3738">
                  <c:v>51</c:v>
                </c:pt>
                <c:pt idx="3739">
                  <c:v>72</c:v>
                </c:pt>
                <c:pt idx="3740">
                  <c:v>83</c:v>
                </c:pt>
                <c:pt idx="3741">
                  <c:v>82</c:v>
                </c:pt>
                <c:pt idx="3742">
                  <c:v>63</c:v>
                </c:pt>
                <c:pt idx="3743">
                  <c:v>75</c:v>
                </c:pt>
                <c:pt idx="3744">
                  <c:v>63</c:v>
                </c:pt>
                <c:pt idx="3745">
                  <c:v>63</c:v>
                </c:pt>
                <c:pt idx="3746">
                  <c:v>70</c:v>
                </c:pt>
                <c:pt idx="3747">
                  <c:v>79</c:v>
                </c:pt>
                <c:pt idx="3748">
                  <c:v>62</c:v>
                </c:pt>
                <c:pt idx="3749">
                  <c:v>76</c:v>
                </c:pt>
                <c:pt idx="3750">
                  <c:v>76</c:v>
                </c:pt>
                <c:pt idx="3751">
                  <c:v>69</c:v>
                </c:pt>
                <c:pt idx="3752">
                  <c:v>78</c:v>
                </c:pt>
                <c:pt idx="3753">
                  <c:v>76</c:v>
                </c:pt>
                <c:pt idx="3754">
                  <c:v>81</c:v>
                </c:pt>
                <c:pt idx="3755">
                  <c:v>72</c:v>
                </c:pt>
                <c:pt idx="3756">
                  <c:v>79</c:v>
                </c:pt>
                <c:pt idx="3757">
                  <c:v>72</c:v>
                </c:pt>
                <c:pt idx="3758">
                  <c:v>81</c:v>
                </c:pt>
                <c:pt idx="3759">
                  <c:v>72</c:v>
                </c:pt>
                <c:pt idx="3760">
                  <c:v>85</c:v>
                </c:pt>
                <c:pt idx="3761">
                  <c:v>74</c:v>
                </c:pt>
                <c:pt idx="3762">
                  <c:v>66</c:v>
                </c:pt>
                <c:pt idx="3763">
                  <c:v>60</c:v>
                </c:pt>
                <c:pt idx="3764">
                  <c:v>58</c:v>
                </c:pt>
                <c:pt idx="3765">
                  <c:v>59</c:v>
                </c:pt>
                <c:pt idx="3766">
                  <c:v>54</c:v>
                </c:pt>
                <c:pt idx="3767">
                  <c:v>57</c:v>
                </c:pt>
                <c:pt idx="3768">
                  <c:v>75</c:v>
                </c:pt>
                <c:pt idx="3769">
                  <c:v>58</c:v>
                </c:pt>
                <c:pt idx="3770">
                  <c:v>54</c:v>
                </c:pt>
                <c:pt idx="3771">
                  <c:v>65</c:v>
                </c:pt>
                <c:pt idx="3772">
                  <c:v>68</c:v>
                </c:pt>
                <c:pt idx="3773">
                  <c:v>57</c:v>
                </c:pt>
                <c:pt idx="3774">
                  <c:v>58</c:v>
                </c:pt>
                <c:pt idx="3775">
                  <c:v>66</c:v>
                </c:pt>
                <c:pt idx="3776">
                  <c:v>82</c:v>
                </c:pt>
                <c:pt idx="3777">
                  <c:v>62</c:v>
                </c:pt>
                <c:pt idx="3778">
                  <c:v>56</c:v>
                </c:pt>
                <c:pt idx="3779">
                  <c:v>58</c:v>
                </c:pt>
                <c:pt idx="3780">
                  <c:v>58</c:v>
                </c:pt>
                <c:pt idx="3781">
                  <c:v>77</c:v>
                </c:pt>
                <c:pt idx="3782">
                  <c:v>72</c:v>
                </c:pt>
                <c:pt idx="3783">
                  <c:v>65</c:v>
                </c:pt>
                <c:pt idx="3784">
                  <c:v>74</c:v>
                </c:pt>
                <c:pt idx="3785">
                  <c:v>55</c:v>
                </c:pt>
                <c:pt idx="3786">
                  <c:v>62</c:v>
                </c:pt>
                <c:pt idx="3787">
                  <c:v>60</c:v>
                </c:pt>
                <c:pt idx="3788">
                  <c:v>68</c:v>
                </c:pt>
                <c:pt idx="3789">
                  <c:v>67</c:v>
                </c:pt>
                <c:pt idx="3790">
                  <c:v>55</c:v>
                </c:pt>
                <c:pt idx="3791">
                  <c:v>52</c:v>
                </c:pt>
                <c:pt idx="3792">
                  <c:v>82</c:v>
                </c:pt>
                <c:pt idx="3793">
                  <c:v>75</c:v>
                </c:pt>
                <c:pt idx="3794">
                  <c:v>79</c:v>
                </c:pt>
                <c:pt idx="3795">
                  <c:v>71</c:v>
                </c:pt>
                <c:pt idx="3796">
                  <c:v>77</c:v>
                </c:pt>
                <c:pt idx="3797">
                  <c:v>74</c:v>
                </c:pt>
                <c:pt idx="3798">
                  <c:v>58</c:v>
                </c:pt>
                <c:pt idx="3799">
                  <c:v>71</c:v>
                </c:pt>
                <c:pt idx="3800">
                  <c:v>64</c:v>
                </c:pt>
              </c:numCache>
            </c:numRef>
          </c:xVal>
          <c:yVal>
            <c:numRef>
              <c:f>filtered_data_Statistics!$F$2:$F$3802</c:f>
              <c:numCache>
                <c:formatCode>General</c:formatCode>
                <c:ptCount val="3801"/>
                <c:pt idx="0">
                  <c:v>12</c:v>
                </c:pt>
                <c:pt idx="1">
                  <c:v>14</c:v>
                </c:pt>
                <c:pt idx="2">
                  <c:v>12</c:v>
                </c:pt>
                <c:pt idx="3">
                  <c:v>31</c:v>
                </c:pt>
                <c:pt idx="4">
                  <c:v>12</c:v>
                </c:pt>
                <c:pt idx="5">
                  <c:v>12</c:v>
                </c:pt>
                <c:pt idx="6">
                  <c:v>12</c:v>
                </c:pt>
                <c:pt idx="7">
                  <c:v>12</c:v>
                </c:pt>
                <c:pt idx="8">
                  <c:v>12</c:v>
                </c:pt>
                <c:pt idx="9">
                  <c:v>12</c:v>
                </c:pt>
                <c:pt idx="10">
                  <c:v>12</c:v>
                </c:pt>
                <c:pt idx="11">
                  <c:v>12</c:v>
                </c:pt>
                <c:pt idx="12">
                  <c:v>12</c:v>
                </c:pt>
                <c:pt idx="13">
                  <c:v>12</c:v>
                </c:pt>
                <c:pt idx="14">
                  <c:v>12</c:v>
                </c:pt>
                <c:pt idx="15">
                  <c:v>12</c:v>
                </c:pt>
                <c:pt idx="16">
                  <c:v>26</c:v>
                </c:pt>
                <c:pt idx="17">
                  <c:v>12</c:v>
                </c:pt>
                <c:pt idx="18">
                  <c:v>14</c:v>
                </c:pt>
                <c:pt idx="19">
                  <c:v>23</c:v>
                </c:pt>
                <c:pt idx="20">
                  <c:v>23</c:v>
                </c:pt>
                <c:pt idx="21">
                  <c:v>23</c:v>
                </c:pt>
                <c:pt idx="22">
                  <c:v>23</c:v>
                </c:pt>
                <c:pt idx="23">
                  <c:v>13</c:v>
                </c:pt>
                <c:pt idx="24">
                  <c:v>44</c:v>
                </c:pt>
                <c:pt idx="25">
                  <c:v>17</c:v>
                </c:pt>
                <c:pt idx="26">
                  <c:v>17</c:v>
                </c:pt>
                <c:pt idx="27">
                  <c:v>17</c:v>
                </c:pt>
                <c:pt idx="28">
                  <c:v>17</c:v>
                </c:pt>
                <c:pt idx="29">
                  <c:v>17</c:v>
                </c:pt>
                <c:pt idx="30">
                  <c:v>17</c:v>
                </c:pt>
                <c:pt idx="31">
                  <c:v>17</c:v>
                </c:pt>
                <c:pt idx="32">
                  <c:v>17</c:v>
                </c:pt>
                <c:pt idx="33">
                  <c:v>17</c:v>
                </c:pt>
                <c:pt idx="34">
                  <c:v>17</c:v>
                </c:pt>
                <c:pt idx="35">
                  <c:v>17</c:v>
                </c:pt>
                <c:pt idx="36">
                  <c:v>17</c:v>
                </c:pt>
                <c:pt idx="37">
                  <c:v>17</c:v>
                </c:pt>
                <c:pt idx="38">
                  <c:v>17</c:v>
                </c:pt>
                <c:pt idx="39">
                  <c:v>17</c:v>
                </c:pt>
                <c:pt idx="40">
                  <c:v>17</c:v>
                </c:pt>
                <c:pt idx="41">
                  <c:v>17</c:v>
                </c:pt>
                <c:pt idx="42">
                  <c:v>12</c:v>
                </c:pt>
                <c:pt idx="43">
                  <c:v>12</c:v>
                </c:pt>
                <c:pt idx="44">
                  <c:v>12</c:v>
                </c:pt>
                <c:pt idx="45">
                  <c:v>12</c:v>
                </c:pt>
                <c:pt idx="46">
                  <c:v>12</c:v>
                </c:pt>
                <c:pt idx="47">
                  <c:v>12</c:v>
                </c:pt>
                <c:pt idx="48">
                  <c:v>12</c:v>
                </c:pt>
                <c:pt idx="49">
                  <c:v>12</c:v>
                </c:pt>
                <c:pt idx="50">
                  <c:v>12</c:v>
                </c:pt>
                <c:pt idx="51">
                  <c:v>12</c:v>
                </c:pt>
                <c:pt idx="52">
                  <c:v>12</c:v>
                </c:pt>
                <c:pt idx="53">
                  <c:v>12</c:v>
                </c:pt>
                <c:pt idx="54">
                  <c:v>12</c:v>
                </c:pt>
                <c:pt idx="55">
                  <c:v>12</c:v>
                </c:pt>
                <c:pt idx="56">
                  <c:v>12</c:v>
                </c:pt>
                <c:pt idx="57">
                  <c:v>12</c:v>
                </c:pt>
                <c:pt idx="58">
                  <c:v>12</c:v>
                </c:pt>
                <c:pt idx="59">
                  <c:v>12</c:v>
                </c:pt>
                <c:pt idx="60">
                  <c:v>12</c:v>
                </c:pt>
                <c:pt idx="61">
                  <c:v>12</c:v>
                </c:pt>
                <c:pt idx="62">
                  <c:v>10</c:v>
                </c:pt>
                <c:pt idx="63">
                  <c:v>10</c:v>
                </c:pt>
                <c:pt idx="64">
                  <c:v>10</c:v>
                </c:pt>
                <c:pt idx="65">
                  <c:v>10</c:v>
                </c:pt>
                <c:pt idx="66">
                  <c:v>10</c:v>
                </c:pt>
                <c:pt idx="67">
                  <c:v>10</c:v>
                </c:pt>
                <c:pt idx="68">
                  <c:v>10</c:v>
                </c:pt>
                <c:pt idx="69">
                  <c:v>10</c:v>
                </c:pt>
                <c:pt idx="70">
                  <c:v>10</c:v>
                </c:pt>
                <c:pt idx="71">
                  <c:v>10</c:v>
                </c:pt>
                <c:pt idx="72">
                  <c:v>10</c:v>
                </c:pt>
                <c:pt idx="73">
                  <c:v>10</c:v>
                </c:pt>
                <c:pt idx="74">
                  <c:v>13</c:v>
                </c:pt>
                <c:pt idx="75">
                  <c:v>25</c:v>
                </c:pt>
                <c:pt idx="76">
                  <c:v>24</c:v>
                </c:pt>
                <c:pt idx="77">
                  <c:v>12</c:v>
                </c:pt>
                <c:pt idx="78">
                  <c:v>12</c:v>
                </c:pt>
                <c:pt idx="79">
                  <c:v>10</c:v>
                </c:pt>
                <c:pt idx="80">
                  <c:v>21</c:v>
                </c:pt>
                <c:pt idx="81">
                  <c:v>21</c:v>
                </c:pt>
                <c:pt idx="82">
                  <c:v>21</c:v>
                </c:pt>
                <c:pt idx="83">
                  <c:v>21</c:v>
                </c:pt>
                <c:pt idx="84">
                  <c:v>21</c:v>
                </c:pt>
                <c:pt idx="85">
                  <c:v>21</c:v>
                </c:pt>
                <c:pt idx="86">
                  <c:v>21</c:v>
                </c:pt>
                <c:pt idx="87">
                  <c:v>21</c:v>
                </c:pt>
                <c:pt idx="88">
                  <c:v>21</c:v>
                </c:pt>
                <c:pt idx="89">
                  <c:v>21</c:v>
                </c:pt>
                <c:pt idx="90">
                  <c:v>21</c:v>
                </c:pt>
                <c:pt idx="91">
                  <c:v>21</c:v>
                </c:pt>
                <c:pt idx="92">
                  <c:v>21</c:v>
                </c:pt>
                <c:pt idx="93">
                  <c:v>21</c:v>
                </c:pt>
                <c:pt idx="94">
                  <c:v>21</c:v>
                </c:pt>
                <c:pt idx="95">
                  <c:v>21</c:v>
                </c:pt>
                <c:pt idx="96">
                  <c:v>21</c:v>
                </c:pt>
                <c:pt idx="97">
                  <c:v>21</c:v>
                </c:pt>
                <c:pt idx="98">
                  <c:v>21</c:v>
                </c:pt>
                <c:pt idx="99">
                  <c:v>21</c:v>
                </c:pt>
                <c:pt idx="100">
                  <c:v>21</c:v>
                </c:pt>
                <c:pt idx="101">
                  <c:v>11</c:v>
                </c:pt>
                <c:pt idx="102">
                  <c:v>32</c:v>
                </c:pt>
                <c:pt idx="103">
                  <c:v>12</c:v>
                </c:pt>
                <c:pt idx="104">
                  <c:v>12</c:v>
                </c:pt>
                <c:pt idx="105">
                  <c:v>12</c:v>
                </c:pt>
                <c:pt idx="106">
                  <c:v>12</c:v>
                </c:pt>
                <c:pt idx="107">
                  <c:v>12</c:v>
                </c:pt>
                <c:pt idx="108">
                  <c:v>15</c:v>
                </c:pt>
                <c:pt idx="109">
                  <c:v>12</c:v>
                </c:pt>
                <c:pt idx="110">
                  <c:v>12</c:v>
                </c:pt>
                <c:pt idx="111">
                  <c:v>12</c:v>
                </c:pt>
                <c:pt idx="112">
                  <c:v>12</c:v>
                </c:pt>
                <c:pt idx="113">
                  <c:v>12</c:v>
                </c:pt>
                <c:pt idx="114">
                  <c:v>12</c:v>
                </c:pt>
                <c:pt idx="115">
                  <c:v>13</c:v>
                </c:pt>
                <c:pt idx="116">
                  <c:v>12</c:v>
                </c:pt>
                <c:pt idx="117">
                  <c:v>12</c:v>
                </c:pt>
                <c:pt idx="118">
                  <c:v>12</c:v>
                </c:pt>
                <c:pt idx="119">
                  <c:v>13</c:v>
                </c:pt>
                <c:pt idx="120">
                  <c:v>13</c:v>
                </c:pt>
                <c:pt idx="121">
                  <c:v>7</c:v>
                </c:pt>
                <c:pt idx="122">
                  <c:v>37</c:v>
                </c:pt>
                <c:pt idx="123">
                  <c:v>37</c:v>
                </c:pt>
                <c:pt idx="124">
                  <c:v>9</c:v>
                </c:pt>
                <c:pt idx="125">
                  <c:v>18</c:v>
                </c:pt>
                <c:pt idx="126">
                  <c:v>12</c:v>
                </c:pt>
                <c:pt idx="127">
                  <c:v>12</c:v>
                </c:pt>
                <c:pt idx="128">
                  <c:v>12</c:v>
                </c:pt>
                <c:pt idx="129">
                  <c:v>14</c:v>
                </c:pt>
                <c:pt idx="130">
                  <c:v>19</c:v>
                </c:pt>
                <c:pt idx="131">
                  <c:v>19</c:v>
                </c:pt>
                <c:pt idx="132">
                  <c:v>19</c:v>
                </c:pt>
                <c:pt idx="133">
                  <c:v>38</c:v>
                </c:pt>
                <c:pt idx="134">
                  <c:v>14</c:v>
                </c:pt>
                <c:pt idx="135">
                  <c:v>30</c:v>
                </c:pt>
                <c:pt idx="136">
                  <c:v>20</c:v>
                </c:pt>
                <c:pt idx="137">
                  <c:v>15</c:v>
                </c:pt>
                <c:pt idx="138">
                  <c:v>15</c:v>
                </c:pt>
                <c:pt idx="139">
                  <c:v>15</c:v>
                </c:pt>
                <c:pt idx="140">
                  <c:v>14</c:v>
                </c:pt>
                <c:pt idx="141">
                  <c:v>15</c:v>
                </c:pt>
                <c:pt idx="142">
                  <c:v>15</c:v>
                </c:pt>
                <c:pt idx="143">
                  <c:v>15</c:v>
                </c:pt>
                <c:pt idx="144">
                  <c:v>14</c:v>
                </c:pt>
                <c:pt idx="145">
                  <c:v>15</c:v>
                </c:pt>
                <c:pt idx="146">
                  <c:v>15</c:v>
                </c:pt>
                <c:pt idx="147">
                  <c:v>15</c:v>
                </c:pt>
                <c:pt idx="148">
                  <c:v>15</c:v>
                </c:pt>
                <c:pt idx="149">
                  <c:v>15</c:v>
                </c:pt>
                <c:pt idx="150">
                  <c:v>15</c:v>
                </c:pt>
                <c:pt idx="151">
                  <c:v>15</c:v>
                </c:pt>
                <c:pt idx="152">
                  <c:v>15</c:v>
                </c:pt>
                <c:pt idx="153">
                  <c:v>15</c:v>
                </c:pt>
                <c:pt idx="154">
                  <c:v>14</c:v>
                </c:pt>
                <c:pt idx="155">
                  <c:v>16</c:v>
                </c:pt>
                <c:pt idx="156">
                  <c:v>16</c:v>
                </c:pt>
                <c:pt idx="157">
                  <c:v>16</c:v>
                </c:pt>
                <c:pt idx="158">
                  <c:v>16</c:v>
                </c:pt>
                <c:pt idx="159">
                  <c:v>16</c:v>
                </c:pt>
                <c:pt idx="160">
                  <c:v>16</c:v>
                </c:pt>
                <c:pt idx="161">
                  <c:v>16</c:v>
                </c:pt>
                <c:pt idx="162">
                  <c:v>16</c:v>
                </c:pt>
                <c:pt idx="163">
                  <c:v>16</c:v>
                </c:pt>
                <c:pt idx="164">
                  <c:v>16</c:v>
                </c:pt>
                <c:pt idx="165">
                  <c:v>16</c:v>
                </c:pt>
                <c:pt idx="166">
                  <c:v>16</c:v>
                </c:pt>
                <c:pt idx="167">
                  <c:v>16</c:v>
                </c:pt>
                <c:pt idx="168">
                  <c:v>16</c:v>
                </c:pt>
                <c:pt idx="169">
                  <c:v>16</c:v>
                </c:pt>
                <c:pt idx="170">
                  <c:v>16</c:v>
                </c:pt>
                <c:pt idx="171">
                  <c:v>15</c:v>
                </c:pt>
                <c:pt idx="172">
                  <c:v>15</c:v>
                </c:pt>
                <c:pt idx="173">
                  <c:v>15</c:v>
                </c:pt>
                <c:pt idx="174">
                  <c:v>15</c:v>
                </c:pt>
                <c:pt idx="175">
                  <c:v>15</c:v>
                </c:pt>
                <c:pt idx="176">
                  <c:v>15</c:v>
                </c:pt>
                <c:pt idx="177">
                  <c:v>15</c:v>
                </c:pt>
                <c:pt idx="178">
                  <c:v>15</c:v>
                </c:pt>
                <c:pt idx="179">
                  <c:v>15</c:v>
                </c:pt>
                <c:pt idx="180">
                  <c:v>16</c:v>
                </c:pt>
                <c:pt idx="181">
                  <c:v>17</c:v>
                </c:pt>
                <c:pt idx="182">
                  <c:v>21</c:v>
                </c:pt>
                <c:pt idx="183">
                  <c:v>22</c:v>
                </c:pt>
                <c:pt idx="184">
                  <c:v>22</c:v>
                </c:pt>
                <c:pt idx="185">
                  <c:v>22</c:v>
                </c:pt>
                <c:pt idx="186">
                  <c:v>22</c:v>
                </c:pt>
                <c:pt idx="187">
                  <c:v>22</c:v>
                </c:pt>
                <c:pt idx="188">
                  <c:v>22</c:v>
                </c:pt>
                <c:pt idx="189">
                  <c:v>22</c:v>
                </c:pt>
                <c:pt idx="190">
                  <c:v>22</c:v>
                </c:pt>
                <c:pt idx="191">
                  <c:v>22</c:v>
                </c:pt>
                <c:pt idx="192">
                  <c:v>22</c:v>
                </c:pt>
                <c:pt idx="193">
                  <c:v>22</c:v>
                </c:pt>
                <c:pt idx="194">
                  <c:v>22</c:v>
                </c:pt>
                <c:pt idx="195">
                  <c:v>22</c:v>
                </c:pt>
                <c:pt idx="196">
                  <c:v>22</c:v>
                </c:pt>
                <c:pt idx="197">
                  <c:v>22</c:v>
                </c:pt>
                <c:pt idx="198">
                  <c:v>22</c:v>
                </c:pt>
                <c:pt idx="199">
                  <c:v>22</c:v>
                </c:pt>
                <c:pt idx="200">
                  <c:v>22</c:v>
                </c:pt>
                <c:pt idx="201">
                  <c:v>22</c:v>
                </c:pt>
                <c:pt idx="202">
                  <c:v>22</c:v>
                </c:pt>
                <c:pt idx="203">
                  <c:v>22</c:v>
                </c:pt>
                <c:pt idx="204">
                  <c:v>10</c:v>
                </c:pt>
                <c:pt idx="205">
                  <c:v>11</c:v>
                </c:pt>
                <c:pt idx="206">
                  <c:v>9</c:v>
                </c:pt>
                <c:pt idx="207">
                  <c:v>17</c:v>
                </c:pt>
                <c:pt idx="208">
                  <c:v>17</c:v>
                </c:pt>
                <c:pt idx="209">
                  <c:v>17</c:v>
                </c:pt>
                <c:pt idx="210">
                  <c:v>17</c:v>
                </c:pt>
                <c:pt idx="211">
                  <c:v>38</c:v>
                </c:pt>
                <c:pt idx="212">
                  <c:v>12</c:v>
                </c:pt>
                <c:pt idx="213">
                  <c:v>12</c:v>
                </c:pt>
                <c:pt idx="214">
                  <c:v>22</c:v>
                </c:pt>
                <c:pt idx="215">
                  <c:v>22</c:v>
                </c:pt>
                <c:pt idx="216">
                  <c:v>22</c:v>
                </c:pt>
                <c:pt idx="217">
                  <c:v>22</c:v>
                </c:pt>
                <c:pt idx="218">
                  <c:v>12</c:v>
                </c:pt>
                <c:pt idx="219">
                  <c:v>12</c:v>
                </c:pt>
                <c:pt idx="220">
                  <c:v>12</c:v>
                </c:pt>
                <c:pt idx="221">
                  <c:v>12</c:v>
                </c:pt>
                <c:pt idx="222">
                  <c:v>15</c:v>
                </c:pt>
                <c:pt idx="223">
                  <c:v>15</c:v>
                </c:pt>
                <c:pt idx="224">
                  <c:v>15</c:v>
                </c:pt>
                <c:pt idx="225">
                  <c:v>25</c:v>
                </c:pt>
                <c:pt idx="226">
                  <c:v>14</c:v>
                </c:pt>
                <c:pt idx="227">
                  <c:v>14</c:v>
                </c:pt>
                <c:pt idx="228">
                  <c:v>14</c:v>
                </c:pt>
                <c:pt idx="229">
                  <c:v>14</c:v>
                </c:pt>
                <c:pt idx="230">
                  <c:v>20</c:v>
                </c:pt>
                <c:pt idx="231">
                  <c:v>34</c:v>
                </c:pt>
                <c:pt idx="232">
                  <c:v>34</c:v>
                </c:pt>
                <c:pt idx="233">
                  <c:v>17</c:v>
                </c:pt>
                <c:pt idx="234">
                  <c:v>34</c:v>
                </c:pt>
                <c:pt idx="235">
                  <c:v>34</c:v>
                </c:pt>
                <c:pt idx="236">
                  <c:v>22</c:v>
                </c:pt>
                <c:pt idx="237">
                  <c:v>10</c:v>
                </c:pt>
                <c:pt idx="238">
                  <c:v>11</c:v>
                </c:pt>
                <c:pt idx="239">
                  <c:v>17</c:v>
                </c:pt>
                <c:pt idx="240">
                  <c:v>11</c:v>
                </c:pt>
                <c:pt idx="241">
                  <c:v>11</c:v>
                </c:pt>
                <c:pt idx="242">
                  <c:v>11</c:v>
                </c:pt>
                <c:pt idx="243">
                  <c:v>11</c:v>
                </c:pt>
                <c:pt idx="244">
                  <c:v>11</c:v>
                </c:pt>
                <c:pt idx="245">
                  <c:v>11</c:v>
                </c:pt>
                <c:pt idx="246">
                  <c:v>11</c:v>
                </c:pt>
                <c:pt idx="247">
                  <c:v>18</c:v>
                </c:pt>
                <c:pt idx="248">
                  <c:v>15</c:v>
                </c:pt>
                <c:pt idx="249">
                  <c:v>12</c:v>
                </c:pt>
                <c:pt idx="250">
                  <c:v>12</c:v>
                </c:pt>
                <c:pt idx="251">
                  <c:v>12</c:v>
                </c:pt>
                <c:pt idx="252">
                  <c:v>12</c:v>
                </c:pt>
                <c:pt idx="253">
                  <c:v>12</c:v>
                </c:pt>
                <c:pt idx="254">
                  <c:v>12</c:v>
                </c:pt>
                <c:pt idx="255">
                  <c:v>12</c:v>
                </c:pt>
                <c:pt idx="256">
                  <c:v>12</c:v>
                </c:pt>
                <c:pt idx="257">
                  <c:v>12</c:v>
                </c:pt>
                <c:pt idx="258">
                  <c:v>12</c:v>
                </c:pt>
                <c:pt idx="259">
                  <c:v>12</c:v>
                </c:pt>
                <c:pt idx="260">
                  <c:v>12</c:v>
                </c:pt>
                <c:pt idx="261">
                  <c:v>23</c:v>
                </c:pt>
                <c:pt idx="262">
                  <c:v>18</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18</c:v>
                </c:pt>
                <c:pt idx="277">
                  <c:v>18</c:v>
                </c:pt>
                <c:pt idx="278">
                  <c:v>18</c:v>
                </c:pt>
                <c:pt idx="279">
                  <c:v>18</c:v>
                </c:pt>
                <c:pt idx="280">
                  <c:v>28</c:v>
                </c:pt>
                <c:pt idx="281">
                  <c:v>28</c:v>
                </c:pt>
                <c:pt idx="282">
                  <c:v>11</c:v>
                </c:pt>
                <c:pt idx="283">
                  <c:v>14</c:v>
                </c:pt>
                <c:pt idx="284">
                  <c:v>7</c:v>
                </c:pt>
                <c:pt idx="285">
                  <c:v>19</c:v>
                </c:pt>
                <c:pt idx="286">
                  <c:v>11</c:v>
                </c:pt>
                <c:pt idx="287">
                  <c:v>14</c:v>
                </c:pt>
                <c:pt idx="288">
                  <c:v>14</c:v>
                </c:pt>
                <c:pt idx="289">
                  <c:v>18</c:v>
                </c:pt>
                <c:pt idx="290">
                  <c:v>18</c:v>
                </c:pt>
                <c:pt idx="291">
                  <c:v>18</c:v>
                </c:pt>
                <c:pt idx="292">
                  <c:v>18</c:v>
                </c:pt>
                <c:pt idx="293">
                  <c:v>18</c:v>
                </c:pt>
                <c:pt idx="294">
                  <c:v>18</c:v>
                </c:pt>
                <c:pt idx="295">
                  <c:v>18</c:v>
                </c:pt>
                <c:pt idx="296">
                  <c:v>18</c:v>
                </c:pt>
                <c:pt idx="297">
                  <c:v>13</c:v>
                </c:pt>
                <c:pt idx="298">
                  <c:v>13</c:v>
                </c:pt>
                <c:pt idx="299">
                  <c:v>11</c:v>
                </c:pt>
                <c:pt idx="300">
                  <c:v>11</c:v>
                </c:pt>
                <c:pt idx="301">
                  <c:v>13</c:v>
                </c:pt>
                <c:pt idx="302">
                  <c:v>16</c:v>
                </c:pt>
                <c:pt idx="303">
                  <c:v>15</c:v>
                </c:pt>
                <c:pt idx="304">
                  <c:v>15</c:v>
                </c:pt>
                <c:pt idx="305">
                  <c:v>15</c:v>
                </c:pt>
                <c:pt idx="306">
                  <c:v>15</c:v>
                </c:pt>
                <c:pt idx="307">
                  <c:v>15</c:v>
                </c:pt>
                <c:pt idx="308">
                  <c:v>15</c:v>
                </c:pt>
                <c:pt idx="309">
                  <c:v>15</c:v>
                </c:pt>
                <c:pt idx="310">
                  <c:v>15</c:v>
                </c:pt>
                <c:pt idx="311">
                  <c:v>15</c:v>
                </c:pt>
                <c:pt idx="312">
                  <c:v>15</c:v>
                </c:pt>
                <c:pt idx="313">
                  <c:v>15</c:v>
                </c:pt>
                <c:pt idx="314">
                  <c:v>15</c:v>
                </c:pt>
                <c:pt idx="315">
                  <c:v>15</c:v>
                </c:pt>
                <c:pt idx="316">
                  <c:v>15</c:v>
                </c:pt>
                <c:pt idx="317">
                  <c:v>15</c:v>
                </c:pt>
                <c:pt idx="318">
                  <c:v>14</c:v>
                </c:pt>
                <c:pt idx="319">
                  <c:v>14</c:v>
                </c:pt>
                <c:pt idx="320">
                  <c:v>10</c:v>
                </c:pt>
                <c:pt idx="321">
                  <c:v>10</c:v>
                </c:pt>
                <c:pt idx="322">
                  <c:v>10</c:v>
                </c:pt>
                <c:pt idx="323">
                  <c:v>10</c:v>
                </c:pt>
                <c:pt idx="324">
                  <c:v>10</c:v>
                </c:pt>
                <c:pt idx="325">
                  <c:v>10</c:v>
                </c:pt>
                <c:pt idx="326">
                  <c:v>10</c:v>
                </c:pt>
                <c:pt idx="327">
                  <c:v>10</c:v>
                </c:pt>
                <c:pt idx="328">
                  <c:v>10</c:v>
                </c:pt>
                <c:pt idx="329">
                  <c:v>10</c:v>
                </c:pt>
                <c:pt idx="330">
                  <c:v>20</c:v>
                </c:pt>
                <c:pt idx="331">
                  <c:v>20</c:v>
                </c:pt>
                <c:pt idx="332">
                  <c:v>11</c:v>
                </c:pt>
                <c:pt idx="333">
                  <c:v>11</c:v>
                </c:pt>
                <c:pt idx="334">
                  <c:v>13</c:v>
                </c:pt>
                <c:pt idx="335">
                  <c:v>31</c:v>
                </c:pt>
                <c:pt idx="336">
                  <c:v>31</c:v>
                </c:pt>
                <c:pt idx="337">
                  <c:v>31</c:v>
                </c:pt>
                <c:pt idx="338">
                  <c:v>31</c:v>
                </c:pt>
                <c:pt idx="339">
                  <c:v>31</c:v>
                </c:pt>
                <c:pt idx="340">
                  <c:v>31</c:v>
                </c:pt>
                <c:pt idx="341">
                  <c:v>31</c:v>
                </c:pt>
                <c:pt idx="342">
                  <c:v>31</c:v>
                </c:pt>
                <c:pt idx="343">
                  <c:v>31</c:v>
                </c:pt>
                <c:pt idx="344">
                  <c:v>31</c:v>
                </c:pt>
                <c:pt idx="345">
                  <c:v>31</c:v>
                </c:pt>
                <c:pt idx="346">
                  <c:v>31</c:v>
                </c:pt>
                <c:pt idx="347">
                  <c:v>31</c:v>
                </c:pt>
                <c:pt idx="348">
                  <c:v>31</c:v>
                </c:pt>
                <c:pt idx="349">
                  <c:v>31</c:v>
                </c:pt>
                <c:pt idx="350">
                  <c:v>31</c:v>
                </c:pt>
                <c:pt idx="351">
                  <c:v>31</c:v>
                </c:pt>
                <c:pt idx="352">
                  <c:v>31</c:v>
                </c:pt>
                <c:pt idx="353">
                  <c:v>31</c:v>
                </c:pt>
                <c:pt idx="354">
                  <c:v>31</c:v>
                </c:pt>
                <c:pt idx="355">
                  <c:v>31</c:v>
                </c:pt>
                <c:pt idx="356">
                  <c:v>31</c:v>
                </c:pt>
                <c:pt idx="357">
                  <c:v>31</c:v>
                </c:pt>
                <c:pt idx="358">
                  <c:v>31</c:v>
                </c:pt>
                <c:pt idx="359">
                  <c:v>31</c:v>
                </c:pt>
                <c:pt idx="360">
                  <c:v>31</c:v>
                </c:pt>
                <c:pt idx="361">
                  <c:v>31</c:v>
                </c:pt>
                <c:pt idx="362">
                  <c:v>31</c:v>
                </c:pt>
                <c:pt idx="363">
                  <c:v>31</c:v>
                </c:pt>
                <c:pt idx="364">
                  <c:v>31</c:v>
                </c:pt>
                <c:pt idx="365">
                  <c:v>31</c:v>
                </c:pt>
                <c:pt idx="366">
                  <c:v>16</c:v>
                </c:pt>
                <c:pt idx="367">
                  <c:v>16</c:v>
                </c:pt>
                <c:pt idx="368">
                  <c:v>16</c:v>
                </c:pt>
                <c:pt idx="369">
                  <c:v>16</c:v>
                </c:pt>
                <c:pt idx="370">
                  <c:v>16</c:v>
                </c:pt>
                <c:pt idx="371">
                  <c:v>16</c:v>
                </c:pt>
                <c:pt idx="372">
                  <c:v>16</c:v>
                </c:pt>
                <c:pt idx="373">
                  <c:v>16</c:v>
                </c:pt>
                <c:pt idx="374">
                  <c:v>16</c:v>
                </c:pt>
                <c:pt idx="375">
                  <c:v>20</c:v>
                </c:pt>
                <c:pt idx="376">
                  <c:v>20</c:v>
                </c:pt>
                <c:pt idx="377">
                  <c:v>10</c:v>
                </c:pt>
                <c:pt idx="378">
                  <c:v>15</c:v>
                </c:pt>
                <c:pt idx="379">
                  <c:v>24</c:v>
                </c:pt>
                <c:pt idx="380">
                  <c:v>15</c:v>
                </c:pt>
                <c:pt idx="381">
                  <c:v>27</c:v>
                </c:pt>
                <c:pt idx="382">
                  <c:v>27</c:v>
                </c:pt>
                <c:pt idx="383">
                  <c:v>17</c:v>
                </c:pt>
                <c:pt idx="384">
                  <c:v>17</c:v>
                </c:pt>
                <c:pt idx="385">
                  <c:v>17</c:v>
                </c:pt>
                <c:pt idx="386">
                  <c:v>17</c:v>
                </c:pt>
                <c:pt idx="387">
                  <c:v>17</c:v>
                </c:pt>
                <c:pt idx="388">
                  <c:v>12</c:v>
                </c:pt>
                <c:pt idx="389">
                  <c:v>17</c:v>
                </c:pt>
                <c:pt idx="390">
                  <c:v>17</c:v>
                </c:pt>
                <c:pt idx="391">
                  <c:v>17</c:v>
                </c:pt>
                <c:pt idx="392">
                  <c:v>17</c:v>
                </c:pt>
                <c:pt idx="393">
                  <c:v>17</c:v>
                </c:pt>
                <c:pt idx="394">
                  <c:v>17</c:v>
                </c:pt>
                <c:pt idx="395">
                  <c:v>17</c:v>
                </c:pt>
                <c:pt idx="396">
                  <c:v>17</c:v>
                </c:pt>
                <c:pt idx="397">
                  <c:v>17</c:v>
                </c:pt>
                <c:pt idx="398">
                  <c:v>17</c:v>
                </c:pt>
                <c:pt idx="399">
                  <c:v>17</c:v>
                </c:pt>
                <c:pt idx="400">
                  <c:v>17</c:v>
                </c:pt>
                <c:pt idx="401">
                  <c:v>17</c:v>
                </c:pt>
                <c:pt idx="402">
                  <c:v>17</c:v>
                </c:pt>
                <c:pt idx="403">
                  <c:v>17</c:v>
                </c:pt>
                <c:pt idx="404">
                  <c:v>17</c:v>
                </c:pt>
                <c:pt idx="405">
                  <c:v>17</c:v>
                </c:pt>
                <c:pt idx="406">
                  <c:v>17</c:v>
                </c:pt>
                <c:pt idx="407">
                  <c:v>17</c:v>
                </c:pt>
                <c:pt idx="408">
                  <c:v>17</c:v>
                </c:pt>
                <c:pt idx="409">
                  <c:v>17</c:v>
                </c:pt>
                <c:pt idx="410">
                  <c:v>17</c:v>
                </c:pt>
                <c:pt idx="411">
                  <c:v>17</c:v>
                </c:pt>
                <c:pt idx="412">
                  <c:v>17</c:v>
                </c:pt>
                <c:pt idx="413">
                  <c:v>17</c:v>
                </c:pt>
                <c:pt idx="414">
                  <c:v>17</c:v>
                </c:pt>
                <c:pt idx="415">
                  <c:v>17</c:v>
                </c:pt>
                <c:pt idx="416">
                  <c:v>17</c:v>
                </c:pt>
                <c:pt idx="417">
                  <c:v>17</c:v>
                </c:pt>
                <c:pt idx="418">
                  <c:v>14</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25</c:v>
                </c:pt>
                <c:pt idx="433">
                  <c:v>25</c:v>
                </c:pt>
                <c:pt idx="434">
                  <c:v>22</c:v>
                </c:pt>
                <c:pt idx="435">
                  <c:v>22</c:v>
                </c:pt>
                <c:pt idx="436">
                  <c:v>14</c:v>
                </c:pt>
                <c:pt idx="437">
                  <c:v>13</c:v>
                </c:pt>
                <c:pt idx="438">
                  <c:v>15</c:v>
                </c:pt>
                <c:pt idx="439">
                  <c:v>17</c:v>
                </c:pt>
                <c:pt idx="440">
                  <c:v>17</c:v>
                </c:pt>
                <c:pt idx="441">
                  <c:v>14</c:v>
                </c:pt>
                <c:pt idx="442">
                  <c:v>14</c:v>
                </c:pt>
                <c:pt idx="443">
                  <c:v>22</c:v>
                </c:pt>
                <c:pt idx="444">
                  <c:v>10</c:v>
                </c:pt>
                <c:pt idx="445">
                  <c:v>14</c:v>
                </c:pt>
                <c:pt idx="446">
                  <c:v>17</c:v>
                </c:pt>
                <c:pt idx="447">
                  <c:v>22</c:v>
                </c:pt>
                <c:pt idx="448">
                  <c:v>22</c:v>
                </c:pt>
                <c:pt idx="449">
                  <c:v>22</c:v>
                </c:pt>
                <c:pt idx="450">
                  <c:v>22</c:v>
                </c:pt>
                <c:pt idx="451">
                  <c:v>22</c:v>
                </c:pt>
                <c:pt idx="452">
                  <c:v>22</c:v>
                </c:pt>
                <c:pt idx="453">
                  <c:v>22</c:v>
                </c:pt>
                <c:pt idx="454">
                  <c:v>13</c:v>
                </c:pt>
                <c:pt idx="455">
                  <c:v>20</c:v>
                </c:pt>
                <c:pt idx="456">
                  <c:v>22</c:v>
                </c:pt>
                <c:pt idx="457">
                  <c:v>22</c:v>
                </c:pt>
                <c:pt idx="458">
                  <c:v>11</c:v>
                </c:pt>
                <c:pt idx="459">
                  <c:v>11</c:v>
                </c:pt>
                <c:pt idx="460">
                  <c:v>20</c:v>
                </c:pt>
                <c:pt idx="461">
                  <c:v>21</c:v>
                </c:pt>
                <c:pt idx="462">
                  <c:v>21</c:v>
                </c:pt>
                <c:pt idx="463">
                  <c:v>21</c:v>
                </c:pt>
                <c:pt idx="464">
                  <c:v>21</c:v>
                </c:pt>
                <c:pt idx="465">
                  <c:v>21</c:v>
                </c:pt>
                <c:pt idx="466">
                  <c:v>21</c:v>
                </c:pt>
                <c:pt idx="467">
                  <c:v>21</c:v>
                </c:pt>
                <c:pt idx="468">
                  <c:v>22</c:v>
                </c:pt>
                <c:pt idx="469">
                  <c:v>22</c:v>
                </c:pt>
                <c:pt idx="470">
                  <c:v>22</c:v>
                </c:pt>
                <c:pt idx="471">
                  <c:v>22</c:v>
                </c:pt>
                <c:pt idx="472">
                  <c:v>22</c:v>
                </c:pt>
                <c:pt idx="473">
                  <c:v>22</c:v>
                </c:pt>
                <c:pt idx="474">
                  <c:v>22</c:v>
                </c:pt>
                <c:pt idx="475">
                  <c:v>22</c:v>
                </c:pt>
                <c:pt idx="476">
                  <c:v>22</c:v>
                </c:pt>
                <c:pt idx="477">
                  <c:v>22</c:v>
                </c:pt>
                <c:pt idx="478">
                  <c:v>22</c:v>
                </c:pt>
                <c:pt idx="479">
                  <c:v>10</c:v>
                </c:pt>
                <c:pt idx="480">
                  <c:v>22</c:v>
                </c:pt>
                <c:pt idx="481">
                  <c:v>22</c:v>
                </c:pt>
                <c:pt idx="482">
                  <c:v>22</c:v>
                </c:pt>
                <c:pt idx="483">
                  <c:v>22</c:v>
                </c:pt>
                <c:pt idx="484">
                  <c:v>22</c:v>
                </c:pt>
                <c:pt idx="485">
                  <c:v>22</c:v>
                </c:pt>
                <c:pt idx="486">
                  <c:v>22</c:v>
                </c:pt>
                <c:pt idx="487">
                  <c:v>22</c:v>
                </c:pt>
                <c:pt idx="488">
                  <c:v>10</c:v>
                </c:pt>
                <c:pt idx="489">
                  <c:v>22</c:v>
                </c:pt>
                <c:pt idx="490">
                  <c:v>22</c:v>
                </c:pt>
                <c:pt idx="491">
                  <c:v>23</c:v>
                </c:pt>
                <c:pt idx="492">
                  <c:v>23</c:v>
                </c:pt>
                <c:pt idx="493">
                  <c:v>23</c:v>
                </c:pt>
                <c:pt idx="494">
                  <c:v>14</c:v>
                </c:pt>
                <c:pt idx="495">
                  <c:v>16</c:v>
                </c:pt>
                <c:pt idx="496">
                  <c:v>14</c:v>
                </c:pt>
                <c:pt idx="497">
                  <c:v>17</c:v>
                </c:pt>
                <c:pt idx="498">
                  <c:v>14</c:v>
                </c:pt>
                <c:pt idx="499">
                  <c:v>14</c:v>
                </c:pt>
                <c:pt idx="500">
                  <c:v>14</c:v>
                </c:pt>
                <c:pt idx="501">
                  <c:v>14</c:v>
                </c:pt>
                <c:pt idx="502">
                  <c:v>14</c:v>
                </c:pt>
                <c:pt idx="503">
                  <c:v>14</c:v>
                </c:pt>
                <c:pt idx="504">
                  <c:v>14</c:v>
                </c:pt>
                <c:pt idx="505">
                  <c:v>14</c:v>
                </c:pt>
                <c:pt idx="506">
                  <c:v>14</c:v>
                </c:pt>
                <c:pt idx="507">
                  <c:v>14</c:v>
                </c:pt>
                <c:pt idx="508">
                  <c:v>14</c:v>
                </c:pt>
                <c:pt idx="509">
                  <c:v>14</c:v>
                </c:pt>
                <c:pt idx="510">
                  <c:v>14</c:v>
                </c:pt>
                <c:pt idx="511">
                  <c:v>15</c:v>
                </c:pt>
                <c:pt idx="512">
                  <c:v>15</c:v>
                </c:pt>
                <c:pt idx="513">
                  <c:v>14</c:v>
                </c:pt>
                <c:pt idx="514">
                  <c:v>10</c:v>
                </c:pt>
                <c:pt idx="515">
                  <c:v>18</c:v>
                </c:pt>
                <c:pt idx="516">
                  <c:v>10</c:v>
                </c:pt>
                <c:pt idx="517">
                  <c:v>11</c:v>
                </c:pt>
                <c:pt idx="518">
                  <c:v>12</c:v>
                </c:pt>
                <c:pt idx="519">
                  <c:v>12</c:v>
                </c:pt>
                <c:pt idx="520">
                  <c:v>12</c:v>
                </c:pt>
                <c:pt idx="521">
                  <c:v>12</c:v>
                </c:pt>
                <c:pt idx="522">
                  <c:v>12</c:v>
                </c:pt>
                <c:pt idx="523">
                  <c:v>12</c:v>
                </c:pt>
                <c:pt idx="524">
                  <c:v>14</c:v>
                </c:pt>
                <c:pt idx="525">
                  <c:v>12</c:v>
                </c:pt>
                <c:pt idx="526">
                  <c:v>12</c:v>
                </c:pt>
                <c:pt idx="527">
                  <c:v>12</c:v>
                </c:pt>
                <c:pt idx="528">
                  <c:v>12</c:v>
                </c:pt>
                <c:pt idx="529">
                  <c:v>12</c:v>
                </c:pt>
                <c:pt idx="530">
                  <c:v>12</c:v>
                </c:pt>
                <c:pt idx="531">
                  <c:v>11</c:v>
                </c:pt>
                <c:pt idx="532">
                  <c:v>13</c:v>
                </c:pt>
                <c:pt idx="533">
                  <c:v>19</c:v>
                </c:pt>
                <c:pt idx="534">
                  <c:v>16</c:v>
                </c:pt>
                <c:pt idx="535">
                  <c:v>14</c:v>
                </c:pt>
                <c:pt idx="536">
                  <c:v>14</c:v>
                </c:pt>
                <c:pt idx="537">
                  <c:v>14</c:v>
                </c:pt>
                <c:pt idx="538">
                  <c:v>14</c:v>
                </c:pt>
                <c:pt idx="539">
                  <c:v>14</c:v>
                </c:pt>
                <c:pt idx="540">
                  <c:v>14</c:v>
                </c:pt>
                <c:pt idx="541">
                  <c:v>14</c:v>
                </c:pt>
                <c:pt idx="542">
                  <c:v>14</c:v>
                </c:pt>
                <c:pt idx="543">
                  <c:v>14</c:v>
                </c:pt>
                <c:pt idx="544">
                  <c:v>14</c:v>
                </c:pt>
                <c:pt idx="545">
                  <c:v>14</c:v>
                </c:pt>
                <c:pt idx="546">
                  <c:v>10</c:v>
                </c:pt>
                <c:pt idx="547">
                  <c:v>14</c:v>
                </c:pt>
                <c:pt idx="548">
                  <c:v>17</c:v>
                </c:pt>
                <c:pt idx="549">
                  <c:v>17</c:v>
                </c:pt>
                <c:pt idx="550">
                  <c:v>17</c:v>
                </c:pt>
                <c:pt idx="551">
                  <c:v>17</c:v>
                </c:pt>
                <c:pt idx="552">
                  <c:v>17</c:v>
                </c:pt>
                <c:pt idx="553">
                  <c:v>19</c:v>
                </c:pt>
                <c:pt idx="554">
                  <c:v>19</c:v>
                </c:pt>
                <c:pt idx="555">
                  <c:v>19</c:v>
                </c:pt>
                <c:pt idx="556">
                  <c:v>17</c:v>
                </c:pt>
                <c:pt idx="557">
                  <c:v>19</c:v>
                </c:pt>
                <c:pt idx="558">
                  <c:v>17</c:v>
                </c:pt>
                <c:pt idx="559">
                  <c:v>19</c:v>
                </c:pt>
                <c:pt idx="560">
                  <c:v>17</c:v>
                </c:pt>
                <c:pt idx="561">
                  <c:v>17</c:v>
                </c:pt>
                <c:pt idx="562">
                  <c:v>15</c:v>
                </c:pt>
                <c:pt idx="563">
                  <c:v>16</c:v>
                </c:pt>
                <c:pt idx="564">
                  <c:v>16</c:v>
                </c:pt>
                <c:pt idx="565">
                  <c:v>15</c:v>
                </c:pt>
                <c:pt idx="566">
                  <c:v>21</c:v>
                </c:pt>
                <c:pt idx="567">
                  <c:v>23</c:v>
                </c:pt>
                <c:pt idx="568">
                  <c:v>21</c:v>
                </c:pt>
                <c:pt idx="569">
                  <c:v>12</c:v>
                </c:pt>
                <c:pt idx="570">
                  <c:v>12</c:v>
                </c:pt>
                <c:pt idx="571">
                  <c:v>12</c:v>
                </c:pt>
                <c:pt idx="572">
                  <c:v>18</c:v>
                </c:pt>
                <c:pt idx="573">
                  <c:v>12</c:v>
                </c:pt>
                <c:pt idx="574">
                  <c:v>10</c:v>
                </c:pt>
                <c:pt idx="575">
                  <c:v>16</c:v>
                </c:pt>
                <c:pt idx="576">
                  <c:v>24</c:v>
                </c:pt>
                <c:pt idx="577">
                  <c:v>24</c:v>
                </c:pt>
                <c:pt idx="578">
                  <c:v>16</c:v>
                </c:pt>
                <c:pt idx="579">
                  <c:v>16</c:v>
                </c:pt>
                <c:pt idx="580">
                  <c:v>16</c:v>
                </c:pt>
                <c:pt idx="581">
                  <c:v>18</c:v>
                </c:pt>
                <c:pt idx="582">
                  <c:v>16</c:v>
                </c:pt>
                <c:pt idx="583">
                  <c:v>23</c:v>
                </c:pt>
                <c:pt idx="584">
                  <c:v>17</c:v>
                </c:pt>
                <c:pt idx="585">
                  <c:v>21</c:v>
                </c:pt>
                <c:pt idx="586">
                  <c:v>11</c:v>
                </c:pt>
                <c:pt idx="587">
                  <c:v>15</c:v>
                </c:pt>
                <c:pt idx="588">
                  <c:v>17</c:v>
                </c:pt>
                <c:pt idx="589">
                  <c:v>16</c:v>
                </c:pt>
                <c:pt idx="590">
                  <c:v>10</c:v>
                </c:pt>
                <c:pt idx="591">
                  <c:v>10</c:v>
                </c:pt>
                <c:pt idx="592">
                  <c:v>15</c:v>
                </c:pt>
                <c:pt idx="593">
                  <c:v>10</c:v>
                </c:pt>
                <c:pt idx="594">
                  <c:v>17</c:v>
                </c:pt>
                <c:pt idx="595">
                  <c:v>17</c:v>
                </c:pt>
                <c:pt idx="596">
                  <c:v>17</c:v>
                </c:pt>
                <c:pt idx="597">
                  <c:v>17</c:v>
                </c:pt>
                <c:pt idx="598">
                  <c:v>18</c:v>
                </c:pt>
                <c:pt idx="599">
                  <c:v>17</c:v>
                </c:pt>
                <c:pt idx="600">
                  <c:v>17</c:v>
                </c:pt>
                <c:pt idx="601">
                  <c:v>17</c:v>
                </c:pt>
                <c:pt idx="602">
                  <c:v>17</c:v>
                </c:pt>
                <c:pt idx="603">
                  <c:v>17</c:v>
                </c:pt>
                <c:pt idx="604">
                  <c:v>17</c:v>
                </c:pt>
                <c:pt idx="605">
                  <c:v>23</c:v>
                </c:pt>
                <c:pt idx="606">
                  <c:v>23</c:v>
                </c:pt>
                <c:pt idx="607">
                  <c:v>23</c:v>
                </c:pt>
                <c:pt idx="608">
                  <c:v>23</c:v>
                </c:pt>
                <c:pt idx="609">
                  <c:v>23</c:v>
                </c:pt>
                <c:pt idx="610">
                  <c:v>23</c:v>
                </c:pt>
                <c:pt idx="611">
                  <c:v>15</c:v>
                </c:pt>
                <c:pt idx="612">
                  <c:v>15</c:v>
                </c:pt>
                <c:pt idx="613">
                  <c:v>15</c:v>
                </c:pt>
                <c:pt idx="614">
                  <c:v>15</c:v>
                </c:pt>
                <c:pt idx="615">
                  <c:v>15</c:v>
                </c:pt>
                <c:pt idx="616">
                  <c:v>18</c:v>
                </c:pt>
                <c:pt idx="617">
                  <c:v>18</c:v>
                </c:pt>
                <c:pt idx="618">
                  <c:v>16</c:v>
                </c:pt>
                <c:pt idx="619">
                  <c:v>9</c:v>
                </c:pt>
                <c:pt idx="620">
                  <c:v>7</c:v>
                </c:pt>
                <c:pt idx="621">
                  <c:v>7</c:v>
                </c:pt>
                <c:pt idx="622">
                  <c:v>7</c:v>
                </c:pt>
                <c:pt idx="623">
                  <c:v>7</c:v>
                </c:pt>
                <c:pt idx="624">
                  <c:v>20</c:v>
                </c:pt>
                <c:pt idx="625">
                  <c:v>20</c:v>
                </c:pt>
                <c:pt idx="626">
                  <c:v>20</c:v>
                </c:pt>
                <c:pt idx="627">
                  <c:v>20</c:v>
                </c:pt>
                <c:pt idx="628">
                  <c:v>20</c:v>
                </c:pt>
                <c:pt idx="629">
                  <c:v>20</c:v>
                </c:pt>
                <c:pt idx="630">
                  <c:v>20</c:v>
                </c:pt>
                <c:pt idx="631">
                  <c:v>20</c:v>
                </c:pt>
                <c:pt idx="632">
                  <c:v>16</c:v>
                </c:pt>
                <c:pt idx="633">
                  <c:v>13</c:v>
                </c:pt>
                <c:pt idx="634">
                  <c:v>13</c:v>
                </c:pt>
                <c:pt idx="635">
                  <c:v>13</c:v>
                </c:pt>
                <c:pt idx="636">
                  <c:v>13</c:v>
                </c:pt>
                <c:pt idx="637">
                  <c:v>13</c:v>
                </c:pt>
                <c:pt idx="638">
                  <c:v>13</c:v>
                </c:pt>
                <c:pt idx="639">
                  <c:v>13</c:v>
                </c:pt>
                <c:pt idx="640">
                  <c:v>13</c:v>
                </c:pt>
                <c:pt idx="641">
                  <c:v>13</c:v>
                </c:pt>
                <c:pt idx="642">
                  <c:v>13</c:v>
                </c:pt>
                <c:pt idx="643">
                  <c:v>11</c:v>
                </c:pt>
                <c:pt idx="644">
                  <c:v>14</c:v>
                </c:pt>
                <c:pt idx="645">
                  <c:v>12</c:v>
                </c:pt>
                <c:pt idx="646">
                  <c:v>12</c:v>
                </c:pt>
                <c:pt idx="647">
                  <c:v>12</c:v>
                </c:pt>
                <c:pt idx="648">
                  <c:v>13</c:v>
                </c:pt>
                <c:pt idx="649">
                  <c:v>12</c:v>
                </c:pt>
                <c:pt idx="650">
                  <c:v>12</c:v>
                </c:pt>
                <c:pt idx="651">
                  <c:v>12</c:v>
                </c:pt>
                <c:pt idx="652">
                  <c:v>12</c:v>
                </c:pt>
                <c:pt idx="653">
                  <c:v>12</c:v>
                </c:pt>
                <c:pt idx="654">
                  <c:v>12</c:v>
                </c:pt>
                <c:pt idx="655">
                  <c:v>12</c:v>
                </c:pt>
                <c:pt idx="656">
                  <c:v>13</c:v>
                </c:pt>
                <c:pt idx="657">
                  <c:v>8</c:v>
                </c:pt>
                <c:pt idx="658">
                  <c:v>12</c:v>
                </c:pt>
                <c:pt idx="659">
                  <c:v>7</c:v>
                </c:pt>
                <c:pt idx="660">
                  <c:v>16</c:v>
                </c:pt>
                <c:pt idx="661">
                  <c:v>16</c:v>
                </c:pt>
                <c:pt idx="662">
                  <c:v>16</c:v>
                </c:pt>
                <c:pt idx="663">
                  <c:v>16</c:v>
                </c:pt>
                <c:pt idx="664">
                  <c:v>16</c:v>
                </c:pt>
                <c:pt idx="665">
                  <c:v>16</c:v>
                </c:pt>
                <c:pt idx="666">
                  <c:v>16</c:v>
                </c:pt>
                <c:pt idx="667">
                  <c:v>16</c:v>
                </c:pt>
                <c:pt idx="668">
                  <c:v>16</c:v>
                </c:pt>
                <c:pt idx="669">
                  <c:v>16</c:v>
                </c:pt>
                <c:pt idx="670">
                  <c:v>16</c:v>
                </c:pt>
                <c:pt idx="671">
                  <c:v>16</c:v>
                </c:pt>
                <c:pt idx="672">
                  <c:v>16</c:v>
                </c:pt>
                <c:pt idx="673">
                  <c:v>16</c:v>
                </c:pt>
                <c:pt idx="674">
                  <c:v>16</c:v>
                </c:pt>
                <c:pt idx="675">
                  <c:v>16</c:v>
                </c:pt>
                <c:pt idx="676">
                  <c:v>10</c:v>
                </c:pt>
                <c:pt idx="677">
                  <c:v>9</c:v>
                </c:pt>
                <c:pt idx="678">
                  <c:v>10</c:v>
                </c:pt>
                <c:pt idx="679">
                  <c:v>14</c:v>
                </c:pt>
                <c:pt idx="680">
                  <c:v>16</c:v>
                </c:pt>
                <c:pt idx="681">
                  <c:v>13</c:v>
                </c:pt>
                <c:pt idx="682">
                  <c:v>12</c:v>
                </c:pt>
                <c:pt idx="683">
                  <c:v>10</c:v>
                </c:pt>
                <c:pt idx="684">
                  <c:v>13</c:v>
                </c:pt>
                <c:pt idx="685">
                  <c:v>10</c:v>
                </c:pt>
                <c:pt idx="686">
                  <c:v>13</c:v>
                </c:pt>
                <c:pt idx="687">
                  <c:v>32</c:v>
                </c:pt>
                <c:pt idx="688">
                  <c:v>14</c:v>
                </c:pt>
                <c:pt idx="689">
                  <c:v>14</c:v>
                </c:pt>
                <c:pt idx="690">
                  <c:v>21</c:v>
                </c:pt>
                <c:pt idx="691">
                  <c:v>16</c:v>
                </c:pt>
                <c:pt idx="692">
                  <c:v>14</c:v>
                </c:pt>
                <c:pt idx="693">
                  <c:v>14</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14</c:v>
                </c:pt>
                <c:pt idx="709">
                  <c:v>19</c:v>
                </c:pt>
                <c:pt idx="710">
                  <c:v>23</c:v>
                </c:pt>
                <c:pt idx="711">
                  <c:v>23</c:v>
                </c:pt>
                <c:pt idx="712">
                  <c:v>23</c:v>
                </c:pt>
                <c:pt idx="713">
                  <c:v>10</c:v>
                </c:pt>
                <c:pt idx="714">
                  <c:v>23</c:v>
                </c:pt>
                <c:pt idx="715">
                  <c:v>23</c:v>
                </c:pt>
                <c:pt idx="716">
                  <c:v>23</c:v>
                </c:pt>
                <c:pt idx="717">
                  <c:v>23</c:v>
                </c:pt>
                <c:pt idx="718">
                  <c:v>23</c:v>
                </c:pt>
                <c:pt idx="719">
                  <c:v>23</c:v>
                </c:pt>
                <c:pt idx="720">
                  <c:v>23</c:v>
                </c:pt>
                <c:pt idx="721">
                  <c:v>23</c:v>
                </c:pt>
                <c:pt idx="722">
                  <c:v>23</c:v>
                </c:pt>
                <c:pt idx="723">
                  <c:v>23</c:v>
                </c:pt>
                <c:pt idx="724">
                  <c:v>23</c:v>
                </c:pt>
                <c:pt idx="725">
                  <c:v>23</c:v>
                </c:pt>
                <c:pt idx="726">
                  <c:v>23</c:v>
                </c:pt>
                <c:pt idx="727">
                  <c:v>23</c:v>
                </c:pt>
                <c:pt idx="728">
                  <c:v>23</c:v>
                </c:pt>
                <c:pt idx="729">
                  <c:v>15</c:v>
                </c:pt>
                <c:pt idx="730">
                  <c:v>23</c:v>
                </c:pt>
                <c:pt idx="731">
                  <c:v>23</c:v>
                </c:pt>
                <c:pt idx="732">
                  <c:v>23</c:v>
                </c:pt>
                <c:pt idx="733">
                  <c:v>23</c:v>
                </c:pt>
                <c:pt idx="734">
                  <c:v>23</c:v>
                </c:pt>
                <c:pt idx="735">
                  <c:v>16</c:v>
                </c:pt>
                <c:pt idx="736">
                  <c:v>13</c:v>
                </c:pt>
                <c:pt idx="737">
                  <c:v>15</c:v>
                </c:pt>
                <c:pt idx="738">
                  <c:v>14</c:v>
                </c:pt>
                <c:pt idx="739">
                  <c:v>14</c:v>
                </c:pt>
                <c:pt idx="740">
                  <c:v>12</c:v>
                </c:pt>
                <c:pt idx="741">
                  <c:v>13</c:v>
                </c:pt>
                <c:pt idx="742">
                  <c:v>16</c:v>
                </c:pt>
                <c:pt idx="743">
                  <c:v>12</c:v>
                </c:pt>
                <c:pt idx="744">
                  <c:v>16</c:v>
                </c:pt>
                <c:pt idx="745">
                  <c:v>23</c:v>
                </c:pt>
                <c:pt idx="746">
                  <c:v>11</c:v>
                </c:pt>
                <c:pt idx="747">
                  <c:v>12</c:v>
                </c:pt>
                <c:pt idx="748">
                  <c:v>11</c:v>
                </c:pt>
                <c:pt idx="749">
                  <c:v>17</c:v>
                </c:pt>
                <c:pt idx="750">
                  <c:v>7</c:v>
                </c:pt>
                <c:pt idx="751">
                  <c:v>15</c:v>
                </c:pt>
                <c:pt idx="752">
                  <c:v>17</c:v>
                </c:pt>
                <c:pt idx="753">
                  <c:v>16</c:v>
                </c:pt>
                <c:pt idx="754">
                  <c:v>16</c:v>
                </c:pt>
                <c:pt idx="755">
                  <c:v>16</c:v>
                </c:pt>
                <c:pt idx="756">
                  <c:v>16</c:v>
                </c:pt>
                <c:pt idx="757">
                  <c:v>11</c:v>
                </c:pt>
                <c:pt idx="758">
                  <c:v>14</c:v>
                </c:pt>
                <c:pt idx="759">
                  <c:v>11</c:v>
                </c:pt>
                <c:pt idx="760">
                  <c:v>15</c:v>
                </c:pt>
                <c:pt idx="761">
                  <c:v>15</c:v>
                </c:pt>
                <c:pt idx="762">
                  <c:v>12</c:v>
                </c:pt>
                <c:pt idx="763">
                  <c:v>12</c:v>
                </c:pt>
                <c:pt idx="764">
                  <c:v>12</c:v>
                </c:pt>
                <c:pt idx="765">
                  <c:v>12</c:v>
                </c:pt>
                <c:pt idx="766">
                  <c:v>12</c:v>
                </c:pt>
                <c:pt idx="767">
                  <c:v>12</c:v>
                </c:pt>
                <c:pt idx="768">
                  <c:v>12</c:v>
                </c:pt>
                <c:pt idx="769">
                  <c:v>12</c:v>
                </c:pt>
                <c:pt idx="770">
                  <c:v>12</c:v>
                </c:pt>
                <c:pt idx="771">
                  <c:v>12</c:v>
                </c:pt>
                <c:pt idx="772">
                  <c:v>12</c:v>
                </c:pt>
                <c:pt idx="773">
                  <c:v>12</c:v>
                </c:pt>
                <c:pt idx="774">
                  <c:v>32</c:v>
                </c:pt>
                <c:pt idx="775">
                  <c:v>30</c:v>
                </c:pt>
                <c:pt idx="776">
                  <c:v>75</c:v>
                </c:pt>
                <c:pt idx="777">
                  <c:v>30</c:v>
                </c:pt>
                <c:pt idx="778">
                  <c:v>30</c:v>
                </c:pt>
                <c:pt idx="779">
                  <c:v>30</c:v>
                </c:pt>
                <c:pt idx="780">
                  <c:v>30</c:v>
                </c:pt>
                <c:pt idx="781">
                  <c:v>10</c:v>
                </c:pt>
                <c:pt idx="782">
                  <c:v>30</c:v>
                </c:pt>
                <c:pt idx="783">
                  <c:v>30</c:v>
                </c:pt>
                <c:pt idx="784">
                  <c:v>20</c:v>
                </c:pt>
                <c:pt idx="785">
                  <c:v>20</c:v>
                </c:pt>
                <c:pt idx="786">
                  <c:v>11</c:v>
                </c:pt>
                <c:pt idx="787">
                  <c:v>14</c:v>
                </c:pt>
                <c:pt idx="788">
                  <c:v>14</c:v>
                </c:pt>
                <c:pt idx="789">
                  <c:v>16</c:v>
                </c:pt>
                <c:pt idx="790">
                  <c:v>15</c:v>
                </c:pt>
                <c:pt idx="791">
                  <c:v>15</c:v>
                </c:pt>
                <c:pt idx="792">
                  <c:v>15</c:v>
                </c:pt>
                <c:pt idx="793">
                  <c:v>18</c:v>
                </c:pt>
                <c:pt idx="794">
                  <c:v>9</c:v>
                </c:pt>
                <c:pt idx="795">
                  <c:v>12</c:v>
                </c:pt>
                <c:pt idx="796">
                  <c:v>10</c:v>
                </c:pt>
                <c:pt idx="797">
                  <c:v>10</c:v>
                </c:pt>
                <c:pt idx="798">
                  <c:v>12</c:v>
                </c:pt>
                <c:pt idx="799">
                  <c:v>16</c:v>
                </c:pt>
                <c:pt idx="800">
                  <c:v>16</c:v>
                </c:pt>
                <c:pt idx="801">
                  <c:v>15</c:v>
                </c:pt>
                <c:pt idx="802">
                  <c:v>15</c:v>
                </c:pt>
                <c:pt idx="803">
                  <c:v>15</c:v>
                </c:pt>
                <c:pt idx="804">
                  <c:v>24</c:v>
                </c:pt>
                <c:pt idx="805">
                  <c:v>16</c:v>
                </c:pt>
                <c:pt idx="806">
                  <c:v>21</c:v>
                </c:pt>
                <c:pt idx="807">
                  <c:v>21</c:v>
                </c:pt>
                <c:pt idx="808">
                  <c:v>21</c:v>
                </c:pt>
                <c:pt idx="809">
                  <c:v>27</c:v>
                </c:pt>
                <c:pt idx="810">
                  <c:v>27</c:v>
                </c:pt>
                <c:pt idx="811">
                  <c:v>13</c:v>
                </c:pt>
                <c:pt idx="812">
                  <c:v>18</c:v>
                </c:pt>
                <c:pt idx="813">
                  <c:v>8</c:v>
                </c:pt>
                <c:pt idx="814">
                  <c:v>12</c:v>
                </c:pt>
                <c:pt idx="815">
                  <c:v>16</c:v>
                </c:pt>
                <c:pt idx="816">
                  <c:v>16</c:v>
                </c:pt>
                <c:pt idx="817">
                  <c:v>16</c:v>
                </c:pt>
                <c:pt idx="818">
                  <c:v>16</c:v>
                </c:pt>
                <c:pt idx="819">
                  <c:v>16</c:v>
                </c:pt>
                <c:pt idx="820">
                  <c:v>16</c:v>
                </c:pt>
                <c:pt idx="821">
                  <c:v>16</c:v>
                </c:pt>
                <c:pt idx="822">
                  <c:v>16</c:v>
                </c:pt>
                <c:pt idx="823">
                  <c:v>16</c:v>
                </c:pt>
                <c:pt idx="824">
                  <c:v>16</c:v>
                </c:pt>
                <c:pt idx="825">
                  <c:v>16</c:v>
                </c:pt>
                <c:pt idx="826">
                  <c:v>16</c:v>
                </c:pt>
                <c:pt idx="827">
                  <c:v>12</c:v>
                </c:pt>
                <c:pt idx="828">
                  <c:v>10</c:v>
                </c:pt>
                <c:pt idx="829">
                  <c:v>13</c:v>
                </c:pt>
                <c:pt idx="830">
                  <c:v>14</c:v>
                </c:pt>
                <c:pt idx="831">
                  <c:v>13</c:v>
                </c:pt>
                <c:pt idx="832">
                  <c:v>14</c:v>
                </c:pt>
                <c:pt idx="833">
                  <c:v>14</c:v>
                </c:pt>
                <c:pt idx="834">
                  <c:v>14</c:v>
                </c:pt>
                <c:pt idx="835">
                  <c:v>14</c:v>
                </c:pt>
                <c:pt idx="836">
                  <c:v>14</c:v>
                </c:pt>
                <c:pt idx="837">
                  <c:v>14</c:v>
                </c:pt>
                <c:pt idx="838">
                  <c:v>14</c:v>
                </c:pt>
                <c:pt idx="839">
                  <c:v>14</c:v>
                </c:pt>
                <c:pt idx="840">
                  <c:v>14</c:v>
                </c:pt>
                <c:pt idx="841">
                  <c:v>14</c:v>
                </c:pt>
                <c:pt idx="842">
                  <c:v>14</c:v>
                </c:pt>
                <c:pt idx="843">
                  <c:v>14</c:v>
                </c:pt>
                <c:pt idx="844">
                  <c:v>14</c:v>
                </c:pt>
                <c:pt idx="845">
                  <c:v>13</c:v>
                </c:pt>
                <c:pt idx="846">
                  <c:v>12</c:v>
                </c:pt>
                <c:pt idx="847">
                  <c:v>10</c:v>
                </c:pt>
                <c:pt idx="848">
                  <c:v>10</c:v>
                </c:pt>
                <c:pt idx="849">
                  <c:v>14</c:v>
                </c:pt>
                <c:pt idx="850">
                  <c:v>14</c:v>
                </c:pt>
                <c:pt idx="851">
                  <c:v>21</c:v>
                </c:pt>
                <c:pt idx="852">
                  <c:v>16</c:v>
                </c:pt>
                <c:pt idx="853">
                  <c:v>11</c:v>
                </c:pt>
                <c:pt idx="854">
                  <c:v>11</c:v>
                </c:pt>
                <c:pt idx="855">
                  <c:v>11</c:v>
                </c:pt>
                <c:pt idx="856">
                  <c:v>11</c:v>
                </c:pt>
                <c:pt idx="857">
                  <c:v>11</c:v>
                </c:pt>
                <c:pt idx="858">
                  <c:v>11</c:v>
                </c:pt>
                <c:pt idx="859">
                  <c:v>11</c:v>
                </c:pt>
                <c:pt idx="860">
                  <c:v>11</c:v>
                </c:pt>
                <c:pt idx="861">
                  <c:v>11</c:v>
                </c:pt>
                <c:pt idx="862">
                  <c:v>11</c:v>
                </c:pt>
                <c:pt idx="863">
                  <c:v>11</c:v>
                </c:pt>
                <c:pt idx="864">
                  <c:v>12</c:v>
                </c:pt>
                <c:pt idx="865">
                  <c:v>23</c:v>
                </c:pt>
                <c:pt idx="866">
                  <c:v>14</c:v>
                </c:pt>
                <c:pt idx="867">
                  <c:v>14</c:v>
                </c:pt>
                <c:pt idx="868">
                  <c:v>11</c:v>
                </c:pt>
                <c:pt idx="869">
                  <c:v>11</c:v>
                </c:pt>
                <c:pt idx="870">
                  <c:v>11</c:v>
                </c:pt>
                <c:pt idx="871">
                  <c:v>11</c:v>
                </c:pt>
                <c:pt idx="872">
                  <c:v>14</c:v>
                </c:pt>
                <c:pt idx="873">
                  <c:v>11</c:v>
                </c:pt>
                <c:pt idx="874">
                  <c:v>22</c:v>
                </c:pt>
                <c:pt idx="875">
                  <c:v>26</c:v>
                </c:pt>
                <c:pt idx="876">
                  <c:v>26</c:v>
                </c:pt>
                <c:pt idx="877">
                  <c:v>26</c:v>
                </c:pt>
                <c:pt idx="878">
                  <c:v>26</c:v>
                </c:pt>
                <c:pt idx="879">
                  <c:v>26</c:v>
                </c:pt>
                <c:pt idx="880">
                  <c:v>26</c:v>
                </c:pt>
                <c:pt idx="881">
                  <c:v>26</c:v>
                </c:pt>
                <c:pt idx="882">
                  <c:v>26</c:v>
                </c:pt>
                <c:pt idx="883">
                  <c:v>26</c:v>
                </c:pt>
                <c:pt idx="884">
                  <c:v>26</c:v>
                </c:pt>
                <c:pt idx="885">
                  <c:v>26</c:v>
                </c:pt>
                <c:pt idx="886">
                  <c:v>26</c:v>
                </c:pt>
                <c:pt idx="887">
                  <c:v>26</c:v>
                </c:pt>
                <c:pt idx="888">
                  <c:v>26</c:v>
                </c:pt>
                <c:pt idx="889">
                  <c:v>26</c:v>
                </c:pt>
                <c:pt idx="890">
                  <c:v>26</c:v>
                </c:pt>
                <c:pt idx="891">
                  <c:v>26</c:v>
                </c:pt>
                <c:pt idx="892">
                  <c:v>26</c:v>
                </c:pt>
                <c:pt idx="893">
                  <c:v>26</c:v>
                </c:pt>
                <c:pt idx="894">
                  <c:v>26</c:v>
                </c:pt>
                <c:pt idx="895">
                  <c:v>26</c:v>
                </c:pt>
                <c:pt idx="896">
                  <c:v>26</c:v>
                </c:pt>
                <c:pt idx="897">
                  <c:v>26</c:v>
                </c:pt>
                <c:pt idx="898">
                  <c:v>26</c:v>
                </c:pt>
                <c:pt idx="899">
                  <c:v>26</c:v>
                </c:pt>
                <c:pt idx="900">
                  <c:v>26</c:v>
                </c:pt>
                <c:pt idx="901">
                  <c:v>21</c:v>
                </c:pt>
                <c:pt idx="902">
                  <c:v>22</c:v>
                </c:pt>
                <c:pt idx="903">
                  <c:v>13</c:v>
                </c:pt>
                <c:pt idx="904">
                  <c:v>16</c:v>
                </c:pt>
                <c:pt idx="905">
                  <c:v>16</c:v>
                </c:pt>
                <c:pt idx="906">
                  <c:v>16</c:v>
                </c:pt>
                <c:pt idx="907">
                  <c:v>11</c:v>
                </c:pt>
                <c:pt idx="908">
                  <c:v>16</c:v>
                </c:pt>
                <c:pt idx="909">
                  <c:v>16</c:v>
                </c:pt>
                <c:pt idx="910">
                  <c:v>16</c:v>
                </c:pt>
                <c:pt idx="911">
                  <c:v>16</c:v>
                </c:pt>
                <c:pt idx="912">
                  <c:v>16</c:v>
                </c:pt>
                <c:pt idx="913">
                  <c:v>16</c:v>
                </c:pt>
                <c:pt idx="914">
                  <c:v>16</c:v>
                </c:pt>
                <c:pt idx="915">
                  <c:v>16</c:v>
                </c:pt>
                <c:pt idx="916">
                  <c:v>16</c:v>
                </c:pt>
                <c:pt idx="917">
                  <c:v>16</c:v>
                </c:pt>
                <c:pt idx="918">
                  <c:v>16</c:v>
                </c:pt>
                <c:pt idx="919">
                  <c:v>16</c:v>
                </c:pt>
                <c:pt idx="920">
                  <c:v>11</c:v>
                </c:pt>
                <c:pt idx="921">
                  <c:v>11</c:v>
                </c:pt>
                <c:pt idx="922">
                  <c:v>16</c:v>
                </c:pt>
                <c:pt idx="923">
                  <c:v>16</c:v>
                </c:pt>
                <c:pt idx="924">
                  <c:v>16</c:v>
                </c:pt>
                <c:pt idx="925">
                  <c:v>16</c:v>
                </c:pt>
                <c:pt idx="926">
                  <c:v>12</c:v>
                </c:pt>
                <c:pt idx="927">
                  <c:v>17</c:v>
                </c:pt>
                <c:pt idx="928">
                  <c:v>17</c:v>
                </c:pt>
                <c:pt idx="929">
                  <c:v>18</c:v>
                </c:pt>
                <c:pt idx="930">
                  <c:v>19</c:v>
                </c:pt>
                <c:pt idx="931">
                  <c:v>21</c:v>
                </c:pt>
                <c:pt idx="932">
                  <c:v>12</c:v>
                </c:pt>
                <c:pt idx="933">
                  <c:v>10</c:v>
                </c:pt>
                <c:pt idx="934">
                  <c:v>10</c:v>
                </c:pt>
                <c:pt idx="935">
                  <c:v>10</c:v>
                </c:pt>
                <c:pt idx="936">
                  <c:v>17</c:v>
                </c:pt>
                <c:pt idx="937">
                  <c:v>17</c:v>
                </c:pt>
                <c:pt idx="938">
                  <c:v>17</c:v>
                </c:pt>
                <c:pt idx="939">
                  <c:v>17</c:v>
                </c:pt>
                <c:pt idx="940">
                  <c:v>17</c:v>
                </c:pt>
                <c:pt idx="941">
                  <c:v>17</c:v>
                </c:pt>
                <c:pt idx="942">
                  <c:v>17</c:v>
                </c:pt>
                <c:pt idx="943">
                  <c:v>17</c:v>
                </c:pt>
                <c:pt idx="944">
                  <c:v>17</c:v>
                </c:pt>
                <c:pt idx="945">
                  <c:v>17</c:v>
                </c:pt>
                <c:pt idx="946">
                  <c:v>17</c:v>
                </c:pt>
                <c:pt idx="947">
                  <c:v>17</c:v>
                </c:pt>
                <c:pt idx="948">
                  <c:v>17</c:v>
                </c:pt>
                <c:pt idx="949">
                  <c:v>17</c:v>
                </c:pt>
                <c:pt idx="950">
                  <c:v>17</c:v>
                </c:pt>
                <c:pt idx="951">
                  <c:v>17</c:v>
                </c:pt>
                <c:pt idx="952">
                  <c:v>17</c:v>
                </c:pt>
                <c:pt idx="953">
                  <c:v>24</c:v>
                </c:pt>
                <c:pt idx="954">
                  <c:v>24</c:v>
                </c:pt>
                <c:pt idx="955">
                  <c:v>24</c:v>
                </c:pt>
                <c:pt idx="956">
                  <c:v>24</c:v>
                </c:pt>
                <c:pt idx="957">
                  <c:v>24</c:v>
                </c:pt>
                <c:pt idx="958">
                  <c:v>24</c:v>
                </c:pt>
                <c:pt idx="959">
                  <c:v>24</c:v>
                </c:pt>
                <c:pt idx="960">
                  <c:v>24</c:v>
                </c:pt>
                <c:pt idx="961">
                  <c:v>24</c:v>
                </c:pt>
                <c:pt idx="962">
                  <c:v>24</c:v>
                </c:pt>
                <c:pt idx="963">
                  <c:v>24</c:v>
                </c:pt>
                <c:pt idx="964">
                  <c:v>24</c:v>
                </c:pt>
                <c:pt idx="965">
                  <c:v>24</c:v>
                </c:pt>
                <c:pt idx="966">
                  <c:v>24</c:v>
                </c:pt>
                <c:pt idx="967">
                  <c:v>24</c:v>
                </c:pt>
                <c:pt idx="968">
                  <c:v>24</c:v>
                </c:pt>
                <c:pt idx="969">
                  <c:v>24</c:v>
                </c:pt>
                <c:pt idx="970">
                  <c:v>24</c:v>
                </c:pt>
                <c:pt idx="971">
                  <c:v>24</c:v>
                </c:pt>
                <c:pt idx="972">
                  <c:v>24</c:v>
                </c:pt>
                <c:pt idx="973">
                  <c:v>24</c:v>
                </c:pt>
                <c:pt idx="974">
                  <c:v>24</c:v>
                </c:pt>
                <c:pt idx="975">
                  <c:v>24</c:v>
                </c:pt>
                <c:pt idx="976">
                  <c:v>24</c:v>
                </c:pt>
                <c:pt idx="977">
                  <c:v>16</c:v>
                </c:pt>
                <c:pt idx="978">
                  <c:v>15</c:v>
                </c:pt>
                <c:pt idx="979">
                  <c:v>15</c:v>
                </c:pt>
                <c:pt idx="980">
                  <c:v>15</c:v>
                </c:pt>
                <c:pt idx="981">
                  <c:v>15</c:v>
                </c:pt>
                <c:pt idx="982">
                  <c:v>15</c:v>
                </c:pt>
                <c:pt idx="983">
                  <c:v>15</c:v>
                </c:pt>
                <c:pt idx="984">
                  <c:v>15</c:v>
                </c:pt>
                <c:pt idx="985">
                  <c:v>15</c:v>
                </c:pt>
                <c:pt idx="986">
                  <c:v>15</c:v>
                </c:pt>
                <c:pt idx="987">
                  <c:v>15</c:v>
                </c:pt>
                <c:pt idx="988">
                  <c:v>15</c:v>
                </c:pt>
                <c:pt idx="989">
                  <c:v>15</c:v>
                </c:pt>
                <c:pt idx="990">
                  <c:v>15</c:v>
                </c:pt>
                <c:pt idx="991">
                  <c:v>14</c:v>
                </c:pt>
                <c:pt idx="992">
                  <c:v>15</c:v>
                </c:pt>
                <c:pt idx="993">
                  <c:v>14</c:v>
                </c:pt>
                <c:pt idx="994">
                  <c:v>13</c:v>
                </c:pt>
                <c:pt idx="995">
                  <c:v>14</c:v>
                </c:pt>
                <c:pt idx="996">
                  <c:v>15</c:v>
                </c:pt>
                <c:pt idx="997">
                  <c:v>15</c:v>
                </c:pt>
                <c:pt idx="998">
                  <c:v>16</c:v>
                </c:pt>
                <c:pt idx="999">
                  <c:v>15</c:v>
                </c:pt>
                <c:pt idx="1000">
                  <c:v>15</c:v>
                </c:pt>
                <c:pt idx="1001">
                  <c:v>15</c:v>
                </c:pt>
                <c:pt idx="1002">
                  <c:v>15</c:v>
                </c:pt>
                <c:pt idx="1003">
                  <c:v>15</c:v>
                </c:pt>
                <c:pt idx="1004">
                  <c:v>15</c:v>
                </c:pt>
                <c:pt idx="1005">
                  <c:v>16</c:v>
                </c:pt>
                <c:pt idx="1006">
                  <c:v>15</c:v>
                </c:pt>
                <c:pt idx="1007">
                  <c:v>15</c:v>
                </c:pt>
                <c:pt idx="1008">
                  <c:v>15</c:v>
                </c:pt>
                <c:pt idx="1009">
                  <c:v>34</c:v>
                </c:pt>
                <c:pt idx="1010">
                  <c:v>34</c:v>
                </c:pt>
                <c:pt idx="1011">
                  <c:v>34</c:v>
                </c:pt>
                <c:pt idx="1012">
                  <c:v>8</c:v>
                </c:pt>
                <c:pt idx="1013">
                  <c:v>13</c:v>
                </c:pt>
                <c:pt idx="1014">
                  <c:v>26</c:v>
                </c:pt>
                <c:pt idx="1015">
                  <c:v>19</c:v>
                </c:pt>
                <c:pt idx="1016">
                  <c:v>14</c:v>
                </c:pt>
                <c:pt idx="1017">
                  <c:v>14</c:v>
                </c:pt>
                <c:pt idx="1018">
                  <c:v>14</c:v>
                </c:pt>
                <c:pt idx="1019">
                  <c:v>14</c:v>
                </c:pt>
                <c:pt idx="1020">
                  <c:v>14</c:v>
                </c:pt>
                <c:pt idx="1021">
                  <c:v>14</c:v>
                </c:pt>
                <c:pt idx="1022">
                  <c:v>17</c:v>
                </c:pt>
                <c:pt idx="1023">
                  <c:v>17</c:v>
                </c:pt>
                <c:pt idx="1024">
                  <c:v>14</c:v>
                </c:pt>
                <c:pt idx="1025">
                  <c:v>9</c:v>
                </c:pt>
                <c:pt idx="1026">
                  <c:v>14</c:v>
                </c:pt>
                <c:pt idx="1027">
                  <c:v>14</c:v>
                </c:pt>
                <c:pt idx="1028">
                  <c:v>14</c:v>
                </c:pt>
                <c:pt idx="1029">
                  <c:v>14</c:v>
                </c:pt>
                <c:pt idx="1030">
                  <c:v>14</c:v>
                </c:pt>
                <c:pt idx="1031">
                  <c:v>14</c:v>
                </c:pt>
                <c:pt idx="1032">
                  <c:v>14</c:v>
                </c:pt>
                <c:pt idx="1033">
                  <c:v>9</c:v>
                </c:pt>
                <c:pt idx="1034">
                  <c:v>11</c:v>
                </c:pt>
                <c:pt idx="1035">
                  <c:v>11</c:v>
                </c:pt>
                <c:pt idx="1036">
                  <c:v>11</c:v>
                </c:pt>
                <c:pt idx="1037">
                  <c:v>11</c:v>
                </c:pt>
                <c:pt idx="1038">
                  <c:v>15</c:v>
                </c:pt>
                <c:pt idx="1039">
                  <c:v>15</c:v>
                </c:pt>
                <c:pt idx="1040">
                  <c:v>11</c:v>
                </c:pt>
                <c:pt idx="1041">
                  <c:v>7</c:v>
                </c:pt>
                <c:pt idx="1042">
                  <c:v>15</c:v>
                </c:pt>
                <c:pt idx="1043">
                  <c:v>15</c:v>
                </c:pt>
                <c:pt idx="1044">
                  <c:v>15</c:v>
                </c:pt>
                <c:pt idx="1045">
                  <c:v>15</c:v>
                </c:pt>
                <c:pt idx="1046">
                  <c:v>15</c:v>
                </c:pt>
                <c:pt idx="1047">
                  <c:v>11</c:v>
                </c:pt>
                <c:pt idx="1048">
                  <c:v>15</c:v>
                </c:pt>
                <c:pt idx="1049">
                  <c:v>7</c:v>
                </c:pt>
                <c:pt idx="1050">
                  <c:v>15</c:v>
                </c:pt>
                <c:pt idx="1051">
                  <c:v>15</c:v>
                </c:pt>
                <c:pt idx="1052">
                  <c:v>15</c:v>
                </c:pt>
                <c:pt idx="1053">
                  <c:v>15</c:v>
                </c:pt>
                <c:pt idx="1054">
                  <c:v>11</c:v>
                </c:pt>
                <c:pt idx="1055">
                  <c:v>15</c:v>
                </c:pt>
                <c:pt idx="1056">
                  <c:v>11</c:v>
                </c:pt>
                <c:pt idx="1057">
                  <c:v>11</c:v>
                </c:pt>
                <c:pt idx="1058">
                  <c:v>20</c:v>
                </c:pt>
                <c:pt idx="1059">
                  <c:v>16</c:v>
                </c:pt>
                <c:pt idx="1060">
                  <c:v>16</c:v>
                </c:pt>
                <c:pt idx="1061">
                  <c:v>16</c:v>
                </c:pt>
                <c:pt idx="1062">
                  <c:v>12</c:v>
                </c:pt>
                <c:pt idx="1063">
                  <c:v>12</c:v>
                </c:pt>
                <c:pt idx="1064">
                  <c:v>12</c:v>
                </c:pt>
                <c:pt idx="1065">
                  <c:v>22</c:v>
                </c:pt>
                <c:pt idx="1066">
                  <c:v>12</c:v>
                </c:pt>
                <c:pt idx="1067">
                  <c:v>17</c:v>
                </c:pt>
                <c:pt idx="1068">
                  <c:v>17</c:v>
                </c:pt>
                <c:pt idx="1069">
                  <c:v>17</c:v>
                </c:pt>
                <c:pt idx="1070">
                  <c:v>17</c:v>
                </c:pt>
                <c:pt idx="1071">
                  <c:v>17</c:v>
                </c:pt>
                <c:pt idx="1072">
                  <c:v>17</c:v>
                </c:pt>
                <c:pt idx="1073">
                  <c:v>17</c:v>
                </c:pt>
                <c:pt idx="1074">
                  <c:v>17</c:v>
                </c:pt>
                <c:pt idx="1075">
                  <c:v>17</c:v>
                </c:pt>
                <c:pt idx="1076">
                  <c:v>17</c:v>
                </c:pt>
                <c:pt idx="1077">
                  <c:v>17</c:v>
                </c:pt>
                <c:pt idx="1078">
                  <c:v>17</c:v>
                </c:pt>
                <c:pt idx="1079">
                  <c:v>17</c:v>
                </c:pt>
                <c:pt idx="1080">
                  <c:v>17</c:v>
                </c:pt>
                <c:pt idx="1081">
                  <c:v>17</c:v>
                </c:pt>
                <c:pt idx="1082">
                  <c:v>17</c:v>
                </c:pt>
                <c:pt idx="1083">
                  <c:v>17</c:v>
                </c:pt>
                <c:pt idx="1084">
                  <c:v>20</c:v>
                </c:pt>
                <c:pt idx="1085">
                  <c:v>16</c:v>
                </c:pt>
                <c:pt idx="1086">
                  <c:v>9</c:v>
                </c:pt>
                <c:pt idx="1087">
                  <c:v>16</c:v>
                </c:pt>
                <c:pt idx="1088">
                  <c:v>16</c:v>
                </c:pt>
                <c:pt idx="1089">
                  <c:v>16</c:v>
                </c:pt>
                <c:pt idx="1090">
                  <c:v>16</c:v>
                </c:pt>
                <c:pt idx="1091">
                  <c:v>16</c:v>
                </c:pt>
                <c:pt idx="1092">
                  <c:v>16</c:v>
                </c:pt>
                <c:pt idx="1093">
                  <c:v>18</c:v>
                </c:pt>
                <c:pt idx="1094">
                  <c:v>14</c:v>
                </c:pt>
                <c:pt idx="1095">
                  <c:v>19</c:v>
                </c:pt>
                <c:pt idx="1096">
                  <c:v>22</c:v>
                </c:pt>
                <c:pt idx="1097">
                  <c:v>22</c:v>
                </c:pt>
                <c:pt idx="1098">
                  <c:v>22</c:v>
                </c:pt>
                <c:pt idx="1099">
                  <c:v>19</c:v>
                </c:pt>
                <c:pt idx="1100">
                  <c:v>19</c:v>
                </c:pt>
                <c:pt idx="1101">
                  <c:v>19</c:v>
                </c:pt>
                <c:pt idx="1102">
                  <c:v>29</c:v>
                </c:pt>
                <c:pt idx="1103">
                  <c:v>11</c:v>
                </c:pt>
                <c:pt idx="1104">
                  <c:v>11</c:v>
                </c:pt>
                <c:pt idx="1105">
                  <c:v>16</c:v>
                </c:pt>
                <c:pt idx="1106">
                  <c:v>16</c:v>
                </c:pt>
                <c:pt idx="1107">
                  <c:v>18</c:v>
                </c:pt>
                <c:pt idx="1108">
                  <c:v>16</c:v>
                </c:pt>
                <c:pt idx="1109">
                  <c:v>12</c:v>
                </c:pt>
                <c:pt idx="1110">
                  <c:v>18</c:v>
                </c:pt>
                <c:pt idx="1111">
                  <c:v>11</c:v>
                </c:pt>
                <c:pt idx="1112">
                  <c:v>8</c:v>
                </c:pt>
                <c:pt idx="1113">
                  <c:v>8</c:v>
                </c:pt>
                <c:pt idx="1114">
                  <c:v>13</c:v>
                </c:pt>
                <c:pt idx="1115">
                  <c:v>15</c:v>
                </c:pt>
                <c:pt idx="1116">
                  <c:v>26</c:v>
                </c:pt>
                <c:pt idx="1117">
                  <c:v>14</c:v>
                </c:pt>
                <c:pt idx="1118">
                  <c:v>8</c:v>
                </c:pt>
                <c:pt idx="1119">
                  <c:v>14</c:v>
                </c:pt>
                <c:pt idx="1120">
                  <c:v>13</c:v>
                </c:pt>
                <c:pt idx="1121">
                  <c:v>10</c:v>
                </c:pt>
                <c:pt idx="1122">
                  <c:v>10</c:v>
                </c:pt>
                <c:pt idx="1123">
                  <c:v>9</c:v>
                </c:pt>
                <c:pt idx="1124">
                  <c:v>9</c:v>
                </c:pt>
                <c:pt idx="1125">
                  <c:v>16</c:v>
                </c:pt>
                <c:pt idx="1126">
                  <c:v>13</c:v>
                </c:pt>
                <c:pt idx="1127">
                  <c:v>8</c:v>
                </c:pt>
                <c:pt idx="1128">
                  <c:v>11</c:v>
                </c:pt>
                <c:pt idx="1129">
                  <c:v>13</c:v>
                </c:pt>
                <c:pt idx="1130">
                  <c:v>13</c:v>
                </c:pt>
                <c:pt idx="1131">
                  <c:v>13</c:v>
                </c:pt>
                <c:pt idx="1132">
                  <c:v>13</c:v>
                </c:pt>
                <c:pt idx="1133">
                  <c:v>13</c:v>
                </c:pt>
                <c:pt idx="1134">
                  <c:v>13</c:v>
                </c:pt>
                <c:pt idx="1135">
                  <c:v>13</c:v>
                </c:pt>
                <c:pt idx="1136">
                  <c:v>13</c:v>
                </c:pt>
                <c:pt idx="1137">
                  <c:v>14</c:v>
                </c:pt>
                <c:pt idx="1138">
                  <c:v>18</c:v>
                </c:pt>
                <c:pt idx="1139">
                  <c:v>14</c:v>
                </c:pt>
                <c:pt idx="1140">
                  <c:v>12</c:v>
                </c:pt>
                <c:pt idx="1141">
                  <c:v>14</c:v>
                </c:pt>
                <c:pt idx="1142">
                  <c:v>12</c:v>
                </c:pt>
                <c:pt idx="1143">
                  <c:v>14</c:v>
                </c:pt>
                <c:pt idx="1144">
                  <c:v>14</c:v>
                </c:pt>
                <c:pt idx="1145">
                  <c:v>12</c:v>
                </c:pt>
                <c:pt idx="1146">
                  <c:v>13</c:v>
                </c:pt>
                <c:pt idx="1147">
                  <c:v>8</c:v>
                </c:pt>
                <c:pt idx="1148">
                  <c:v>13</c:v>
                </c:pt>
                <c:pt idx="1149">
                  <c:v>14</c:v>
                </c:pt>
                <c:pt idx="1150">
                  <c:v>20</c:v>
                </c:pt>
                <c:pt idx="1151">
                  <c:v>20</c:v>
                </c:pt>
                <c:pt idx="1152">
                  <c:v>15</c:v>
                </c:pt>
                <c:pt idx="1153">
                  <c:v>12</c:v>
                </c:pt>
                <c:pt idx="1154">
                  <c:v>12</c:v>
                </c:pt>
                <c:pt idx="1155">
                  <c:v>12</c:v>
                </c:pt>
                <c:pt idx="1156">
                  <c:v>17</c:v>
                </c:pt>
                <c:pt idx="1157">
                  <c:v>10</c:v>
                </c:pt>
                <c:pt idx="1158">
                  <c:v>13</c:v>
                </c:pt>
                <c:pt idx="1159">
                  <c:v>15</c:v>
                </c:pt>
                <c:pt idx="1160">
                  <c:v>16</c:v>
                </c:pt>
                <c:pt idx="1161">
                  <c:v>16</c:v>
                </c:pt>
                <c:pt idx="1162">
                  <c:v>16</c:v>
                </c:pt>
                <c:pt idx="1163">
                  <c:v>20</c:v>
                </c:pt>
                <c:pt idx="1164">
                  <c:v>12</c:v>
                </c:pt>
                <c:pt idx="1165">
                  <c:v>13</c:v>
                </c:pt>
                <c:pt idx="1166">
                  <c:v>13</c:v>
                </c:pt>
                <c:pt idx="1167">
                  <c:v>7</c:v>
                </c:pt>
                <c:pt idx="1168">
                  <c:v>24</c:v>
                </c:pt>
                <c:pt idx="1169">
                  <c:v>12</c:v>
                </c:pt>
                <c:pt idx="1170">
                  <c:v>12</c:v>
                </c:pt>
                <c:pt idx="1171">
                  <c:v>12</c:v>
                </c:pt>
                <c:pt idx="1172">
                  <c:v>12</c:v>
                </c:pt>
                <c:pt idx="1173">
                  <c:v>12</c:v>
                </c:pt>
                <c:pt idx="1174">
                  <c:v>12</c:v>
                </c:pt>
                <c:pt idx="1175">
                  <c:v>12</c:v>
                </c:pt>
                <c:pt idx="1176">
                  <c:v>12</c:v>
                </c:pt>
                <c:pt idx="1177">
                  <c:v>12</c:v>
                </c:pt>
                <c:pt idx="1178">
                  <c:v>12</c:v>
                </c:pt>
                <c:pt idx="1179">
                  <c:v>12</c:v>
                </c:pt>
                <c:pt idx="1180">
                  <c:v>12</c:v>
                </c:pt>
                <c:pt idx="1181">
                  <c:v>12</c:v>
                </c:pt>
                <c:pt idx="1182">
                  <c:v>10</c:v>
                </c:pt>
                <c:pt idx="1183">
                  <c:v>16</c:v>
                </c:pt>
                <c:pt idx="1184">
                  <c:v>14</c:v>
                </c:pt>
                <c:pt idx="1185">
                  <c:v>14</c:v>
                </c:pt>
                <c:pt idx="1186">
                  <c:v>16</c:v>
                </c:pt>
                <c:pt idx="1187">
                  <c:v>18</c:v>
                </c:pt>
                <c:pt idx="1188">
                  <c:v>10</c:v>
                </c:pt>
                <c:pt idx="1189">
                  <c:v>16</c:v>
                </c:pt>
                <c:pt idx="1190">
                  <c:v>14</c:v>
                </c:pt>
                <c:pt idx="1191">
                  <c:v>15</c:v>
                </c:pt>
                <c:pt idx="1192">
                  <c:v>8</c:v>
                </c:pt>
                <c:pt idx="1193">
                  <c:v>8</c:v>
                </c:pt>
                <c:pt idx="1194">
                  <c:v>15</c:v>
                </c:pt>
                <c:pt idx="1195">
                  <c:v>19</c:v>
                </c:pt>
                <c:pt idx="1196">
                  <c:v>19</c:v>
                </c:pt>
                <c:pt idx="1197">
                  <c:v>9</c:v>
                </c:pt>
                <c:pt idx="1198">
                  <c:v>9</c:v>
                </c:pt>
                <c:pt idx="1199">
                  <c:v>12</c:v>
                </c:pt>
                <c:pt idx="1200">
                  <c:v>12</c:v>
                </c:pt>
                <c:pt idx="1201">
                  <c:v>12</c:v>
                </c:pt>
                <c:pt idx="1202">
                  <c:v>12</c:v>
                </c:pt>
                <c:pt idx="1203">
                  <c:v>25</c:v>
                </c:pt>
                <c:pt idx="1204">
                  <c:v>15</c:v>
                </c:pt>
                <c:pt idx="1205">
                  <c:v>9</c:v>
                </c:pt>
                <c:pt idx="1206">
                  <c:v>11</c:v>
                </c:pt>
                <c:pt idx="1207">
                  <c:v>17</c:v>
                </c:pt>
                <c:pt idx="1208">
                  <c:v>17</c:v>
                </c:pt>
                <c:pt idx="1209">
                  <c:v>16</c:v>
                </c:pt>
                <c:pt idx="1210">
                  <c:v>14</c:v>
                </c:pt>
                <c:pt idx="1211">
                  <c:v>17</c:v>
                </c:pt>
                <c:pt idx="1212">
                  <c:v>18</c:v>
                </c:pt>
                <c:pt idx="1213">
                  <c:v>13</c:v>
                </c:pt>
                <c:pt idx="1214">
                  <c:v>12</c:v>
                </c:pt>
                <c:pt idx="1215">
                  <c:v>26</c:v>
                </c:pt>
                <c:pt idx="1216">
                  <c:v>7</c:v>
                </c:pt>
                <c:pt idx="1217">
                  <c:v>26</c:v>
                </c:pt>
                <c:pt idx="1218">
                  <c:v>13</c:v>
                </c:pt>
                <c:pt idx="1219">
                  <c:v>18</c:v>
                </c:pt>
                <c:pt idx="1220">
                  <c:v>26</c:v>
                </c:pt>
                <c:pt idx="1221">
                  <c:v>26</c:v>
                </c:pt>
                <c:pt idx="1222">
                  <c:v>42</c:v>
                </c:pt>
                <c:pt idx="1223">
                  <c:v>26</c:v>
                </c:pt>
                <c:pt idx="1224">
                  <c:v>26</c:v>
                </c:pt>
                <c:pt idx="1225">
                  <c:v>28</c:v>
                </c:pt>
                <c:pt idx="1226">
                  <c:v>21</c:v>
                </c:pt>
                <c:pt idx="1227">
                  <c:v>13</c:v>
                </c:pt>
                <c:pt idx="1228">
                  <c:v>13</c:v>
                </c:pt>
                <c:pt idx="1229">
                  <c:v>13</c:v>
                </c:pt>
                <c:pt idx="1230">
                  <c:v>15</c:v>
                </c:pt>
                <c:pt idx="1231">
                  <c:v>13</c:v>
                </c:pt>
                <c:pt idx="1232">
                  <c:v>17</c:v>
                </c:pt>
                <c:pt idx="1233">
                  <c:v>17</c:v>
                </c:pt>
                <c:pt idx="1234">
                  <c:v>13</c:v>
                </c:pt>
                <c:pt idx="1235">
                  <c:v>17</c:v>
                </c:pt>
                <c:pt idx="1236">
                  <c:v>17</c:v>
                </c:pt>
                <c:pt idx="1237">
                  <c:v>17</c:v>
                </c:pt>
                <c:pt idx="1238">
                  <c:v>17</c:v>
                </c:pt>
                <c:pt idx="1239">
                  <c:v>17</c:v>
                </c:pt>
                <c:pt idx="1240">
                  <c:v>17</c:v>
                </c:pt>
                <c:pt idx="1241">
                  <c:v>17</c:v>
                </c:pt>
                <c:pt idx="1242">
                  <c:v>17</c:v>
                </c:pt>
                <c:pt idx="1243">
                  <c:v>17</c:v>
                </c:pt>
                <c:pt idx="1244">
                  <c:v>17</c:v>
                </c:pt>
                <c:pt idx="1245">
                  <c:v>17</c:v>
                </c:pt>
                <c:pt idx="1246">
                  <c:v>17</c:v>
                </c:pt>
                <c:pt idx="1247">
                  <c:v>17</c:v>
                </c:pt>
                <c:pt idx="1248">
                  <c:v>17</c:v>
                </c:pt>
                <c:pt idx="1249">
                  <c:v>17</c:v>
                </c:pt>
                <c:pt idx="1250">
                  <c:v>14</c:v>
                </c:pt>
                <c:pt idx="1251">
                  <c:v>14</c:v>
                </c:pt>
                <c:pt idx="1252">
                  <c:v>8</c:v>
                </c:pt>
                <c:pt idx="1253">
                  <c:v>14</c:v>
                </c:pt>
                <c:pt idx="1254">
                  <c:v>14</c:v>
                </c:pt>
                <c:pt idx="1255">
                  <c:v>14</c:v>
                </c:pt>
                <c:pt idx="1256">
                  <c:v>14</c:v>
                </c:pt>
                <c:pt idx="1257">
                  <c:v>18</c:v>
                </c:pt>
                <c:pt idx="1258">
                  <c:v>14</c:v>
                </c:pt>
                <c:pt idx="1259">
                  <c:v>14</c:v>
                </c:pt>
                <c:pt idx="1260">
                  <c:v>18</c:v>
                </c:pt>
                <c:pt idx="1261">
                  <c:v>18</c:v>
                </c:pt>
                <c:pt idx="1262">
                  <c:v>18</c:v>
                </c:pt>
                <c:pt idx="1263">
                  <c:v>18</c:v>
                </c:pt>
                <c:pt idx="1264">
                  <c:v>18</c:v>
                </c:pt>
                <c:pt idx="1265">
                  <c:v>18</c:v>
                </c:pt>
                <c:pt idx="1266">
                  <c:v>18</c:v>
                </c:pt>
                <c:pt idx="1267">
                  <c:v>18</c:v>
                </c:pt>
                <c:pt idx="1268">
                  <c:v>18</c:v>
                </c:pt>
                <c:pt idx="1269">
                  <c:v>18</c:v>
                </c:pt>
                <c:pt idx="1270">
                  <c:v>18</c:v>
                </c:pt>
                <c:pt idx="1271">
                  <c:v>18</c:v>
                </c:pt>
                <c:pt idx="1272">
                  <c:v>18</c:v>
                </c:pt>
                <c:pt idx="1273">
                  <c:v>18</c:v>
                </c:pt>
                <c:pt idx="1274">
                  <c:v>18</c:v>
                </c:pt>
                <c:pt idx="1275">
                  <c:v>18</c:v>
                </c:pt>
                <c:pt idx="1276">
                  <c:v>18</c:v>
                </c:pt>
                <c:pt idx="1277">
                  <c:v>18</c:v>
                </c:pt>
                <c:pt idx="1278">
                  <c:v>36</c:v>
                </c:pt>
                <c:pt idx="1279">
                  <c:v>19</c:v>
                </c:pt>
                <c:pt idx="1280">
                  <c:v>11</c:v>
                </c:pt>
                <c:pt idx="1281">
                  <c:v>11</c:v>
                </c:pt>
                <c:pt idx="1282">
                  <c:v>15</c:v>
                </c:pt>
                <c:pt idx="1283">
                  <c:v>9</c:v>
                </c:pt>
                <c:pt idx="1284">
                  <c:v>13</c:v>
                </c:pt>
                <c:pt idx="1285">
                  <c:v>17</c:v>
                </c:pt>
                <c:pt idx="1286">
                  <c:v>9</c:v>
                </c:pt>
                <c:pt idx="1287">
                  <c:v>14</c:v>
                </c:pt>
                <c:pt idx="1288">
                  <c:v>15</c:v>
                </c:pt>
                <c:pt idx="1289">
                  <c:v>15</c:v>
                </c:pt>
                <c:pt idx="1290">
                  <c:v>15</c:v>
                </c:pt>
                <c:pt idx="1291">
                  <c:v>14</c:v>
                </c:pt>
                <c:pt idx="1292">
                  <c:v>14</c:v>
                </c:pt>
                <c:pt idx="1293">
                  <c:v>14</c:v>
                </c:pt>
                <c:pt idx="1294">
                  <c:v>14</c:v>
                </c:pt>
                <c:pt idx="1295">
                  <c:v>14</c:v>
                </c:pt>
                <c:pt idx="1296">
                  <c:v>14</c:v>
                </c:pt>
                <c:pt idx="1297">
                  <c:v>14</c:v>
                </c:pt>
                <c:pt idx="1298">
                  <c:v>14</c:v>
                </c:pt>
                <c:pt idx="1299">
                  <c:v>10</c:v>
                </c:pt>
                <c:pt idx="1300">
                  <c:v>32</c:v>
                </c:pt>
                <c:pt idx="1301">
                  <c:v>9</c:v>
                </c:pt>
                <c:pt idx="1302">
                  <c:v>13</c:v>
                </c:pt>
                <c:pt idx="1303">
                  <c:v>8</c:v>
                </c:pt>
                <c:pt idx="1304">
                  <c:v>8</c:v>
                </c:pt>
                <c:pt idx="1305">
                  <c:v>8</c:v>
                </c:pt>
                <c:pt idx="1306">
                  <c:v>16</c:v>
                </c:pt>
                <c:pt idx="1307">
                  <c:v>16</c:v>
                </c:pt>
                <c:pt idx="1308">
                  <c:v>14</c:v>
                </c:pt>
                <c:pt idx="1309">
                  <c:v>14</c:v>
                </c:pt>
                <c:pt idx="1310">
                  <c:v>14</c:v>
                </c:pt>
                <c:pt idx="1311">
                  <c:v>14</c:v>
                </c:pt>
                <c:pt idx="1312">
                  <c:v>14</c:v>
                </c:pt>
                <c:pt idx="1313">
                  <c:v>12</c:v>
                </c:pt>
                <c:pt idx="1314">
                  <c:v>7</c:v>
                </c:pt>
                <c:pt idx="1315">
                  <c:v>32</c:v>
                </c:pt>
                <c:pt idx="1316">
                  <c:v>12</c:v>
                </c:pt>
                <c:pt idx="1317">
                  <c:v>12</c:v>
                </c:pt>
                <c:pt idx="1318">
                  <c:v>12</c:v>
                </c:pt>
                <c:pt idx="1319">
                  <c:v>12</c:v>
                </c:pt>
                <c:pt idx="1320">
                  <c:v>12</c:v>
                </c:pt>
                <c:pt idx="1321">
                  <c:v>12</c:v>
                </c:pt>
                <c:pt idx="1322">
                  <c:v>13</c:v>
                </c:pt>
                <c:pt idx="1323">
                  <c:v>16</c:v>
                </c:pt>
                <c:pt idx="1324">
                  <c:v>14</c:v>
                </c:pt>
                <c:pt idx="1325">
                  <c:v>12</c:v>
                </c:pt>
                <c:pt idx="1326">
                  <c:v>14</c:v>
                </c:pt>
                <c:pt idx="1327">
                  <c:v>12</c:v>
                </c:pt>
                <c:pt idx="1328">
                  <c:v>16</c:v>
                </c:pt>
                <c:pt idx="1329">
                  <c:v>13</c:v>
                </c:pt>
                <c:pt idx="1330">
                  <c:v>11</c:v>
                </c:pt>
                <c:pt idx="1331">
                  <c:v>16</c:v>
                </c:pt>
                <c:pt idx="1332">
                  <c:v>10</c:v>
                </c:pt>
                <c:pt idx="1333">
                  <c:v>7</c:v>
                </c:pt>
                <c:pt idx="1334">
                  <c:v>10</c:v>
                </c:pt>
                <c:pt idx="1335">
                  <c:v>10</c:v>
                </c:pt>
                <c:pt idx="1336">
                  <c:v>10</c:v>
                </c:pt>
                <c:pt idx="1337">
                  <c:v>17</c:v>
                </c:pt>
                <c:pt idx="1338">
                  <c:v>17</c:v>
                </c:pt>
                <c:pt idx="1339">
                  <c:v>14</c:v>
                </c:pt>
                <c:pt idx="1340">
                  <c:v>14</c:v>
                </c:pt>
                <c:pt idx="1341">
                  <c:v>14</c:v>
                </c:pt>
                <c:pt idx="1342">
                  <c:v>14</c:v>
                </c:pt>
                <c:pt idx="1343">
                  <c:v>14</c:v>
                </c:pt>
                <c:pt idx="1344">
                  <c:v>14</c:v>
                </c:pt>
                <c:pt idx="1345">
                  <c:v>14</c:v>
                </c:pt>
                <c:pt idx="1346">
                  <c:v>14</c:v>
                </c:pt>
                <c:pt idx="1347">
                  <c:v>14</c:v>
                </c:pt>
                <c:pt idx="1348">
                  <c:v>14</c:v>
                </c:pt>
                <c:pt idx="1349">
                  <c:v>14</c:v>
                </c:pt>
                <c:pt idx="1350">
                  <c:v>14</c:v>
                </c:pt>
                <c:pt idx="1351">
                  <c:v>14</c:v>
                </c:pt>
                <c:pt idx="1352">
                  <c:v>11</c:v>
                </c:pt>
                <c:pt idx="1353">
                  <c:v>12</c:v>
                </c:pt>
                <c:pt idx="1354">
                  <c:v>12</c:v>
                </c:pt>
                <c:pt idx="1355">
                  <c:v>12</c:v>
                </c:pt>
                <c:pt idx="1356">
                  <c:v>11</c:v>
                </c:pt>
                <c:pt idx="1357">
                  <c:v>16</c:v>
                </c:pt>
                <c:pt idx="1358">
                  <c:v>10</c:v>
                </c:pt>
                <c:pt idx="1359">
                  <c:v>14</c:v>
                </c:pt>
                <c:pt idx="1360">
                  <c:v>13</c:v>
                </c:pt>
                <c:pt idx="1361">
                  <c:v>16</c:v>
                </c:pt>
                <c:pt idx="1362">
                  <c:v>9</c:v>
                </c:pt>
                <c:pt idx="1363">
                  <c:v>16</c:v>
                </c:pt>
                <c:pt idx="1364">
                  <c:v>16</c:v>
                </c:pt>
                <c:pt idx="1365">
                  <c:v>19</c:v>
                </c:pt>
                <c:pt idx="1366">
                  <c:v>12</c:v>
                </c:pt>
                <c:pt idx="1367">
                  <c:v>12</c:v>
                </c:pt>
                <c:pt idx="1368">
                  <c:v>12</c:v>
                </c:pt>
                <c:pt idx="1369">
                  <c:v>12</c:v>
                </c:pt>
                <c:pt idx="1370">
                  <c:v>12</c:v>
                </c:pt>
                <c:pt idx="1371">
                  <c:v>12</c:v>
                </c:pt>
                <c:pt idx="1372">
                  <c:v>12</c:v>
                </c:pt>
                <c:pt idx="1373">
                  <c:v>12</c:v>
                </c:pt>
                <c:pt idx="1374">
                  <c:v>12</c:v>
                </c:pt>
                <c:pt idx="1375">
                  <c:v>12</c:v>
                </c:pt>
                <c:pt idx="1376">
                  <c:v>12</c:v>
                </c:pt>
                <c:pt idx="1377">
                  <c:v>12</c:v>
                </c:pt>
                <c:pt idx="1378">
                  <c:v>15</c:v>
                </c:pt>
                <c:pt idx="1379">
                  <c:v>15</c:v>
                </c:pt>
                <c:pt idx="1380">
                  <c:v>15</c:v>
                </c:pt>
                <c:pt idx="1381">
                  <c:v>15</c:v>
                </c:pt>
                <c:pt idx="1382">
                  <c:v>20</c:v>
                </c:pt>
                <c:pt idx="1383">
                  <c:v>20</c:v>
                </c:pt>
                <c:pt idx="1384">
                  <c:v>13</c:v>
                </c:pt>
                <c:pt idx="1385">
                  <c:v>15</c:v>
                </c:pt>
                <c:pt idx="1386">
                  <c:v>20</c:v>
                </c:pt>
                <c:pt idx="1387">
                  <c:v>12</c:v>
                </c:pt>
                <c:pt idx="1388">
                  <c:v>16</c:v>
                </c:pt>
                <c:pt idx="1389">
                  <c:v>16</c:v>
                </c:pt>
                <c:pt idx="1390">
                  <c:v>15</c:v>
                </c:pt>
                <c:pt idx="1391">
                  <c:v>29</c:v>
                </c:pt>
                <c:pt idx="1392">
                  <c:v>15</c:v>
                </c:pt>
                <c:pt idx="1393">
                  <c:v>17</c:v>
                </c:pt>
                <c:pt idx="1394">
                  <c:v>7</c:v>
                </c:pt>
                <c:pt idx="1395">
                  <c:v>18</c:v>
                </c:pt>
                <c:pt idx="1396">
                  <c:v>13</c:v>
                </c:pt>
                <c:pt idx="1397">
                  <c:v>16</c:v>
                </c:pt>
                <c:pt idx="1398">
                  <c:v>13</c:v>
                </c:pt>
                <c:pt idx="1399">
                  <c:v>16</c:v>
                </c:pt>
                <c:pt idx="1400">
                  <c:v>16</c:v>
                </c:pt>
                <c:pt idx="1401">
                  <c:v>19</c:v>
                </c:pt>
                <c:pt idx="1402">
                  <c:v>15</c:v>
                </c:pt>
                <c:pt idx="1403">
                  <c:v>13</c:v>
                </c:pt>
                <c:pt idx="1404">
                  <c:v>15</c:v>
                </c:pt>
                <c:pt idx="1405">
                  <c:v>16</c:v>
                </c:pt>
                <c:pt idx="1406">
                  <c:v>18</c:v>
                </c:pt>
                <c:pt idx="1407">
                  <c:v>12</c:v>
                </c:pt>
                <c:pt idx="1408">
                  <c:v>12</c:v>
                </c:pt>
                <c:pt idx="1409">
                  <c:v>12</c:v>
                </c:pt>
                <c:pt idx="1410">
                  <c:v>13</c:v>
                </c:pt>
                <c:pt idx="1411">
                  <c:v>15</c:v>
                </c:pt>
                <c:pt idx="1412">
                  <c:v>15</c:v>
                </c:pt>
                <c:pt idx="1413">
                  <c:v>13</c:v>
                </c:pt>
                <c:pt idx="1414">
                  <c:v>13</c:v>
                </c:pt>
                <c:pt idx="1415">
                  <c:v>15</c:v>
                </c:pt>
                <c:pt idx="1416">
                  <c:v>13</c:v>
                </c:pt>
                <c:pt idx="1417">
                  <c:v>15</c:v>
                </c:pt>
                <c:pt idx="1418">
                  <c:v>15</c:v>
                </c:pt>
                <c:pt idx="1419">
                  <c:v>15</c:v>
                </c:pt>
                <c:pt idx="1420">
                  <c:v>13</c:v>
                </c:pt>
                <c:pt idx="1421">
                  <c:v>26</c:v>
                </c:pt>
                <c:pt idx="1422">
                  <c:v>26</c:v>
                </c:pt>
                <c:pt idx="1423">
                  <c:v>26</c:v>
                </c:pt>
                <c:pt idx="1424">
                  <c:v>21</c:v>
                </c:pt>
                <c:pt idx="1425">
                  <c:v>21</c:v>
                </c:pt>
                <c:pt idx="1426">
                  <c:v>21</c:v>
                </c:pt>
                <c:pt idx="1427">
                  <c:v>21</c:v>
                </c:pt>
                <c:pt idx="1428">
                  <c:v>21</c:v>
                </c:pt>
                <c:pt idx="1429">
                  <c:v>21</c:v>
                </c:pt>
                <c:pt idx="1430">
                  <c:v>21</c:v>
                </c:pt>
                <c:pt idx="1431">
                  <c:v>21</c:v>
                </c:pt>
                <c:pt idx="1432">
                  <c:v>21</c:v>
                </c:pt>
                <c:pt idx="1433">
                  <c:v>21</c:v>
                </c:pt>
                <c:pt idx="1434">
                  <c:v>21</c:v>
                </c:pt>
                <c:pt idx="1435">
                  <c:v>21</c:v>
                </c:pt>
                <c:pt idx="1436">
                  <c:v>21</c:v>
                </c:pt>
                <c:pt idx="1437">
                  <c:v>13</c:v>
                </c:pt>
                <c:pt idx="1438">
                  <c:v>13</c:v>
                </c:pt>
                <c:pt idx="1439">
                  <c:v>14</c:v>
                </c:pt>
                <c:pt idx="1440">
                  <c:v>12</c:v>
                </c:pt>
                <c:pt idx="1441">
                  <c:v>25</c:v>
                </c:pt>
                <c:pt idx="1442">
                  <c:v>25</c:v>
                </c:pt>
                <c:pt idx="1443">
                  <c:v>13</c:v>
                </c:pt>
                <c:pt idx="1444">
                  <c:v>7</c:v>
                </c:pt>
                <c:pt idx="1445">
                  <c:v>8</c:v>
                </c:pt>
                <c:pt idx="1446">
                  <c:v>16</c:v>
                </c:pt>
                <c:pt idx="1447">
                  <c:v>16</c:v>
                </c:pt>
                <c:pt idx="1448">
                  <c:v>13</c:v>
                </c:pt>
                <c:pt idx="1449">
                  <c:v>13</c:v>
                </c:pt>
                <c:pt idx="1450">
                  <c:v>13</c:v>
                </c:pt>
                <c:pt idx="1451">
                  <c:v>8</c:v>
                </c:pt>
                <c:pt idx="1452">
                  <c:v>13</c:v>
                </c:pt>
                <c:pt idx="1453">
                  <c:v>8</c:v>
                </c:pt>
                <c:pt idx="1454">
                  <c:v>10</c:v>
                </c:pt>
                <c:pt idx="1455">
                  <c:v>14</c:v>
                </c:pt>
                <c:pt idx="1456">
                  <c:v>19</c:v>
                </c:pt>
                <c:pt idx="1457">
                  <c:v>13</c:v>
                </c:pt>
                <c:pt idx="1458">
                  <c:v>13</c:v>
                </c:pt>
                <c:pt idx="1459">
                  <c:v>14</c:v>
                </c:pt>
                <c:pt idx="1460">
                  <c:v>14</c:v>
                </c:pt>
                <c:pt idx="1461">
                  <c:v>13</c:v>
                </c:pt>
                <c:pt idx="1462">
                  <c:v>13</c:v>
                </c:pt>
                <c:pt idx="1463">
                  <c:v>34</c:v>
                </c:pt>
                <c:pt idx="1464">
                  <c:v>13</c:v>
                </c:pt>
                <c:pt idx="1465">
                  <c:v>16</c:v>
                </c:pt>
                <c:pt idx="1466">
                  <c:v>8</c:v>
                </c:pt>
                <c:pt idx="1467">
                  <c:v>12</c:v>
                </c:pt>
                <c:pt idx="1468">
                  <c:v>9</c:v>
                </c:pt>
                <c:pt idx="1469">
                  <c:v>27</c:v>
                </c:pt>
                <c:pt idx="1470">
                  <c:v>13</c:v>
                </c:pt>
                <c:pt idx="1471">
                  <c:v>9</c:v>
                </c:pt>
                <c:pt idx="1472">
                  <c:v>14</c:v>
                </c:pt>
                <c:pt idx="1473">
                  <c:v>10</c:v>
                </c:pt>
                <c:pt idx="1474">
                  <c:v>26</c:v>
                </c:pt>
                <c:pt idx="1475">
                  <c:v>26</c:v>
                </c:pt>
                <c:pt idx="1476">
                  <c:v>26</c:v>
                </c:pt>
                <c:pt idx="1477">
                  <c:v>26</c:v>
                </c:pt>
                <c:pt idx="1478">
                  <c:v>26</c:v>
                </c:pt>
                <c:pt idx="1479">
                  <c:v>26</c:v>
                </c:pt>
                <c:pt idx="1480">
                  <c:v>26</c:v>
                </c:pt>
                <c:pt idx="1481">
                  <c:v>26</c:v>
                </c:pt>
                <c:pt idx="1482">
                  <c:v>26</c:v>
                </c:pt>
                <c:pt idx="1483">
                  <c:v>26</c:v>
                </c:pt>
                <c:pt idx="1484">
                  <c:v>26</c:v>
                </c:pt>
                <c:pt idx="1485">
                  <c:v>26</c:v>
                </c:pt>
                <c:pt idx="1486">
                  <c:v>26</c:v>
                </c:pt>
                <c:pt idx="1487">
                  <c:v>26</c:v>
                </c:pt>
                <c:pt idx="1488">
                  <c:v>26</c:v>
                </c:pt>
                <c:pt idx="1489">
                  <c:v>26</c:v>
                </c:pt>
                <c:pt idx="1490">
                  <c:v>26</c:v>
                </c:pt>
                <c:pt idx="1491">
                  <c:v>26</c:v>
                </c:pt>
                <c:pt idx="1492">
                  <c:v>26</c:v>
                </c:pt>
                <c:pt idx="1493">
                  <c:v>26</c:v>
                </c:pt>
                <c:pt idx="1494">
                  <c:v>26</c:v>
                </c:pt>
                <c:pt idx="1495">
                  <c:v>26</c:v>
                </c:pt>
                <c:pt idx="1496">
                  <c:v>26</c:v>
                </c:pt>
                <c:pt idx="1497">
                  <c:v>26</c:v>
                </c:pt>
                <c:pt idx="1498">
                  <c:v>15</c:v>
                </c:pt>
                <c:pt idx="1499">
                  <c:v>15</c:v>
                </c:pt>
                <c:pt idx="1500">
                  <c:v>12</c:v>
                </c:pt>
                <c:pt idx="1501">
                  <c:v>15</c:v>
                </c:pt>
                <c:pt idx="1502">
                  <c:v>15</c:v>
                </c:pt>
                <c:pt idx="1503">
                  <c:v>14</c:v>
                </c:pt>
                <c:pt idx="1504">
                  <c:v>14</c:v>
                </c:pt>
                <c:pt idx="1505">
                  <c:v>15</c:v>
                </c:pt>
                <c:pt idx="1506">
                  <c:v>13</c:v>
                </c:pt>
                <c:pt idx="1507">
                  <c:v>19</c:v>
                </c:pt>
                <c:pt idx="1508">
                  <c:v>14</c:v>
                </c:pt>
                <c:pt idx="1509">
                  <c:v>17</c:v>
                </c:pt>
                <c:pt idx="1510">
                  <c:v>17</c:v>
                </c:pt>
                <c:pt idx="1511">
                  <c:v>17</c:v>
                </c:pt>
                <c:pt idx="1512">
                  <c:v>17</c:v>
                </c:pt>
                <c:pt idx="1513">
                  <c:v>17</c:v>
                </c:pt>
                <c:pt idx="1514">
                  <c:v>17</c:v>
                </c:pt>
                <c:pt idx="1515">
                  <c:v>15</c:v>
                </c:pt>
                <c:pt idx="1516">
                  <c:v>17</c:v>
                </c:pt>
                <c:pt idx="1517">
                  <c:v>17</c:v>
                </c:pt>
                <c:pt idx="1518">
                  <c:v>17</c:v>
                </c:pt>
                <c:pt idx="1519">
                  <c:v>17</c:v>
                </c:pt>
                <c:pt idx="1520">
                  <c:v>17</c:v>
                </c:pt>
                <c:pt idx="1521">
                  <c:v>17</c:v>
                </c:pt>
                <c:pt idx="1522">
                  <c:v>17</c:v>
                </c:pt>
                <c:pt idx="1523">
                  <c:v>13</c:v>
                </c:pt>
                <c:pt idx="1524">
                  <c:v>17</c:v>
                </c:pt>
                <c:pt idx="1525">
                  <c:v>17</c:v>
                </c:pt>
                <c:pt idx="1526">
                  <c:v>17</c:v>
                </c:pt>
                <c:pt idx="1527">
                  <c:v>17</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9</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14</c:v>
                </c:pt>
                <c:pt idx="1555">
                  <c:v>11</c:v>
                </c:pt>
                <c:pt idx="1556">
                  <c:v>14</c:v>
                </c:pt>
                <c:pt idx="1557">
                  <c:v>11</c:v>
                </c:pt>
                <c:pt idx="1558">
                  <c:v>11</c:v>
                </c:pt>
                <c:pt idx="1559">
                  <c:v>22</c:v>
                </c:pt>
                <c:pt idx="1560">
                  <c:v>22</c:v>
                </c:pt>
                <c:pt idx="1561">
                  <c:v>22</c:v>
                </c:pt>
                <c:pt idx="1562">
                  <c:v>22</c:v>
                </c:pt>
                <c:pt idx="1563">
                  <c:v>16</c:v>
                </c:pt>
                <c:pt idx="1564">
                  <c:v>16</c:v>
                </c:pt>
                <c:pt idx="1565">
                  <c:v>16</c:v>
                </c:pt>
                <c:pt idx="1566">
                  <c:v>10</c:v>
                </c:pt>
                <c:pt idx="1567">
                  <c:v>10</c:v>
                </c:pt>
                <c:pt idx="1568">
                  <c:v>7</c:v>
                </c:pt>
                <c:pt idx="1569">
                  <c:v>7</c:v>
                </c:pt>
                <c:pt idx="1570">
                  <c:v>14</c:v>
                </c:pt>
                <c:pt idx="1571">
                  <c:v>14</c:v>
                </c:pt>
                <c:pt idx="1572">
                  <c:v>15</c:v>
                </c:pt>
                <c:pt idx="1573">
                  <c:v>15</c:v>
                </c:pt>
                <c:pt idx="1574">
                  <c:v>15</c:v>
                </c:pt>
                <c:pt idx="1575">
                  <c:v>17</c:v>
                </c:pt>
                <c:pt idx="1576">
                  <c:v>17</c:v>
                </c:pt>
                <c:pt idx="1577">
                  <c:v>14</c:v>
                </c:pt>
                <c:pt idx="1578">
                  <c:v>12</c:v>
                </c:pt>
                <c:pt idx="1579">
                  <c:v>13</c:v>
                </c:pt>
                <c:pt idx="1580">
                  <c:v>19</c:v>
                </c:pt>
                <c:pt idx="1581">
                  <c:v>19</c:v>
                </c:pt>
                <c:pt idx="1582">
                  <c:v>13</c:v>
                </c:pt>
                <c:pt idx="1583">
                  <c:v>19</c:v>
                </c:pt>
                <c:pt idx="1584">
                  <c:v>19</c:v>
                </c:pt>
                <c:pt idx="1585">
                  <c:v>19</c:v>
                </c:pt>
                <c:pt idx="1586">
                  <c:v>19</c:v>
                </c:pt>
                <c:pt idx="1587">
                  <c:v>13</c:v>
                </c:pt>
                <c:pt idx="1588">
                  <c:v>19</c:v>
                </c:pt>
                <c:pt idx="1589">
                  <c:v>19</c:v>
                </c:pt>
                <c:pt idx="1590">
                  <c:v>19</c:v>
                </c:pt>
                <c:pt idx="1591">
                  <c:v>19</c:v>
                </c:pt>
                <c:pt idx="1592">
                  <c:v>19</c:v>
                </c:pt>
                <c:pt idx="1593">
                  <c:v>19</c:v>
                </c:pt>
                <c:pt idx="1594">
                  <c:v>19</c:v>
                </c:pt>
                <c:pt idx="1595">
                  <c:v>19</c:v>
                </c:pt>
                <c:pt idx="1596">
                  <c:v>19</c:v>
                </c:pt>
                <c:pt idx="1597">
                  <c:v>19</c:v>
                </c:pt>
                <c:pt idx="1598">
                  <c:v>19</c:v>
                </c:pt>
                <c:pt idx="1599">
                  <c:v>19</c:v>
                </c:pt>
                <c:pt idx="1600">
                  <c:v>19</c:v>
                </c:pt>
                <c:pt idx="1601">
                  <c:v>10</c:v>
                </c:pt>
                <c:pt idx="1602">
                  <c:v>10</c:v>
                </c:pt>
                <c:pt idx="1603">
                  <c:v>27</c:v>
                </c:pt>
                <c:pt idx="1604">
                  <c:v>13</c:v>
                </c:pt>
                <c:pt idx="1605">
                  <c:v>18</c:v>
                </c:pt>
                <c:pt idx="1606">
                  <c:v>18</c:v>
                </c:pt>
                <c:pt idx="1607">
                  <c:v>18</c:v>
                </c:pt>
                <c:pt idx="1608">
                  <c:v>18</c:v>
                </c:pt>
                <c:pt idx="1609">
                  <c:v>18</c:v>
                </c:pt>
                <c:pt idx="1610">
                  <c:v>18</c:v>
                </c:pt>
                <c:pt idx="1611">
                  <c:v>18</c:v>
                </c:pt>
                <c:pt idx="1612">
                  <c:v>18</c:v>
                </c:pt>
                <c:pt idx="1613">
                  <c:v>18</c:v>
                </c:pt>
                <c:pt idx="1614">
                  <c:v>18</c:v>
                </c:pt>
                <c:pt idx="1615">
                  <c:v>10</c:v>
                </c:pt>
                <c:pt idx="1616">
                  <c:v>15</c:v>
                </c:pt>
                <c:pt idx="1617">
                  <c:v>16</c:v>
                </c:pt>
                <c:pt idx="1618">
                  <c:v>15</c:v>
                </c:pt>
                <c:pt idx="1619">
                  <c:v>13</c:v>
                </c:pt>
                <c:pt idx="1620">
                  <c:v>13</c:v>
                </c:pt>
                <c:pt idx="1621">
                  <c:v>13</c:v>
                </c:pt>
                <c:pt idx="1622">
                  <c:v>13</c:v>
                </c:pt>
                <c:pt idx="1623">
                  <c:v>13</c:v>
                </c:pt>
                <c:pt idx="1624">
                  <c:v>13</c:v>
                </c:pt>
                <c:pt idx="1625">
                  <c:v>15</c:v>
                </c:pt>
                <c:pt idx="1626">
                  <c:v>13</c:v>
                </c:pt>
                <c:pt idx="1627">
                  <c:v>13</c:v>
                </c:pt>
                <c:pt idx="1628">
                  <c:v>13</c:v>
                </c:pt>
                <c:pt idx="1629">
                  <c:v>13</c:v>
                </c:pt>
                <c:pt idx="1630">
                  <c:v>13</c:v>
                </c:pt>
                <c:pt idx="1631">
                  <c:v>13</c:v>
                </c:pt>
                <c:pt idx="1632">
                  <c:v>13</c:v>
                </c:pt>
                <c:pt idx="1633">
                  <c:v>13</c:v>
                </c:pt>
                <c:pt idx="1634">
                  <c:v>7</c:v>
                </c:pt>
                <c:pt idx="1635">
                  <c:v>7</c:v>
                </c:pt>
                <c:pt idx="1636">
                  <c:v>15</c:v>
                </c:pt>
                <c:pt idx="1637">
                  <c:v>7</c:v>
                </c:pt>
                <c:pt idx="1638">
                  <c:v>13</c:v>
                </c:pt>
                <c:pt idx="1639">
                  <c:v>15</c:v>
                </c:pt>
                <c:pt idx="1640">
                  <c:v>11</c:v>
                </c:pt>
                <c:pt idx="1641">
                  <c:v>11</c:v>
                </c:pt>
                <c:pt idx="1642">
                  <c:v>18</c:v>
                </c:pt>
                <c:pt idx="1643">
                  <c:v>18</c:v>
                </c:pt>
                <c:pt idx="1644">
                  <c:v>18</c:v>
                </c:pt>
                <c:pt idx="1645">
                  <c:v>18</c:v>
                </c:pt>
                <c:pt idx="1646">
                  <c:v>14</c:v>
                </c:pt>
                <c:pt idx="1647">
                  <c:v>14</c:v>
                </c:pt>
                <c:pt idx="1648">
                  <c:v>21</c:v>
                </c:pt>
                <c:pt idx="1649">
                  <c:v>14</c:v>
                </c:pt>
                <c:pt idx="1650">
                  <c:v>16</c:v>
                </c:pt>
                <c:pt idx="1651">
                  <c:v>10</c:v>
                </c:pt>
                <c:pt idx="1652">
                  <c:v>14</c:v>
                </c:pt>
                <c:pt idx="1653">
                  <c:v>14</c:v>
                </c:pt>
                <c:pt idx="1654">
                  <c:v>14</c:v>
                </c:pt>
                <c:pt idx="1655">
                  <c:v>7</c:v>
                </c:pt>
                <c:pt idx="1656">
                  <c:v>16</c:v>
                </c:pt>
                <c:pt idx="1657">
                  <c:v>13</c:v>
                </c:pt>
                <c:pt idx="1658">
                  <c:v>24</c:v>
                </c:pt>
                <c:pt idx="1659">
                  <c:v>24</c:v>
                </c:pt>
                <c:pt idx="1660">
                  <c:v>11</c:v>
                </c:pt>
                <c:pt idx="1661">
                  <c:v>11</c:v>
                </c:pt>
                <c:pt idx="1662">
                  <c:v>11</c:v>
                </c:pt>
                <c:pt idx="1663">
                  <c:v>11</c:v>
                </c:pt>
                <c:pt idx="1664">
                  <c:v>11</c:v>
                </c:pt>
                <c:pt idx="1665">
                  <c:v>11</c:v>
                </c:pt>
                <c:pt idx="1666">
                  <c:v>11</c:v>
                </c:pt>
                <c:pt idx="1667">
                  <c:v>13</c:v>
                </c:pt>
                <c:pt idx="1668">
                  <c:v>11</c:v>
                </c:pt>
                <c:pt idx="1669">
                  <c:v>20</c:v>
                </c:pt>
                <c:pt idx="1670">
                  <c:v>19</c:v>
                </c:pt>
                <c:pt idx="1671">
                  <c:v>20</c:v>
                </c:pt>
                <c:pt idx="1672">
                  <c:v>10</c:v>
                </c:pt>
                <c:pt idx="1673">
                  <c:v>15</c:v>
                </c:pt>
                <c:pt idx="1674">
                  <c:v>7</c:v>
                </c:pt>
                <c:pt idx="1675">
                  <c:v>12</c:v>
                </c:pt>
                <c:pt idx="1676">
                  <c:v>14</c:v>
                </c:pt>
                <c:pt idx="1677">
                  <c:v>15</c:v>
                </c:pt>
                <c:pt idx="1678">
                  <c:v>8</c:v>
                </c:pt>
                <c:pt idx="1679">
                  <c:v>15</c:v>
                </c:pt>
                <c:pt idx="1680">
                  <c:v>15</c:v>
                </c:pt>
                <c:pt idx="1681">
                  <c:v>15</c:v>
                </c:pt>
                <c:pt idx="1682">
                  <c:v>15</c:v>
                </c:pt>
                <c:pt idx="1683">
                  <c:v>15</c:v>
                </c:pt>
                <c:pt idx="1684">
                  <c:v>15</c:v>
                </c:pt>
                <c:pt idx="1685">
                  <c:v>15</c:v>
                </c:pt>
                <c:pt idx="1686">
                  <c:v>15</c:v>
                </c:pt>
                <c:pt idx="1687">
                  <c:v>15</c:v>
                </c:pt>
                <c:pt idx="1688">
                  <c:v>15</c:v>
                </c:pt>
                <c:pt idx="1689">
                  <c:v>15</c:v>
                </c:pt>
                <c:pt idx="1690">
                  <c:v>15</c:v>
                </c:pt>
                <c:pt idx="1691">
                  <c:v>15</c:v>
                </c:pt>
                <c:pt idx="1692">
                  <c:v>15</c:v>
                </c:pt>
                <c:pt idx="1693">
                  <c:v>46</c:v>
                </c:pt>
                <c:pt idx="1694">
                  <c:v>46</c:v>
                </c:pt>
                <c:pt idx="1695">
                  <c:v>45</c:v>
                </c:pt>
                <c:pt idx="1696">
                  <c:v>10</c:v>
                </c:pt>
                <c:pt idx="1697">
                  <c:v>10</c:v>
                </c:pt>
                <c:pt idx="1698">
                  <c:v>13</c:v>
                </c:pt>
                <c:pt idx="1699">
                  <c:v>13</c:v>
                </c:pt>
                <c:pt idx="1700">
                  <c:v>13</c:v>
                </c:pt>
                <c:pt idx="1701">
                  <c:v>17</c:v>
                </c:pt>
                <c:pt idx="1702">
                  <c:v>13</c:v>
                </c:pt>
                <c:pt idx="1703">
                  <c:v>15</c:v>
                </c:pt>
                <c:pt idx="1704">
                  <c:v>16</c:v>
                </c:pt>
                <c:pt idx="1705">
                  <c:v>15</c:v>
                </c:pt>
                <c:pt idx="1706">
                  <c:v>15</c:v>
                </c:pt>
                <c:pt idx="1707">
                  <c:v>10</c:v>
                </c:pt>
                <c:pt idx="1708">
                  <c:v>20</c:v>
                </c:pt>
                <c:pt idx="1709">
                  <c:v>14</c:v>
                </c:pt>
                <c:pt idx="1710">
                  <c:v>14</c:v>
                </c:pt>
                <c:pt idx="1711">
                  <c:v>14</c:v>
                </c:pt>
                <c:pt idx="1712">
                  <c:v>14</c:v>
                </c:pt>
                <c:pt idx="1713">
                  <c:v>12</c:v>
                </c:pt>
                <c:pt idx="1714">
                  <c:v>11</c:v>
                </c:pt>
                <c:pt idx="1715">
                  <c:v>12</c:v>
                </c:pt>
                <c:pt idx="1716">
                  <c:v>11</c:v>
                </c:pt>
                <c:pt idx="1717">
                  <c:v>16</c:v>
                </c:pt>
                <c:pt idx="1718">
                  <c:v>12</c:v>
                </c:pt>
                <c:pt idx="1719">
                  <c:v>14</c:v>
                </c:pt>
                <c:pt idx="1720">
                  <c:v>11</c:v>
                </c:pt>
                <c:pt idx="1721">
                  <c:v>11</c:v>
                </c:pt>
                <c:pt idx="1722">
                  <c:v>16</c:v>
                </c:pt>
                <c:pt idx="1723">
                  <c:v>24</c:v>
                </c:pt>
                <c:pt idx="1724">
                  <c:v>14</c:v>
                </c:pt>
                <c:pt idx="1725">
                  <c:v>19</c:v>
                </c:pt>
                <c:pt idx="1726">
                  <c:v>15</c:v>
                </c:pt>
                <c:pt idx="1727">
                  <c:v>15</c:v>
                </c:pt>
                <c:pt idx="1728">
                  <c:v>7</c:v>
                </c:pt>
                <c:pt idx="1729">
                  <c:v>16</c:v>
                </c:pt>
                <c:pt idx="1730">
                  <c:v>16</c:v>
                </c:pt>
                <c:pt idx="1731">
                  <c:v>16</c:v>
                </c:pt>
                <c:pt idx="1732">
                  <c:v>16</c:v>
                </c:pt>
                <c:pt idx="1733">
                  <c:v>16</c:v>
                </c:pt>
                <c:pt idx="1734">
                  <c:v>16</c:v>
                </c:pt>
                <c:pt idx="1735">
                  <c:v>16</c:v>
                </c:pt>
                <c:pt idx="1736">
                  <c:v>16</c:v>
                </c:pt>
                <c:pt idx="1737">
                  <c:v>16</c:v>
                </c:pt>
                <c:pt idx="1738">
                  <c:v>14</c:v>
                </c:pt>
                <c:pt idx="1739">
                  <c:v>13</c:v>
                </c:pt>
                <c:pt idx="1740">
                  <c:v>18</c:v>
                </c:pt>
                <c:pt idx="1741">
                  <c:v>10</c:v>
                </c:pt>
                <c:pt idx="1742">
                  <c:v>13</c:v>
                </c:pt>
                <c:pt idx="1743">
                  <c:v>10</c:v>
                </c:pt>
                <c:pt idx="1744">
                  <c:v>10</c:v>
                </c:pt>
                <c:pt idx="1745">
                  <c:v>10</c:v>
                </c:pt>
                <c:pt idx="1746">
                  <c:v>20</c:v>
                </c:pt>
                <c:pt idx="1747">
                  <c:v>20</c:v>
                </c:pt>
                <c:pt idx="1748">
                  <c:v>12</c:v>
                </c:pt>
                <c:pt idx="1749">
                  <c:v>12</c:v>
                </c:pt>
                <c:pt idx="1750">
                  <c:v>12</c:v>
                </c:pt>
                <c:pt idx="1751">
                  <c:v>23</c:v>
                </c:pt>
                <c:pt idx="1752">
                  <c:v>23</c:v>
                </c:pt>
                <c:pt idx="1753">
                  <c:v>10</c:v>
                </c:pt>
                <c:pt idx="1754">
                  <c:v>16</c:v>
                </c:pt>
                <c:pt idx="1755">
                  <c:v>11</c:v>
                </c:pt>
                <c:pt idx="1756">
                  <c:v>11</c:v>
                </c:pt>
                <c:pt idx="1757">
                  <c:v>11</c:v>
                </c:pt>
                <c:pt idx="1758">
                  <c:v>14</c:v>
                </c:pt>
                <c:pt idx="1759">
                  <c:v>10</c:v>
                </c:pt>
                <c:pt idx="1760">
                  <c:v>17</c:v>
                </c:pt>
                <c:pt idx="1761">
                  <c:v>17</c:v>
                </c:pt>
                <c:pt idx="1762">
                  <c:v>17</c:v>
                </c:pt>
                <c:pt idx="1763">
                  <c:v>17</c:v>
                </c:pt>
                <c:pt idx="1764">
                  <c:v>17</c:v>
                </c:pt>
                <c:pt idx="1765">
                  <c:v>17</c:v>
                </c:pt>
                <c:pt idx="1766">
                  <c:v>17</c:v>
                </c:pt>
                <c:pt idx="1767">
                  <c:v>17</c:v>
                </c:pt>
                <c:pt idx="1768">
                  <c:v>17</c:v>
                </c:pt>
                <c:pt idx="1769">
                  <c:v>17</c:v>
                </c:pt>
                <c:pt idx="1770">
                  <c:v>17</c:v>
                </c:pt>
                <c:pt idx="1771">
                  <c:v>12</c:v>
                </c:pt>
                <c:pt idx="1772">
                  <c:v>17</c:v>
                </c:pt>
                <c:pt idx="1773">
                  <c:v>17</c:v>
                </c:pt>
                <c:pt idx="1774">
                  <c:v>17</c:v>
                </c:pt>
                <c:pt idx="1775">
                  <c:v>17</c:v>
                </c:pt>
                <c:pt idx="1776">
                  <c:v>13</c:v>
                </c:pt>
                <c:pt idx="1777">
                  <c:v>13</c:v>
                </c:pt>
                <c:pt idx="1778">
                  <c:v>13</c:v>
                </c:pt>
                <c:pt idx="1779">
                  <c:v>13</c:v>
                </c:pt>
                <c:pt idx="1780">
                  <c:v>13</c:v>
                </c:pt>
                <c:pt idx="1781">
                  <c:v>13</c:v>
                </c:pt>
                <c:pt idx="1782">
                  <c:v>13</c:v>
                </c:pt>
                <c:pt idx="1783">
                  <c:v>10</c:v>
                </c:pt>
                <c:pt idx="1784">
                  <c:v>10</c:v>
                </c:pt>
                <c:pt idx="1785">
                  <c:v>10</c:v>
                </c:pt>
                <c:pt idx="1786">
                  <c:v>10</c:v>
                </c:pt>
                <c:pt idx="1787">
                  <c:v>12</c:v>
                </c:pt>
                <c:pt idx="1788">
                  <c:v>10</c:v>
                </c:pt>
                <c:pt idx="1789">
                  <c:v>10</c:v>
                </c:pt>
                <c:pt idx="1790">
                  <c:v>12</c:v>
                </c:pt>
                <c:pt idx="1791">
                  <c:v>10</c:v>
                </c:pt>
                <c:pt idx="1792">
                  <c:v>10</c:v>
                </c:pt>
                <c:pt idx="1793">
                  <c:v>17</c:v>
                </c:pt>
                <c:pt idx="1794">
                  <c:v>20</c:v>
                </c:pt>
                <c:pt idx="1795">
                  <c:v>12</c:v>
                </c:pt>
                <c:pt idx="1796">
                  <c:v>12</c:v>
                </c:pt>
                <c:pt idx="1797">
                  <c:v>13</c:v>
                </c:pt>
                <c:pt idx="1798">
                  <c:v>13</c:v>
                </c:pt>
                <c:pt idx="1799">
                  <c:v>12</c:v>
                </c:pt>
                <c:pt idx="1800">
                  <c:v>8</c:v>
                </c:pt>
                <c:pt idx="1801">
                  <c:v>12</c:v>
                </c:pt>
                <c:pt idx="1802">
                  <c:v>13</c:v>
                </c:pt>
                <c:pt idx="1803">
                  <c:v>20</c:v>
                </c:pt>
                <c:pt idx="1804">
                  <c:v>15</c:v>
                </c:pt>
                <c:pt idx="1805">
                  <c:v>7</c:v>
                </c:pt>
                <c:pt idx="1806">
                  <c:v>15</c:v>
                </c:pt>
                <c:pt idx="1807">
                  <c:v>11</c:v>
                </c:pt>
                <c:pt idx="1808">
                  <c:v>10</c:v>
                </c:pt>
                <c:pt idx="1809">
                  <c:v>16</c:v>
                </c:pt>
                <c:pt idx="1810">
                  <c:v>13</c:v>
                </c:pt>
                <c:pt idx="1811">
                  <c:v>16</c:v>
                </c:pt>
                <c:pt idx="1812">
                  <c:v>16</c:v>
                </c:pt>
                <c:pt idx="1813">
                  <c:v>16</c:v>
                </c:pt>
                <c:pt idx="1814">
                  <c:v>14</c:v>
                </c:pt>
                <c:pt idx="1815">
                  <c:v>14</c:v>
                </c:pt>
                <c:pt idx="1816">
                  <c:v>14</c:v>
                </c:pt>
                <c:pt idx="1817">
                  <c:v>15</c:v>
                </c:pt>
                <c:pt idx="1818">
                  <c:v>12</c:v>
                </c:pt>
                <c:pt idx="1819">
                  <c:v>12</c:v>
                </c:pt>
                <c:pt idx="1820">
                  <c:v>12</c:v>
                </c:pt>
                <c:pt idx="1821">
                  <c:v>12</c:v>
                </c:pt>
                <c:pt idx="1822">
                  <c:v>12</c:v>
                </c:pt>
                <c:pt idx="1823">
                  <c:v>12</c:v>
                </c:pt>
                <c:pt idx="1824">
                  <c:v>12</c:v>
                </c:pt>
                <c:pt idx="1825">
                  <c:v>12</c:v>
                </c:pt>
                <c:pt idx="1826">
                  <c:v>12</c:v>
                </c:pt>
                <c:pt idx="1827">
                  <c:v>12</c:v>
                </c:pt>
                <c:pt idx="1828">
                  <c:v>12</c:v>
                </c:pt>
                <c:pt idx="1829">
                  <c:v>18</c:v>
                </c:pt>
                <c:pt idx="1830">
                  <c:v>22</c:v>
                </c:pt>
                <c:pt idx="1831">
                  <c:v>22</c:v>
                </c:pt>
                <c:pt idx="1832">
                  <c:v>22</c:v>
                </c:pt>
                <c:pt idx="1833">
                  <c:v>15</c:v>
                </c:pt>
                <c:pt idx="1834">
                  <c:v>15</c:v>
                </c:pt>
                <c:pt idx="1835">
                  <c:v>16</c:v>
                </c:pt>
                <c:pt idx="1836">
                  <c:v>16</c:v>
                </c:pt>
                <c:pt idx="1837">
                  <c:v>16</c:v>
                </c:pt>
                <c:pt idx="1838">
                  <c:v>16</c:v>
                </c:pt>
                <c:pt idx="1839">
                  <c:v>16</c:v>
                </c:pt>
                <c:pt idx="1840">
                  <c:v>16</c:v>
                </c:pt>
                <c:pt idx="1841">
                  <c:v>16</c:v>
                </c:pt>
                <c:pt idx="1842">
                  <c:v>16</c:v>
                </c:pt>
                <c:pt idx="1843">
                  <c:v>16</c:v>
                </c:pt>
                <c:pt idx="1844">
                  <c:v>16</c:v>
                </c:pt>
                <c:pt idx="1845">
                  <c:v>16</c:v>
                </c:pt>
                <c:pt idx="1846">
                  <c:v>16</c:v>
                </c:pt>
                <c:pt idx="1847">
                  <c:v>16</c:v>
                </c:pt>
                <c:pt idx="1848">
                  <c:v>16</c:v>
                </c:pt>
                <c:pt idx="1849">
                  <c:v>16</c:v>
                </c:pt>
                <c:pt idx="1850">
                  <c:v>16</c:v>
                </c:pt>
                <c:pt idx="1851">
                  <c:v>6</c:v>
                </c:pt>
                <c:pt idx="1852">
                  <c:v>12</c:v>
                </c:pt>
                <c:pt idx="1853">
                  <c:v>19</c:v>
                </c:pt>
                <c:pt idx="1854">
                  <c:v>14</c:v>
                </c:pt>
                <c:pt idx="1855">
                  <c:v>13</c:v>
                </c:pt>
                <c:pt idx="1856">
                  <c:v>13</c:v>
                </c:pt>
                <c:pt idx="1857">
                  <c:v>18</c:v>
                </c:pt>
                <c:pt idx="1858">
                  <c:v>18</c:v>
                </c:pt>
                <c:pt idx="1859">
                  <c:v>18</c:v>
                </c:pt>
                <c:pt idx="1860">
                  <c:v>18</c:v>
                </c:pt>
                <c:pt idx="1861">
                  <c:v>18</c:v>
                </c:pt>
                <c:pt idx="1862">
                  <c:v>18</c:v>
                </c:pt>
                <c:pt idx="1863">
                  <c:v>18</c:v>
                </c:pt>
                <c:pt idx="1864">
                  <c:v>18</c:v>
                </c:pt>
                <c:pt idx="1865">
                  <c:v>18</c:v>
                </c:pt>
                <c:pt idx="1866">
                  <c:v>18</c:v>
                </c:pt>
                <c:pt idx="1867">
                  <c:v>10</c:v>
                </c:pt>
                <c:pt idx="1868">
                  <c:v>18</c:v>
                </c:pt>
                <c:pt idx="1869">
                  <c:v>18</c:v>
                </c:pt>
                <c:pt idx="1870">
                  <c:v>18</c:v>
                </c:pt>
                <c:pt idx="1871">
                  <c:v>18</c:v>
                </c:pt>
                <c:pt idx="1872">
                  <c:v>18</c:v>
                </c:pt>
                <c:pt idx="1873">
                  <c:v>18</c:v>
                </c:pt>
                <c:pt idx="1874">
                  <c:v>7</c:v>
                </c:pt>
                <c:pt idx="1875">
                  <c:v>18</c:v>
                </c:pt>
                <c:pt idx="1876">
                  <c:v>18</c:v>
                </c:pt>
                <c:pt idx="1877">
                  <c:v>18</c:v>
                </c:pt>
                <c:pt idx="1878">
                  <c:v>18</c:v>
                </c:pt>
                <c:pt idx="1879">
                  <c:v>18</c:v>
                </c:pt>
                <c:pt idx="1880">
                  <c:v>18</c:v>
                </c:pt>
                <c:pt idx="1881">
                  <c:v>18</c:v>
                </c:pt>
                <c:pt idx="1882">
                  <c:v>18</c:v>
                </c:pt>
                <c:pt idx="1883">
                  <c:v>18</c:v>
                </c:pt>
                <c:pt idx="1884">
                  <c:v>18</c:v>
                </c:pt>
                <c:pt idx="1885">
                  <c:v>18</c:v>
                </c:pt>
                <c:pt idx="1886">
                  <c:v>18</c:v>
                </c:pt>
                <c:pt idx="1887">
                  <c:v>18</c:v>
                </c:pt>
                <c:pt idx="1888">
                  <c:v>18</c:v>
                </c:pt>
                <c:pt idx="1889">
                  <c:v>18</c:v>
                </c:pt>
                <c:pt idx="1890">
                  <c:v>18</c:v>
                </c:pt>
                <c:pt idx="1891">
                  <c:v>18</c:v>
                </c:pt>
                <c:pt idx="1892">
                  <c:v>18</c:v>
                </c:pt>
                <c:pt idx="1893">
                  <c:v>18</c:v>
                </c:pt>
                <c:pt idx="1894">
                  <c:v>18</c:v>
                </c:pt>
                <c:pt idx="1895">
                  <c:v>18</c:v>
                </c:pt>
                <c:pt idx="1896">
                  <c:v>14</c:v>
                </c:pt>
                <c:pt idx="1897">
                  <c:v>9</c:v>
                </c:pt>
                <c:pt idx="1898">
                  <c:v>9</c:v>
                </c:pt>
                <c:pt idx="1899">
                  <c:v>9</c:v>
                </c:pt>
                <c:pt idx="1900">
                  <c:v>9</c:v>
                </c:pt>
                <c:pt idx="1901">
                  <c:v>9</c:v>
                </c:pt>
                <c:pt idx="1902">
                  <c:v>9</c:v>
                </c:pt>
                <c:pt idx="1903">
                  <c:v>9</c:v>
                </c:pt>
                <c:pt idx="1904">
                  <c:v>9</c:v>
                </c:pt>
                <c:pt idx="1905">
                  <c:v>9</c:v>
                </c:pt>
                <c:pt idx="1906">
                  <c:v>10</c:v>
                </c:pt>
                <c:pt idx="1907">
                  <c:v>12</c:v>
                </c:pt>
                <c:pt idx="1908">
                  <c:v>17</c:v>
                </c:pt>
                <c:pt idx="1909">
                  <c:v>17</c:v>
                </c:pt>
                <c:pt idx="1910">
                  <c:v>17</c:v>
                </c:pt>
                <c:pt idx="1911">
                  <c:v>19</c:v>
                </c:pt>
                <c:pt idx="1912">
                  <c:v>19</c:v>
                </c:pt>
                <c:pt idx="1913">
                  <c:v>9</c:v>
                </c:pt>
                <c:pt idx="1914">
                  <c:v>10</c:v>
                </c:pt>
                <c:pt idx="1915">
                  <c:v>14</c:v>
                </c:pt>
                <c:pt idx="1916">
                  <c:v>14</c:v>
                </c:pt>
                <c:pt idx="1917">
                  <c:v>19</c:v>
                </c:pt>
                <c:pt idx="1918">
                  <c:v>10</c:v>
                </c:pt>
                <c:pt idx="1919">
                  <c:v>10</c:v>
                </c:pt>
                <c:pt idx="1920">
                  <c:v>10</c:v>
                </c:pt>
                <c:pt idx="1921">
                  <c:v>16</c:v>
                </c:pt>
                <c:pt idx="1922">
                  <c:v>16</c:v>
                </c:pt>
                <c:pt idx="1923">
                  <c:v>16</c:v>
                </c:pt>
                <c:pt idx="1924">
                  <c:v>16</c:v>
                </c:pt>
                <c:pt idx="1925">
                  <c:v>14</c:v>
                </c:pt>
                <c:pt idx="1926">
                  <c:v>14</c:v>
                </c:pt>
                <c:pt idx="1927">
                  <c:v>15</c:v>
                </c:pt>
                <c:pt idx="1928">
                  <c:v>15</c:v>
                </c:pt>
                <c:pt idx="1929">
                  <c:v>15</c:v>
                </c:pt>
                <c:pt idx="1930">
                  <c:v>20</c:v>
                </c:pt>
                <c:pt idx="1931">
                  <c:v>17</c:v>
                </c:pt>
                <c:pt idx="1932">
                  <c:v>17</c:v>
                </c:pt>
                <c:pt idx="1933">
                  <c:v>17</c:v>
                </c:pt>
                <c:pt idx="1934">
                  <c:v>14</c:v>
                </c:pt>
                <c:pt idx="1935">
                  <c:v>14</c:v>
                </c:pt>
                <c:pt idx="1936">
                  <c:v>14</c:v>
                </c:pt>
                <c:pt idx="1937">
                  <c:v>9</c:v>
                </c:pt>
                <c:pt idx="1938">
                  <c:v>9</c:v>
                </c:pt>
                <c:pt idx="1939">
                  <c:v>11</c:v>
                </c:pt>
                <c:pt idx="1940">
                  <c:v>14</c:v>
                </c:pt>
                <c:pt idx="1941">
                  <c:v>13</c:v>
                </c:pt>
                <c:pt idx="1942">
                  <c:v>20</c:v>
                </c:pt>
                <c:pt idx="1943">
                  <c:v>10</c:v>
                </c:pt>
                <c:pt idx="1944">
                  <c:v>10</c:v>
                </c:pt>
                <c:pt idx="1945">
                  <c:v>13</c:v>
                </c:pt>
                <c:pt idx="1946">
                  <c:v>10</c:v>
                </c:pt>
                <c:pt idx="1947">
                  <c:v>14</c:v>
                </c:pt>
                <c:pt idx="1948">
                  <c:v>11</c:v>
                </c:pt>
                <c:pt idx="1949">
                  <c:v>12</c:v>
                </c:pt>
                <c:pt idx="1950">
                  <c:v>17</c:v>
                </c:pt>
                <c:pt idx="1951">
                  <c:v>15</c:v>
                </c:pt>
                <c:pt idx="1952">
                  <c:v>17</c:v>
                </c:pt>
                <c:pt idx="1953">
                  <c:v>15</c:v>
                </c:pt>
                <c:pt idx="1954">
                  <c:v>17</c:v>
                </c:pt>
                <c:pt idx="1955">
                  <c:v>17</c:v>
                </c:pt>
                <c:pt idx="1956">
                  <c:v>12</c:v>
                </c:pt>
                <c:pt idx="1957">
                  <c:v>20</c:v>
                </c:pt>
                <c:pt idx="1958">
                  <c:v>20</c:v>
                </c:pt>
                <c:pt idx="1959">
                  <c:v>20</c:v>
                </c:pt>
                <c:pt idx="1960">
                  <c:v>20</c:v>
                </c:pt>
                <c:pt idx="1961">
                  <c:v>20</c:v>
                </c:pt>
                <c:pt idx="1962">
                  <c:v>20</c:v>
                </c:pt>
                <c:pt idx="1963">
                  <c:v>20</c:v>
                </c:pt>
                <c:pt idx="1964">
                  <c:v>20</c:v>
                </c:pt>
                <c:pt idx="1965">
                  <c:v>20</c:v>
                </c:pt>
                <c:pt idx="1966">
                  <c:v>20</c:v>
                </c:pt>
                <c:pt idx="1967">
                  <c:v>20</c:v>
                </c:pt>
                <c:pt idx="1968">
                  <c:v>20</c:v>
                </c:pt>
                <c:pt idx="1969">
                  <c:v>20</c:v>
                </c:pt>
                <c:pt idx="1970">
                  <c:v>20</c:v>
                </c:pt>
                <c:pt idx="1971">
                  <c:v>12</c:v>
                </c:pt>
                <c:pt idx="1972">
                  <c:v>20</c:v>
                </c:pt>
                <c:pt idx="1973">
                  <c:v>20</c:v>
                </c:pt>
                <c:pt idx="1974">
                  <c:v>20</c:v>
                </c:pt>
                <c:pt idx="1975">
                  <c:v>20</c:v>
                </c:pt>
                <c:pt idx="1976">
                  <c:v>20</c:v>
                </c:pt>
                <c:pt idx="1977">
                  <c:v>18</c:v>
                </c:pt>
                <c:pt idx="1978">
                  <c:v>20</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15</c:v>
                </c:pt>
                <c:pt idx="1992">
                  <c:v>12</c:v>
                </c:pt>
                <c:pt idx="1993">
                  <c:v>11</c:v>
                </c:pt>
                <c:pt idx="1994">
                  <c:v>15</c:v>
                </c:pt>
                <c:pt idx="1995">
                  <c:v>15</c:v>
                </c:pt>
                <c:pt idx="1996">
                  <c:v>15</c:v>
                </c:pt>
                <c:pt idx="1997">
                  <c:v>15</c:v>
                </c:pt>
                <c:pt idx="1998">
                  <c:v>15</c:v>
                </c:pt>
                <c:pt idx="1999">
                  <c:v>15</c:v>
                </c:pt>
                <c:pt idx="2000">
                  <c:v>15</c:v>
                </c:pt>
                <c:pt idx="2001">
                  <c:v>15</c:v>
                </c:pt>
                <c:pt idx="2002">
                  <c:v>15</c:v>
                </c:pt>
                <c:pt idx="2003">
                  <c:v>15</c:v>
                </c:pt>
                <c:pt idx="2004">
                  <c:v>15</c:v>
                </c:pt>
                <c:pt idx="2005">
                  <c:v>15</c:v>
                </c:pt>
                <c:pt idx="2006">
                  <c:v>15</c:v>
                </c:pt>
                <c:pt idx="2007">
                  <c:v>15</c:v>
                </c:pt>
                <c:pt idx="2008">
                  <c:v>7</c:v>
                </c:pt>
                <c:pt idx="2009">
                  <c:v>18</c:v>
                </c:pt>
                <c:pt idx="2010">
                  <c:v>15</c:v>
                </c:pt>
                <c:pt idx="2011">
                  <c:v>15</c:v>
                </c:pt>
                <c:pt idx="2012">
                  <c:v>17</c:v>
                </c:pt>
                <c:pt idx="2013">
                  <c:v>10</c:v>
                </c:pt>
                <c:pt idx="2014">
                  <c:v>10</c:v>
                </c:pt>
                <c:pt idx="2015">
                  <c:v>10</c:v>
                </c:pt>
                <c:pt idx="2016">
                  <c:v>10</c:v>
                </c:pt>
                <c:pt idx="2017">
                  <c:v>10</c:v>
                </c:pt>
                <c:pt idx="2018">
                  <c:v>10</c:v>
                </c:pt>
                <c:pt idx="2019">
                  <c:v>10</c:v>
                </c:pt>
                <c:pt idx="2020">
                  <c:v>10</c:v>
                </c:pt>
                <c:pt idx="2021">
                  <c:v>13</c:v>
                </c:pt>
                <c:pt idx="2022">
                  <c:v>11</c:v>
                </c:pt>
                <c:pt idx="2023">
                  <c:v>11</c:v>
                </c:pt>
                <c:pt idx="2024">
                  <c:v>11</c:v>
                </c:pt>
                <c:pt idx="2025">
                  <c:v>12</c:v>
                </c:pt>
                <c:pt idx="2026">
                  <c:v>13</c:v>
                </c:pt>
                <c:pt idx="2027">
                  <c:v>16</c:v>
                </c:pt>
                <c:pt idx="2028">
                  <c:v>12</c:v>
                </c:pt>
                <c:pt idx="2029">
                  <c:v>12</c:v>
                </c:pt>
                <c:pt idx="2030">
                  <c:v>16</c:v>
                </c:pt>
                <c:pt idx="2031">
                  <c:v>16</c:v>
                </c:pt>
                <c:pt idx="2032">
                  <c:v>16</c:v>
                </c:pt>
                <c:pt idx="2033">
                  <c:v>16</c:v>
                </c:pt>
                <c:pt idx="2034">
                  <c:v>16</c:v>
                </c:pt>
                <c:pt idx="2035">
                  <c:v>16</c:v>
                </c:pt>
                <c:pt idx="2036">
                  <c:v>12</c:v>
                </c:pt>
                <c:pt idx="2037">
                  <c:v>10</c:v>
                </c:pt>
                <c:pt idx="2038">
                  <c:v>23</c:v>
                </c:pt>
                <c:pt idx="2039">
                  <c:v>15</c:v>
                </c:pt>
                <c:pt idx="2040">
                  <c:v>16</c:v>
                </c:pt>
                <c:pt idx="2041">
                  <c:v>11</c:v>
                </c:pt>
                <c:pt idx="2042">
                  <c:v>15</c:v>
                </c:pt>
                <c:pt idx="2043">
                  <c:v>11</c:v>
                </c:pt>
                <c:pt idx="2044">
                  <c:v>11</c:v>
                </c:pt>
                <c:pt idx="2045">
                  <c:v>11</c:v>
                </c:pt>
                <c:pt idx="2046">
                  <c:v>17</c:v>
                </c:pt>
                <c:pt idx="2047">
                  <c:v>15</c:v>
                </c:pt>
                <c:pt idx="2048">
                  <c:v>11</c:v>
                </c:pt>
                <c:pt idx="2049">
                  <c:v>11</c:v>
                </c:pt>
                <c:pt idx="2050">
                  <c:v>11</c:v>
                </c:pt>
                <c:pt idx="2051">
                  <c:v>11</c:v>
                </c:pt>
                <c:pt idx="2052">
                  <c:v>11</c:v>
                </c:pt>
                <c:pt idx="2053">
                  <c:v>10</c:v>
                </c:pt>
                <c:pt idx="2054">
                  <c:v>10</c:v>
                </c:pt>
                <c:pt idx="2055">
                  <c:v>10</c:v>
                </c:pt>
                <c:pt idx="2056">
                  <c:v>10</c:v>
                </c:pt>
                <c:pt idx="2057">
                  <c:v>10</c:v>
                </c:pt>
                <c:pt idx="2058">
                  <c:v>10</c:v>
                </c:pt>
                <c:pt idx="2059">
                  <c:v>10</c:v>
                </c:pt>
                <c:pt idx="2060">
                  <c:v>9</c:v>
                </c:pt>
                <c:pt idx="2061">
                  <c:v>14</c:v>
                </c:pt>
                <c:pt idx="2062">
                  <c:v>14</c:v>
                </c:pt>
                <c:pt idx="2063">
                  <c:v>11</c:v>
                </c:pt>
                <c:pt idx="2064">
                  <c:v>11</c:v>
                </c:pt>
                <c:pt idx="2065">
                  <c:v>11</c:v>
                </c:pt>
                <c:pt idx="2066">
                  <c:v>11</c:v>
                </c:pt>
                <c:pt idx="2067">
                  <c:v>11</c:v>
                </c:pt>
                <c:pt idx="2068">
                  <c:v>11</c:v>
                </c:pt>
                <c:pt idx="2069">
                  <c:v>11</c:v>
                </c:pt>
                <c:pt idx="2070">
                  <c:v>16</c:v>
                </c:pt>
                <c:pt idx="2071">
                  <c:v>11</c:v>
                </c:pt>
                <c:pt idx="2072">
                  <c:v>16</c:v>
                </c:pt>
                <c:pt idx="2073">
                  <c:v>11</c:v>
                </c:pt>
                <c:pt idx="2074">
                  <c:v>21</c:v>
                </c:pt>
                <c:pt idx="2075">
                  <c:v>11</c:v>
                </c:pt>
                <c:pt idx="2076">
                  <c:v>11</c:v>
                </c:pt>
                <c:pt idx="2077">
                  <c:v>11</c:v>
                </c:pt>
                <c:pt idx="2078">
                  <c:v>19</c:v>
                </c:pt>
                <c:pt idx="2079">
                  <c:v>10</c:v>
                </c:pt>
                <c:pt idx="2080">
                  <c:v>19</c:v>
                </c:pt>
                <c:pt idx="2081">
                  <c:v>17</c:v>
                </c:pt>
                <c:pt idx="2082">
                  <c:v>19</c:v>
                </c:pt>
                <c:pt idx="2083">
                  <c:v>10</c:v>
                </c:pt>
                <c:pt idx="2084">
                  <c:v>19</c:v>
                </c:pt>
                <c:pt idx="2085">
                  <c:v>11</c:v>
                </c:pt>
                <c:pt idx="2086">
                  <c:v>10</c:v>
                </c:pt>
                <c:pt idx="2087">
                  <c:v>19</c:v>
                </c:pt>
                <c:pt idx="2088">
                  <c:v>11</c:v>
                </c:pt>
                <c:pt idx="2089">
                  <c:v>11</c:v>
                </c:pt>
                <c:pt idx="2090">
                  <c:v>22</c:v>
                </c:pt>
                <c:pt idx="2091">
                  <c:v>18</c:v>
                </c:pt>
                <c:pt idx="2092">
                  <c:v>14</c:v>
                </c:pt>
                <c:pt idx="2093">
                  <c:v>11</c:v>
                </c:pt>
                <c:pt idx="2094">
                  <c:v>11</c:v>
                </c:pt>
                <c:pt idx="2095">
                  <c:v>11</c:v>
                </c:pt>
                <c:pt idx="2096">
                  <c:v>11</c:v>
                </c:pt>
                <c:pt idx="2097">
                  <c:v>11</c:v>
                </c:pt>
                <c:pt idx="2098">
                  <c:v>11</c:v>
                </c:pt>
                <c:pt idx="2099">
                  <c:v>11</c:v>
                </c:pt>
                <c:pt idx="2100">
                  <c:v>11</c:v>
                </c:pt>
                <c:pt idx="2101">
                  <c:v>11</c:v>
                </c:pt>
                <c:pt idx="2102">
                  <c:v>11</c:v>
                </c:pt>
                <c:pt idx="2103">
                  <c:v>17</c:v>
                </c:pt>
                <c:pt idx="2104">
                  <c:v>22</c:v>
                </c:pt>
                <c:pt idx="2105">
                  <c:v>11</c:v>
                </c:pt>
                <c:pt idx="2106">
                  <c:v>14</c:v>
                </c:pt>
                <c:pt idx="2107">
                  <c:v>14</c:v>
                </c:pt>
                <c:pt idx="2108">
                  <c:v>15</c:v>
                </c:pt>
                <c:pt idx="2109">
                  <c:v>11</c:v>
                </c:pt>
                <c:pt idx="2110">
                  <c:v>16</c:v>
                </c:pt>
                <c:pt idx="2111">
                  <c:v>14</c:v>
                </c:pt>
                <c:pt idx="2112">
                  <c:v>16</c:v>
                </c:pt>
                <c:pt idx="2113">
                  <c:v>16</c:v>
                </c:pt>
                <c:pt idx="2114">
                  <c:v>14</c:v>
                </c:pt>
                <c:pt idx="2115">
                  <c:v>14</c:v>
                </c:pt>
                <c:pt idx="2116">
                  <c:v>14</c:v>
                </c:pt>
                <c:pt idx="2117">
                  <c:v>14</c:v>
                </c:pt>
                <c:pt idx="2118">
                  <c:v>20</c:v>
                </c:pt>
                <c:pt idx="2119">
                  <c:v>15</c:v>
                </c:pt>
                <c:pt idx="2120">
                  <c:v>21</c:v>
                </c:pt>
                <c:pt idx="2121">
                  <c:v>20</c:v>
                </c:pt>
                <c:pt idx="2122">
                  <c:v>11</c:v>
                </c:pt>
                <c:pt idx="2123">
                  <c:v>14</c:v>
                </c:pt>
                <c:pt idx="2124">
                  <c:v>14</c:v>
                </c:pt>
                <c:pt idx="2125">
                  <c:v>14</c:v>
                </c:pt>
                <c:pt idx="2126">
                  <c:v>14</c:v>
                </c:pt>
                <c:pt idx="2127">
                  <c:v>14</c:v>
                </c:pt>
                <c:pt idx="2128">
                  <c:v>19</c:v>
                </c:pt>
                <c:pt idx="2129">
                  <c:v>14</c:v>
                </c:pt>
                <c:pt idx="2130">
                  <c:v>14</c:v>
                </c:pt>
                <c:pt idx="2131">
                  <c:v>14</c:v>
                </c:pt>
                <c:pt idx="2132">
                  <c:v>14</c:v>
                </c:pt>
                <c:pt idx="2133">
                  <c:v>9</c:v>
                </c:pt>
                <c:pt idx="2134">
                  <c:v>12</c:v>
                </c:pt>
                <c:pt idx="2135">
                  <c:v>12</c:v>
                </c:pt>
                <c:pt idx="2136">
                  <c:v>16</c:v>
                </c:pt>
                <c:pt idx="2137">
                  <c:v>16</c:v>
                </c:pt>
                <c:pt idx="2138">
                  <c:v>15</c:v>
                </c:pt>
                <c:pt idx="2139">
                  <c:v>14</c:v>
                </c:pt>
                <c:pt idx="2140">
                  <c:v>14</c:v>
                </c:pt>
                <c:pt idx="2141">
                  <c:v>16</c:v>
                </c:pt>
                <c:pt idx="2142">
                  <c:v>16</c:v>
                </c:pt>
                <c:pt idx="2143">
                  <c:v>14</c:v>
                </c:pt>
                <c:pt idx="2144">
                  <c:v>14</c:v>
                </c:pt>
                <c:pt idx="2145">
                  <c:v>16</c:v>
                </c:pt>
                <c:pt idx="2146">
                  <c:v>14</c:v>
                </c:pt>
                <c:pt idx="2147">
                  <c:v>14</c:v>
                </c:pt>
                <c:pt idx="2148">
                  <c:v>14</c:v>
                </c:pt>
                <c:pt idx="2149">
                  <c:v>14</c:v>
                </c:pt>
                <c:pt idx="2150">
                  <c:v>9</c:v>
                </c:pt>
                <c:pt idx="2151">
                  <c:v>14</c:v>
                </c:pt>
                <c:pt idx="2152">
                  <c:v>14</c:v>
                </c:pt>
                <c:pt idx="2153">
                  <c:v>14</c:v>
                </c:pt>
                <c:pt idx="2154">
                  <c:v>14</c:v>
                </c:pt>
                <c:pt idx="2155">
                  <c:v>16</c:v>
                </c:pt>
                <c:pt idx="2156">
                  <c:v>14</c:v>
                </c:pt>
                <c:pt idx="2157">
                  <c:v>14</c:v>
                </c:pt>
                <c:pt idx="2158">
                  <c:v>16</c:v>
                </c:pt>
                <c:pt idx="2159">
                  <c:v>16</c:v>
                </c:pt>
                <c:pt idx="2160">
                  <c:v>16</c:v>
                </c:pt>
                <c:pt idx="2161">
                  <c:v>16</c:v>
                </c:pt>
                <c:pt idx="2162">
                  <c:v>13</c:v>
                </c:pt>
                <c:pt idx="2163">
                  <c:v>16</c:v>
                </c:pt>
                <c:pt idx="2164">
                  <c:v>16</c:v>
                </c:pt>
                <c:pt idx="2165">
                  <c:v>16</c:v>
                </c:pt>
                <c:pt idx="2166">
                  <c:v>16</c:v>
                </c:pt>
                <c:pt idx="2167">
                  <c:v>13</c:v>
                </c:pt>
                <c:pt idx="2168">
                  <c:v>13</c:v>
                </c:pt>
                <c:pt idx="2169">
                  <c:v>13</c:v>
                </c:pt>
                <c:pt idx="2170">
                  <c:v>13</c:v>
                </c:pt>
                <c:pt idx="2171">
                  <c:v>13</c:v>
                </c:pt>
                <c:pt idx="2172">
                  <c:v>19</c:v>
                </c:pt>
                <c:pt idx="2173">
                  <c:v>13</c:v>
                </c:pt>
                <c:pt idx="2174">
                  <c:v>13</c:v>
                </c:pt>
                <c:pt idx="2175">
                  <c:v>17</c:v>
                </c:pt>
                <c:pt idx="2176">
                  <c:v>20</c:v>
                </c:pt>
                <c:pt idx="2177">
                  <c:v>12</c:v>
                </c:pt>
                <c:pt idx="2178">
                  <c:v>13</c:v>
                </c:pt>
                <c:pt idx="2179">
                  <c:v>11</c:v>
                </c:pt>
                <c:pt idx="2180">
                  <c:v>16</c:v>
                </c:pt>
                <c:pt idx="2181">
                  <c:v>16</c:v>
                </c:pt>
                <c:pt idx="2182">
                  <c:v>14</c:v>
                </c:pt>
                <c:pt idx="2183">
                  <c:v>20</c:v>
                </c:pt>
                <c:pt idx="2184">
                  <c:v>12</c:v>
                </c:pt>
                <c:pt idx="2185">
                  <c:v>16</c:v>
                </c:pt>
                <c:pt idx="2186">
                  <c:v>20</c:v>
                </c:pt>
                <c:pt idx="2187">
                  <c:v>16</c:v>
                </c:pt>
                <c:pt idx="2188">
                  <c:v>14</c:v>
                </c:pt>
                <c:pt idx="2189">
                  <c:v>14</c:v>
                </c:pt>
                <c:pt idx="2190">
                  <c:v>14</c:v>
                </c:pt>
                <c:pt idx="2191">
                  <c:v>14</c:v>
                </c:pt>
                <c:pt idx="2192">
                  <c:v>14</c:v>
                </c:pt>
                <c:pt idx="2193">
                  <c:v>14</c:v>
                </c:pt>
                <c:pt idx="2194">
                  <c:v>14</c:v>
                </c:pt>
                <c:pt idx="2195">
                  <c:v>14</c:v>
                </c:pt>
                <c:pt idx="2196">
                  <c:v>20</c:v>
                </c:pt>
                <c:pt idx="2197">
                  <c:v>20</c:v>
                </c:pt>
                <c:pt idx="2198">
                  <c:v>14</c:v>
                </c:pt>
                <c:pt idx="2199">
                  <c:v>20</c:v>
                </c:pt>
                <c:pt idx="2200">
                  <c:v>17</c:v>
                </c:pt>
                <c:pt idx="2201">
                  <c:v>16</c:v>
                </c:pt>
                <c:pt idx="2202">
                  <c:v>13</c:v>
                </c:pt>
                <c:pt idx="2203">
                  <c:v>7</c:v>
                </c:pt>
                <c:pt idx="2204">
                  <c:v>14</c:v>
                </c:pt>
                <c:pt idx="2205">
                  <c:v>7</c:v>
                </c:pt>
                <c:pt idx="2206">
                  <c:v>14</c:v>
                </c:pt>
                <c:pt idx="2207">
                  <c:v>11</c:v>
                </c:pt>
                <c:pt idx="2208">
                  <c:v>15</c:v>
                </c:pt>
                <c:pt idx="2209">
                  <c:v>15</c:v>
                </c:pt>
                <c:pt idx="2210">
                  <c:v>12</c:v>
                </c:pt>
                <c:pt idx="2211">
                  <c:v>10</c:v>
                </c:pt>
                <c:pt idx="2212">
                  <c:v>10</c:v>
                </c:pt>
                <c:pt idx="2213">
                  <c:v>10</c:v>
                </c:pt>
                <c:pt idx="2214">
                  <c:v>16</c:v>
                </c:pt>
                <c:pt idx="2215">
                  <c:v>10</c:v>
                </c:pt>
                <c:pt idx="2216">
                  <c:v>12</c:v>
                </c:pt>
                <c:pt idx="2217">
                  <c:v>10</c:v>
                </c:pt>
                <c:pt idx="2218">
                  <c:v>12</c:v>
                </c:pt>
                <c:pt idx="2219">
                  <c:v>17</c:v>
                </c:pt>
                <c:pt idx="2220">
                  <c:v>9</c:v>
                </c:pt>
                <c:pt idx="2221">
                  <c:v>14</c:v>
                </c:pt>
                <c:pt idx="2222">
                  <c:v>13</c:v>
                </c:pt>
                <c:pt idx="2223">
                  <c:v>11</c:v>
                </c:pt>
                <c:pt idx="2224">
                  <c:v>15</c:v>
                </c:pt>
                <c:pt idx="2225">
                  <c:v>11</c:v>
                </c:pt>
                <c:pt idx="2226">
                  <c:v>15</c:v>
                </c:pt>
                <c:pt idx="2227">
                  <c:v>15</c:v>
                </c:pt>
                <c:pt idx="2228">
                  <c:v>15</c:v>
                </c:pt>
                <c:pt idx="2229">
                  <c:v>11</c:v>
                </c:pt>
                <c:pt idx="2230">
                  <c:v>11</c:v>
                </c:pt>
                <c:pt idx="2231">
                  <c:v>11</c:v>
                </c:pt>
                <c:pt idx="2232">
                  <c:v>11</c:v>
                </c:pt>
                <c:pt idx="2233">
                  <c:v>11</c:v>
                </c:pt>
                <c:pt idx="2234">
                  <c:v>13</c:v>
                </c:pt>
                <c:pt idx="2235">
                  <c:v>13</c:v>
                </c:pt>
                <c:pt idx="2236">
                  <c:v>23</c:v>
                </c:pt>
                <c:pt idx="2237">
                  <c:v>15</c:v>
                </c:pt>
                <c:pt idx="2238">
                  <c:v>19</c:v>
                </c:pt>
                <c:pt idx="2239">
                  <c:v>21</c:v>
                </c:pt>
                <c:pt idx="2240">
                  <c:v>13</c:v>
                </c:pt>
                <c:pt idx="2241">
                  <c:v>13</c:v>
                </c:pt>
                <c:pt idx="2242">
                  <c:v>15</c:v>
                </c:pt>
                <c:pt idx="2243">
                  <c:v>18</c:v>
                </c:pt>
                <c:pt idx="2244">
                  <c:v>16</c:v>
                </c:pt>
                <c:pt idx="2245">
                  <c:v>16</c:v>
                </c:pt>
                <c:pt idx="2246">
                  <c:v>16</c:v>
                </c:pt>
                <c:pt idx="2247">
                  <c:v>16</c:v>
                </c:pt>
                <c:pt idx="2248">
                  <c:v>16</c:v>
                </c:pt>
                <c:pt idx="2249">
                  <c:v>20</c:v>
                </c:pt>
                <c:pt idx="2250">
                  <c:v>11</c:v>
                </c:pt>
                <c:pt idx="2251">
                  <c:v>11</c:v>
                </c:pt>
                <c:pt idx="2252">
                  <c:v>25</c:v>
                </c:pt>
                <c:pt idx="2253">
                  <c:v>20</c:v>
                </c:pt>
                <c:pt idx="2254">
                  <c:v>20</c:v>
                </c:pt>
                <c:pt idx="2255">
                  <c:v>20</c:v>
                </c:pt>
                <c:pt idx="2256">
                  <c:v>30</c:v>
                </c:pt>
                <c:pt idx="2257">
                  <c:v>15</c:v>
                </c:pt>
                <c:pt idx="2258">
                  <c:v>16</c:v>
                </c:pt>
                <c:pt idx="2259">
                  <c:v>15</c:v>
                </c:pt>
                <c:pt idx="2260">
                  <c:v>12</c:v>
                </c:pt>
                <c:pt idx="2261">
                  <c:v>16</c:v>
                </c:pt>
                <c:pt idx="2262">
                  <c:v>10</c:v>
                </c:pt>
                <c:pt idx="2263">
                  <c:v>18</c:v>
                </c:pt>
                <c:pt idx="2264">
                  <c:v>18</c:v>
                </c:pt>
                <c:pt idx="2265">
                  <c:v>18</c:v>
                </c:pt>
                <c:pt idx="2266">
                  <c:v>15</c:v>
                </c:pt>
                <c:pt idx="2267">
                  <c:v>15</c:v>
                </c:pt>
                <c:pt idx="2268">
                  <c:v>15</c:v>
                </c:pt>
                <c:pt idx="2269">
                  <c:v>13</c:v>
                </c:pt>
                <c:pt idx="2270">
                  <c:v>13</c:v>
                </c:pt>
                <c:pt idx="2271">
                  <c:v>13</c:v>
                </c:pt>
                <c:pt idx="2272">
                  <c:v>13</c:v>
                </c:pt>
                <c:pt idx="2273">
                  <c:v>19</c:v>
                </c:pt>
                <c:pt idx="2274">
                  <c:v>19</c:v>
                </c:pt>
                <c:pt idx="2275">
                  <c:v>13</c:v>
                </c:pt>
                <c:pt idx="2276">
                  <c:v>19</c:v>
                </c:pt>
                <c:pt idx="2277">
                  <c:v>13</c:v>
                </c:pt>
                <c:pt idx="2278">
                  <c:v>19</c:v>
                </c:pt>
                <c:pt idx="2279">
                  <c:v>19</c:v>
                </c:pt>
                <c:pt idx="2280">
                  <c:v>19</c:v>
                </c:pt>
                <c:pt idx="2281">
                  <c:v>10</c:v>
                </c:pt>
                <c:pt idx="2282">
                  <c:v>16</c:v>
                </c:pt>
                <c:pt idx="2283">
                  <c:v>12</c:v>
                </c:pt>
                <c:pt idx="2284">
                  <c:v>12</c:v>
                </c:pt>
                <c:pt idx="2285">
                  <c:v>15</c:v>
                </c:pt>
                <c:pt idx="2286">
                  <c:v>15</c:v>
                </c:pt>
                <c:pt idx="2287">
                  <c:v>15</c:v>
                </c:pt>
                <c:pt idx="2288">
                  <c:v>13</c:v>
                </c:pt>
                <c:pt idx="2289">
                  <c:v>18</c:v>
                </c:pt>
                <c:pt idx="2290">
                  <c:v>12</c:v>
                </c:pt>
                <c:pt idx="2291">
                  <c:v>18</c:v>
                </c:pt>
                <c:pt idx="2292">
                  <c:v>18</c:v>
                </c:pt>
                <c:pt idx="2293">
                  <c:v>13</c:v>
                </c:pt>
                <c:pt idx="2294">
                  <c:v>26</c:v>
                </c:pt>
                <c:pt idx="2295">
                  <c:v>13</c:v>
                </c:pt>
                <c:pt idx="2296">
                  <c:v>15</c:v>
                </c:pt>
                <c:pt idx="2297">
                  <c:v>26</c:v>
                </c:pt>
                <c:pt idx="2298">
                  <c:v>22</c:v>
                </c:pt>
                <c:pt idx="2299">
                  <c:v>11</c:v>
                </c:pt>
                <c:pt idx="2300">
                  <c:v>13</c:v>
                </c:pt>
                <c:pt idx="2301">
                  <c:v>12</c:v>
                </c:pt>
                <c:pt idx="2302">
                  <c:v>12</c:v>
                </c:pt>
                <c:pt idx="2303">
                  <c:v>12</c:v>
                </c:pt>
                <c:pt idx="2304">
                  <c:v>15</c:v>
                </c:pt>
                <c:pt idx="2305">
                  <c:v>15</c:v>
                </c:pt>
                <c:pt idx="2306">
                  <c:v>15</c:v>
                </c:pt>
                <c:pt idx="2307">
                  <c:v>15</c:v>
                </c:pt>
                <c:pt idx="2308">
                  <c:v>15</c:v>
                </c:pt>
                <c:pt idx="2309">
                  <c:v>15</c:v>
                </c:pt>
                <c:pt idx="2310">
                  <c:v>15</c:v>
                </c:pt>
                <c:pt idx="2311">
                  <c:v>15</c:v>
                </c:pt>
                <c:pt idx="2312">
                  <c:v>18</c:v>
                </c:pt>
                <c:pt idx="2313">
                  <c:v>15</c:v>
                </c:pt>
                <c:pt idx="2314">
                  <c:v>18</c:v>
                </c:pt>
                <c:pt idx="2315">
                  <c:v>10</c:v>
                </c:pt>
                <c:pt idx="2316">
                  <c:v>12</c:v>
                </c:pt>
                <c:pt idx="2317">
                  <c:v>12</c:v>
                </c:pt>
                <c:pt idx="2318">
                  <c:v>10</c:v>
                </c:pt>
                <c:pt idx="2319">
                  <c:v>15</c:v>
                </c:pt>
                <c:pt idx="2320">
                  <c:v>16</c:v>
                </c:pt>
                <c:pt idx="2321">
                  <c:v>12</c:v>
                </c:pt>
                <c:pt idx="2322">
                  <c:v>12</c:v>
                </c:pt>
                <c:pt idx="2323">
                  <c:v>16</c:v>
                </c:pt>
                <c:pt idx="2324">
                  <c:v>12</c:v>
                </c:pt>
                <c:pt idx="2325">
                  <c:v>12</c:v>
                </c:pt>
                <c:pt idx="2326">
                  <c:v>13</c:v>
                </c:pt>
                <c:pt idx="2327">
                  <c:v>21</c:v>
                </c:pt>
                <c:pt idx="2328">
                  <c:v>16</c:v>
                </c:pt>
                <c:pt idx="2329">
                  <c:v>11</c:v>
                </c:pt>
                <c:pt idx="2330">
                  <c:v>13</c:v>
                </c:pt>
                <c:pt idx="2331">
                  <c:v>16</c:v>
                </c:pt>
                <c:pt idx="2332">
                  <c:v>16</c:v>
                </c:pt>
                <c:pt idx="2333">
                  <c:v>16</c:v>
                </c:pt>
                <c:pt idx="2334">
                  <c:v>16</c:v>
                </c:pt>
                <c:pt idx="2335">
                  <c:v>16</c:v>
                </c:pt>
                <c:pt idx="2336">
                  <c:v>16</c:v>
                </c:pt>
                <c:pt idx="2337">
                  <c:v>16</c:v>
                </c:pt>
                <c:pt idx="2338">
                  <c:v>16</c:v>
                </c:pt>
                <c:pt idx="2339">
                  <c:v>16</c:v>
                </c:pt>
                <c:pt idx="2340">
                  <c:v>16</c:v>
                </c:pt>
                <c:pt idx="2341">
                  <c:v>16</c:v>
                </c:pt>
                <c:pt idx="2342">
                  <c:v>16</c:v>
                </c:pt>
                <c:pt idx="2343">
                  <c:v>12</c:v>
                </c:pt>
                <c:pt idx="2344">
                  <c:v>12</c:v>
                </c:pt>
                <c:pt idx="2345">
                  <c:v>12</c:v>
                </c:pt>
                <c:pt idx="2346">
                  <c:v>12</c:v>
                </c:pt>
                <c:pt idx="2347">
                  <c:v>12</c:v>
                </c:pt>
                <c:pt idx="2348">
                  <c:v>12</c:v>
                </c:pt>
                <c:pt idx="2349">
                  <c:v>12</c:v>
                </c:pt>
                <c:pt idx="2350">
                  <c:v>11</c:v>
                </c:pt>
                <c:pt idx="2351">
                  <c:v>10</c:v>
                </c:pt>
                <c:pt idx="2352">
                  <c:v>10</c:v>
                </c:pt>
                <c:pt idx="2353">
                  <c:v>10</c:v>
                </c:pt>
                <c:pt idx="2354">
                  <c:v>10</c:v>
                </c:pt>
                <c:pt idx="2355">
                  <c:v>9</c:v>
                </c:pt>
                <c:pt idx="2356">
                  <c:v>9</c:v>
                </c:pt>
                <c:pt idx="2357">
                  <c:v>9</c:v>
                </c:pt>
                <c:pt idx="2358">
                  <c:v>9</c:v>
                </c:pt>
                <c:pt idx="2359">
                  <c:v>16</c:v>
                </c:pt>
                <c:pt idx="2360">
                  <c:v>17</c:v>
                </c:pt>
                <c:pt idx="2361">
                  <c:v>17</c:v>
                </c:pt>
                <c:pt idx="2362">
                  <c:v>11</c:v>
                </c:pt>
                <c:pt idx="2363">
                  <c:v>11</c:v>
                </c:pt>
                <c:pt idx="2364">
                  <c:v>13</c:v>
                </c:pt>
                <c:pt idx="2365">
                  <c:v>13</c:v>
                </c:pt>
                <c:pt idx="2366">
                  <c:v>17</c:v>
                </c:pt>
                <c:pt idx="2367">
                  <c:v>17</c:v>
                </c:pt>
                <c:pt idx="2368">
                  <c:v>12</c:v>
                </c:pt>
                <c:pt idx="2369">
                  <c:v>15</c:v>
                </c:pt>
                <c:pt idx="2370">
                  <c:v>24</c:v>
                </c:pt>
                <c:pt idx="2371">
                  <c:v>11</c:v>
                </c:pt>
                <c:pt idx="2372">
                  <c:v>12</c:v>
                </c:pt>
                <c:pt idx="2373">
                  <c:v>11</c:v>
                </c:pt>
                <c:pt idx="2374">
                  <c:v>12</c:v>
                </c:pt>
                <c:pt idx="2375">
                  <c:v>12</c:v>
                </c:pt>
                <c:pt idx="2376">
                  <c:v>12</c:v>
                </c:pt>
                <c:pt idx="2377">
                  <c:v>12</c:v>
                </c:pt>
                <c:pt idx="2378">
                  <c:v>12</c:v>
                </c:pt>
                <c:pt idx="2379">
                  <c:v>12</c:v>
                </c:pt>
                <c:pt idx="2380">
                  <c:v>13</c:v>
                </c:pt>
                <c:pt idx="2381">
                  <c:v>13</c:v>
                </c:pt>
                <c:pt idx="2382">
                  <c:v>18</c:v>
                </c:pt>
                <c:pt idx="2383">
                  <c:v>14</c:v>
                </c:pt>
                <c:pt idx="2384">
                  <c:v>14</c:v>
                </c:pt>
                <c:pt idx="2385">
                  <c:v>14</c:v>
                </c:pt>
                <c:pt idx="2386">
                  <c:v>19</c:v>
                </c:pt>
                <c:pt idx="2387">
                  <c:v>15</c:v>
                </c:pt>
                <c:pt idx="2388">
                  <c:v>12</c:v>
                </c:pt>
                <c:pt idx="2389">
                  <c:v>10</c:v>
                </c:pt>
                <c:pt idx="2390">
                  <c:v>14</c:v>
                </c:pt>
                <c:pt idx="2391">
                  <c:v>19</c:v>
                </c:pt>
                <c:pt idx="2392">
                  <c:v>14</c:v>
                </c:pt>
                <c:pt idx="2393">
                  <c:v>19</c:v>
                </c:pt>
                <c:pt idx="2394">
                  <c:v>13</c:v>
                </c:pt>
                <c:pt idx="2395">
                  <c:v>19</c:v>
                </c:pt>
                <c:pt idx="2396">
                  <c:v>19</c:v>
                </c:pt>
                <c:pt idx="2397">
                  <c:v>12</c:v>
                </c:pt>
                <c:pt idx="2398">
                  <c:v>19</c:v>
                </c:pt>
                <c:pt idx="2399">
                  <c:v>19</c:v>
                </c:pt>
                <c:pt idx="2400">
                  <c:v>4</c:v>
                </c:pt>
                <c:pt idx="2401">
                  <c:v>14</c:v>
                </c:pt>
                <c:pt idx="2402">
                  <c:v>19</c:v>
                </c:pt>
                <c:pt idx="2403">
                  <c:v>14</c:v>
                </c:pt>
                <c:pt idx="2404">
                  <c:v>19</c:v>
                </c:pt>
                <c:pt idx="2405">
                  <c:v>15</c:v>
                </c:pt>
                <c:pt idx="2406">
                  <c:v>14</c:v>
                </c:pt>
                <c:pt idx="2407">
                  <c:v>11</c:v>
                </c:pt>
                <c:pt idx="2408">
                  <c:v>19</c:v>
                </c:pt>
                <c:pt idx="2409">
                  <c:v>19</c:v>
                </c:pt>
                <c:pt idx="2410">
                  <c:v>11</c:v>
                </c:pt>
                <c:pt idx="2411">
                  <c:v>14</c:v>
                </c:pt>
                <c:pt idx="2412">
                  <c:v>12</c:v>
                </c:pt>
                <c:pt idx="2413">
                  <c:v>13</c:v>
                </c:pt>
                <c:pt idx="2414">
                  <c:v>19</c:v>
                </c:pt>
                <c:pt idx="2415">
                  <c:v>14</c:v>
                </c:pt>
                <c:pt idx="2416">
                  <c:v>15</c:v>
                </c:pt>
                <c:pt idx="2417">
                  <c:v>19</c:v>
                </c:pt>
                <c:pt idx="2418">
                  <c:v>15</c:v>
                </c:pt>
                <c:pt idx="2419">
                  <c:v>14</c:v>
                </c:pt>
                <c:pt idx="2420">
                  <c:v>10</c:v>
                </c:pt>
                <c:pt idx="2421">
                  <c:v>15</c:v>
                </c:pt>
                <c:pt idx="2422">
                  <c:v>14</c:v>
                </c:pt>
                <c:pt idx="2423">
                  <c:v>14</c:v>
                </c:pt>
                <c:pt idx="2424">
                  <c:v>14</c:v>
                </c:pt>
                <c:pt idx="2425">
                  <c:v>16</c:v>
                </c:pt>
                <c:pt idx="2426">
                  <c:v>19</c:v>
                </c:pt>
                <c:pt idx="2427">
                  <c:v>19</c:v>
                </c:pt>
                <c:pt idx="2428">
                  <c:v>19</c:v>
                </c:pt>
                <c:pt idx="2429">
                  <c:v>20</c:v>
                </c:pt>
                <c:pt idx="2430">
                  <c:v>18</c:v>
                </c:pt>
                <c:pt idx="2431">
                  <c:v>18</c:v>
                </c:pt>
                <c:pt idx="2432">
                  <c:v>18</c:v>
                </c:pt>
                <c:pt idx="2433">
                  <c:v>21</c:v>
                </c:pt>
                <c:pt idx="2434">
                  <c:v>21</c:v>
                </c:pt>
                <c:pt idx="2435">
                  <c:v>16</c:v>
                </c:pt>
                <c:pt idx="2436">
                  <c:v>18</c:v>
                </c:pt>
                <c:pt idx="2437">
                  <c:v>16</c:v>
                </c:pt>
                <c:pt idx="2438">
                  <c:v>16</c:v>
                </c:pt>
                <c:pt idx="2439">
                  <c:v>16</c:v>
                </c:pt>
                <c:pt idx="2440">
                  <c:v>16</c:v>
                </c:pt>
                <c:pt idx="2441">
                  <c:v>16</c:v>
                </c:pt>
                <c:pt idx="2442">
                  <c:v>16</c:v>
                </c:pt>
                <c:pt idx="2443">
                  <c:v>16</c:v>
                </c:pt>
                <c:pt idx="2444">
                  <c:v>16</c:v>
                </c:pt>
                <c:pt idx="2445">
                  <c:v>16</c:v>
                </c:pt>
                <c:pt idx="2446">
                  <c:v>16</c:v>
                </c:pt>
                <c:pt idx="2447">
                  <c:v>11</c:v>
                </c:pt>
                <c:pt idx="2448">
                  <c:v>10</c:v>
                </c:pt>
                <c:pt idx="2449">
                  <c:v>14</c:v>
                </c:pt>
                <c:pt idx="2450">
                  <c:v>16</c:v>
                </c:pt>
                <c:pt idx="2451">
                  <c:v>16</c:v>
                </c:pt>
                <c:pt idx="2452">
                  <c:v>16</c:v>
                </c:pt>
                <c:pt idx="2453">
                  <c:v>11</c:v>
                </c:pt>
                <c:pt idx="2454">
                  <c:v>16</c:v>
                </c:pt>
                <c:pt idx="2455">
                  <c:v>16</c:v>
                </c:pt>
                <c:pt idx="2456">
                  <c:v>15</c:v>
                </c:pt>
                <c:pt idx="2457">
                  <c:v>11</c:v>
                </c:pt>
                <c:pt idx="2458">
                  <c:v>10</c:v>
                </c:pt>
                <c:pt idx="2459">
                  <c:v>13</c:v>
                </c:pt>
                <c:pt idx="2460">
                  <c:v>10</c:v>
                </c:pt>
                <c:pt idx="2461">
                  <c:v>10</c:v>
                </c:pt>
                <c:pt idx="2462">
                  <c:v>10</c:v>
                </c:pt>
                <c:pt idx="2463">
                  <c:v>10</c:v>
                </c:pt>
                <c:pt idx="2464">
                  <c:v>10</c:v>
                </c:pt>
                <c:pt idx="2465">
                  <c:v>11</c:v>
                </c:pt>
                <c:pt idx="2466">
                  <c:v>11</c:v>
                </c:pt>
                <c:pt idx="2467">
                  <c:v>18</c:v>
                </c:pt>
                <c:pt idx="2468">
                  <c:v>11</c:v>
                </c:pt>
                <c:pt idx="2469">
                  <c:v>11</c:v>
                </c:pt>
                <c:pt idx="2470">
                  <c:v>10</c:v>
                </c:pt>
                <c:pt idx="2471">
                  <c:v>10</c:v>
                </c:pt>
                <c:pt idx="2472">
                  <c:v>11</c:v>
                </c:pt>
                <c:pt idx="2473">
                  <c:v>11</c:v>
                </c:pt>
                <c:pt idx="2474">
                  <c:v>13</c:v>
                </c:pt>
                <c:pt idx="2475">
                  <c:v>15</c:v>
                </c:pt>
                <c:pt idx="2476">
                  <c:v>10</c:v>
                </c:pt>
                <c:pt idx="2477">
                  <c:v>12</c:v>
                </c:pt>
                <c:pt idx="2478">
                  <c:v>12</c:v>
                </c:pt>
                <c:pt idx="2479">
                  <c:v>12</c:v>
                </c:pt>
                <c:pt idx="2480">
                  <c:v>12</c:v>
                </c:pt>
                <c:pt idx="2481">
                  <c:v>12</c:v>
                </c:pt>
                <c:pt idx="2482">
                  <c:v>12</c:v>
                </c:pt>
                <c:pt idx="2483">
                  <c:v>12</c:v>
                </c:pt>
                <c:pt idx="2484">
                  <c:v>20</c:v>
                </c:pt>
                <c:pt idx="2485">
                  <c:v>11</c:v>
                </c:pt>
                <c:pt idx="2486">
                  <c:v>13</c:v>
                </c:pt>
                <c:pt idx="2487">
                  <c:v>11</c:v>
                </c:pt>
                <c:pt idx="2488">
                  <c:v>12</c:v>
                </c:pt>
                <c:pt idx="2489">
                  <c:v>10</c:v>
                </c:pt>
                <c:pt idx="2490">
                  <c:v>16</c:v>
                </c:pt>
                <c:pt idx="2491">
                  <c:v>24</c:v>
                </c:pt>
                <c:pt idx="2492">
                  <c:v>17</c:v>
                </c:pt>
                <c:pt idx="2493">
                  <c:v>17</c:v>
                </c:pt>
                <c:pt idx="2494">
                  <c:v>24</c:v>
                </c:pt>
                <c:pt idx="2495">
                  <c:v>16</c:v>
                </c:pt>
                <c:pt idx="2496">
                  <c:v>15</c:v>
                </c:pt>
                <c:pt idx="2497">
                  <c:v>15</c:v>
                </c:pt>
                <c:pt idx="2498">
                  <c:v>21</c:v>
                </c:pt>
                <c:pt idx="2499">
                  <c:v>21</c:v>
                </c:pt>
                <c:pt idx="2500">
                  <c:v>10</c:v>
                </c:pt>
                <c:pt idx="2501">
                  <c:v>15</c:v>
                </c:pt>
                <c:pt idx="2502">
                  <c:v>15</c:v>
                </c:pt>
                <c:pt idx="2503">
                  <c:v>10</c:v>
                </c:pt>
                <c:pt idx="2504">
                  <c:v>18</c:v>
                </c:pt>
                <c:pt idx="2505">
                  <c:v>18</c:v>
                </c:pt>
                <c:pt idx="2506">
                  <c:v>16</c:v>
                </c:pt>
                <c:pt idx="2507">
                  <c:v>13</c:v>
                </c:pt>
                <c:pt idx="2508">
                  <c:v>12</c:v>
                </c:pt>
                <c:pt idx="2509">
                  <c:v>13</c:v>
                </c:pt>
                <c:pt idx="2510">
                  <c:v>13</c:v>
                </c:pt>
                <c:pt idx="2511">
                  <c:v>15</c:v>
                </c:pt>
                <c:pt idx="2512">
                  <c:v>11</c:v>
                </c:pt>
                <c:pt idx="2513">
                  <c:v>15</c:v>
                </c:pt>
                <c:pt idx="2514">
                  <c:v>11</c:v>
                </c:pt>
                <c:pt idx="2515">
                  <c:v>11</c:v>
                </c:pt>
                <c:pt idx="2516">
                  <c:v>11</c:v>
                </c:pt>
                <c:pt idx="2517">
                  <c:v>11</c:v>
                </c:pt>
                <c:pt idx="2518">
                  <c:v>12</c:v>
                </c:pt>
                <c:pt idx="2519">
                  <c:v>11</c:v>
                </c:pt>
                <c:pt idx="2520">
                  <c:v>14</c:v>
                </c:pt>
                <c:pt idx="2521">
                  <c:v>17</c:v>
                </c:pt>
                <c:pt idx="2522">
                  <c:v>17</c:v>
                </c:pt>
                <c:pt idx="2523">
                  <c:v>14</c:v>
                </c:pt>
                <c:pt idx="2524">
                  <c:v>14</c:v>
                </c:pt>
                <c:pt idx="2525">
                  <c:v>12</c:v>
                </c:pt>
                <c:pt idx="2526">
                  <c:v>12</c:v>
                </c:pt>
                <c:pt idx="2527">
                  <c:v>15</c:v>
                </c:pt>
                <c:pt idx="2528">
                  <c:v>12</c:v>
                </c:pt>
                <c:pt idx="2529">
                  <c:v>7</c:v>
                </c:pt>
                <c:pt idx="2530">
                  <c:v>17</c:v>
                </c:pt>
                <c:pt idx="2531">
                  <c:v>18</c:v>
                </c:pt>
                <c:pt idx="2532">
                  <c:v>13</c:v>
                </c:pt>
                <c:pt idx="2533">
                  <c:v>12</c:v>
                </c:pt>
                <c:pt idx="2534">
                  <c:v>18</c:v>
                </c:pt>
                <c:pt idx="2535">
                  <c:v>13</c:v>
                </c:pt>
                <c:pt idx="2536">
                  <c:v>13</c:v>
                </c:pt>
                <c:pt idx="2537">
                  <c:v>16</c:v>
                </c:pt>
                <c:pt idx="2538">
                  <c:v>13</c:v>
                </c:pt>
                <c:pt idx="2539">
                  <c:v>12</c:v>
                </c:pt>
                <c:pt idx="2540">
                  <c:v>13</c:v>
                </c:pt>
                <c:pt idx="2541">
                  <c:v>17</c:v>
                </c:pt>
                <c:pt idx="2542">
                  <c:v>12</c:v>
                </c:pt>
                <c:pt idx="2543">
                  <c:v>14</c:v>
                </c:pt>
                <c:pt idx="2544">
                  <c:v>12</c:v>
                </c:pt>
                <c:pt idx="2545">
                  <c:v>12</c:v>
                </c:pt>
                <c:pt idx="2546">
                  <c:v>18</c:v>
                </c:pt>
                <c:pt idx="2547">
                  <c:v>15</c:v>
                </c:pt>
                <c:pt idx="2548">
                  <c:v>14</c:v>
                </c:pt>
                <c:pt idx="2549">
                  <c:v>21</c:v>
                </c:pt>
                <c:pt idx="2550">
                  <c:v>16</c:v>
                </c:pt>
                <c:pt idx="2551">
                  <c:v>10</c:v>
                </c:pt>
                <c:pt idx="2552">
                  <c:v>25</c:v>
                </c:pt>
                <c:pt idx="2553">
                  <c:v>15</c:v>
                </c:pt>
                <c:pt idx="2554">
                  <c:v>13</c:v>
                </c:pt>
                <c:pt idx="2555">
                  <c:v>12</c:v>
                </c:pt>
                <c:pt idx="2556">
                  <c:v>13</c:v>
                </c:pt>
                <c:pt idx="2557">
                  <c:v>16</c:v>
                </c:pt>
                <c:pt idx="2558">
                  <c:v>13</c:v>
                </c:pt>
                <c:pt idx="2559">
                  <c:v>14</c:v>
                </c:pt>
                <c:pt idx="2560">
                  <c:v>15</c:v>
                </c:pt>
                <c:pt idx="2561">
                  <c:v>16</c:v>
                </c:pt>
                <c:pt idx="2562">
                  <c:v>13</c:v>
                </c:pt>
                <c:pt idx="2563">
                  <c:v>16</c:v>
                </c:pt>
                <c:pt idx="2564">
                  <c:v>17</c:v>
                </c:pt>
                <c:pt idx="2565">
                  <c:v>17</c:v>
                </c:pt>
                <c:pt idx="2566">
                  <c:v>17</c:v>
                </c:pt>
                <c:pt idx="2567">
                  <c:v>17</c:v>
                </c:pt>
                <c:pt idx="2568">
                  <c:v>17</c:v>
                </c:pt>
                <c:pt idx="2569">
                  <c:v>17</c:v>
                </c:pt>
                <c:pt idx="2570">
                  <c:v>10</c:v>
                </c:pt>
                <c:pt idx="2571">
                  <c:v>10</c:v>
                </c:pt>
                <c:pt idx="2572">
                  <c:v>10</c:v>
                </c:pt>
                <c:pt idx="2573">
                  <c:v>10</c:v>
                </c:pt>
                <c:pt idx="2574">
                  <c:v>10</c:v>
                </c:pt>
                <c:pt idx="2575">
                  <c:v>24</c:v>
                </c:pt>
                <c:pt idx="2576">
                  <c:v>24</c:v>
                </c:pt>
                <c:pt idx="2577">
                  <c:v>13</c:v>
                </c:pt>
                <c:pt idx="2578">
                  <c:v>24</c:v>
                </c:pt>
                <c:pt idx="2579">
                  <c:v>30</c:v>
                </c:pt>
                <c:pt idx="2580">
                  <c:v>30</c:v>
                </c:pt>
                <c:pt idx="2581">
                  <c:v>30</c:v>
                </c:pt>
                <c:pt idx="2582">
                  <c:v>30</c:v>
                </c:pt>
                <c:pt idx="2583">
                  <c:v>30</c:v>
                </c:pt>
                <c:pt idx="2584">
                  <c:v>30</c:v>
                </c:pt>
                <c:pt idx="2585">
                  <c:v>30</c:v>
                </c:pt>
                <c:pt idx="2586">
                  <c:v>30</c:v>
                </c:pt>
                <c:pt idx="2587">
                  <c:v>30</c:v>
                </c:pt>
                <c:pt idx="2588">
                  <c:v>30</c:v>
                </c:pt>
                <c:pt idx="2589">
                  <c:v>30</c:v>
                </c:pt>
                <c:pt idx="2590">
                  <c:v>30</c:v>
                </c:pt>
                <c:pt idx="2591">
                  <c:v>30</c:v>
                </c:pt>
                <c:pt idx="2592">
                  <c:v>30</c:v>
                </c:pt>
                <c:pt idx="2593">
                  <c:v>30</c:v>
                </c:pt>
                <c:pt idx="2594">
                  <c:v>30</c:v>
                </c:pt>
                <c:pt idx="2595">
                  <c:v>30</c:v>
                </c:pt>
                <c:pt idx="2596">
                  <c:v>30</c:v>
                </c:pt>
                <c:pt idx="2597">
                  <c:v>23</c:v>
                </c:pt>
                <c:pt idx="2598">
                  <c:v>23</c:v>
                </c:pt>
                <c:pt idx="2599">
                  <c:v>20</c:v>
                </c:pt>
                <c:pt idx="2600">
                  <c:v>20</c:v>
                </c:pt>
                <c:pt idx="2601">
                  <c:v>15</c:v>
                </c:pt>
                <c:pt idx="2602">
                  <c:v>15</c:v>
                </c:pt>
                <c:pt idx="2603">
                  <c:v>15</c:v>
                </c:pt>
                <c:pt idx="2604">
                  <c:v>15</c:v>
                </c:pt>
                <c:pt idx="2605">
                  <c:v>32</c:v>
                </c:pt>
                <c:pt idx="2606">
                  <c:v>22</c:v>
                </c:pt>
                <c:pt idx="2607">
                  <c:v>32</c:v>
                </c:pt>
                <c:pt idx="2608">
                  <c:v>22</c:v>
                </c:pt>
                <c:pt idx="2609">
                  <c:v>22</c:v>
                </c:pt>
                <c:pt idx="2610">
                  <c:v>22</c:v>
                </c:pt>
                <c:pt idx="2611">
                  <c:v>32</c:v>
                </c:pt>
                <c:pt idx="2612">
                  <c:v>22</c:v>
                </c:pt>
                <c:pt idx="2613">
                  <c:v>16</c:v>
                </c:pt>
                <c:pt idx="2614">
                  <c:v>32</c:v>
                </c:pt>
                <c:pt idx="2615">
                  <c:v>22</c:v>
                </c:pt>
                <c:pt idx="2616">
                  <c:v>11</c:v>
                </c:pt>
                <c:pt idx="2617">
                  <c:v>15</c:v>
                </c:pt>
                <c:pt idx="2618">
                  <c:v>31</c:v>
                </c:pt>
                <c:pt idx="2619">
                  <c:v>15</c:v>
                </c:pt>
                <c:pt idx="2620">
                  <c:v>15</c:v>
                </c:pt>
                <c:pt idx="2621">
                  <c:v>11</c:v>
                </c:pt>
                <c:pt idx="2622">
                  <c:v>17</c:v>
                </c:pt>
                <c:pt idx="2623">
                  <c:v>17</c:v>
                </c:pt>
                <c:pt idx="2624">
                  <c:v>24</c:v>
                </c:pt>
                <c:pt idx="2625">
                  <c:v>24</c:v>
                </c:pt>
                <c:pt idx="2626">
                  <c:v>17</c:v>
                </c:pt>
                <c:pt idx="2627">
                  <c:v>17</c:v>
                </c:pt>
                <c:pt idx="2628">
                  <c:v>10</c:v>
                </c:pt>
                <c:pt idx="2629">
                  <c:v>17</c:v>
                </c:pt>
                <c:pt idx="2630">
                  <c:v>12</c:v>
                </c:pt>
                <c:pt idx="2631">
                  <c:v>12</c:v>
                </c:pt>
                <c:pt idx="2632">
                  <c:v>16</c:v>
                </c:pt>
                <c:pt idx="2633">
                  <c:v>12</c:v>
                </c:pt>
                <c:pt idx="2634">
                  <c:v>16</c:v>
                </c:pt>
                <c:pt idx="2635">
                  <c:v>12</c:v>
                </c:pt>
                <c:pt idx="2636">
                  <c:v>11</c:v>
                </c:pt>
                <c:pt idx="2637">
                  <c:v>12</c:v>
                </c:pt>
                <c:pt idx="2638">
                  <c:v>15</c:v>
                </c:pt>
                <c:pt idx="2639">
                  <c:v>17</c:v>
                </c:pt>
                <c:pt idx="2640">
                  <c:v>22</c:v>
                </c:pt>
                <c:pt idx="2641">
                  <c:v>11</c:v>
                </c:pt>
                <c:pt idx="2642">
                  <c:v>17</c:v>
                </c:pt>
                <c:pt idx="2643">
                  <c:v>17</c:v>
                </c:pt>
                <c:pt idx="2644">
                  <c:v>17</c:v>
                </c:pt>
                <c:pt idx="2645">
                  <c:v>10</c:v>
                </c:pt>
                <c:pt idx="2646">
                  <c:v>10</c:v>
                </c:pt>
                <c:pt idx="2647">
                  <c:v>10</c:v>
                </c:pt>
                <c:pt idx="2648">
                  <c:v>10</c:v>
                </c:pt>
                <c:pt idx="2649">
                  <c:v>12</c:v>
                </c:pt>
                <c:pt idx="2650">
                  <c:v>17</c:v>
                </c:pt>
                <c:pt idx="2651">
                  <c:v>17</c:v>
                </c:pt>
                <c:pt idx="2652">
                  <c:v>18</c:v>
                </c:pt>
                <c:pt idx="2653">
                  <c:v>18</c:v>
                </c:pt>
                <c:pt idx="2654">
                  <c:v>18</c:v>
                </c:pt>
                <c:pt idx="2655">
                  <c:v>18</c:v>
                </c:pt>
                <c:pt idx="2656">
                  <c:v>18</c:v>
                </c:pt>
                <c:pt idx="2657">
                  <c:v>18</c:v>
                </c:pt>
                <c:pt idx="2658">
                  <c:v>18</c:v>
                </c:pt>
                <c:pt idx="2659">
                  <c:v>18</c:v>
                </c:pt>
                <c:pt idx="2660">
                  <c:v>18</c:v>
                </c:pt>
                <c:pt idx="2661">
                  <c:v>18</c:v>
                </c:pt>
                <c:pt idx="2662">
                  <c:v>18</c:v>
                </c:pt>
                <c:pt idx="2663">
                  <c:v>18</c:v>
                </c:pt>
                <c:pt idx="2664">
                  <c:v>18</c:v>
                </c:pt>
                <c:pt idx="2665">
                  <c:v>18</c:v>
                </c:pt>
                <c:pt idx="2666">
                  <c:v>18</c:v>
                </c:pt>
                <c:pt idx="2667">
                  <c:v>18</c:v>
                </c:pt>
                <c:pt idx="2668">
                  <c:v>18</c:v>
                </c:pt>
                <c:pt idx="2669">
                  <c:v>17</c:v>
                </c:pt>
                <c:pt idx="2670">
                  <c:v>15</c:v>
                </c:pt>
                <c:pt idx="2671">
                  <c:v>17</c:v>
                </c:pt>
                <c:pt idx="2672">
                  <c:v>17</c:v>
                </c:pt>
                <c:pt idx="2673">
                  <c:v>17</c:v>
                </c:pt>
                <c:pt idx="2674">
                  <c:v>17</c:v>
                </c:pt>
                <c:pt idx="2675">
                  <c:v>13</c:v>
                </c:pt>
                <c:pt idx="2676">
                  <c:v>11</c:v>
                </c:pt>
                <c:pt idx="2677">
                  <c:v>18</c:v>
                </c:pt>
                <c:pt idx="2678">
                  <c:v>19</c:v>
                </c:pt>
                <c:pt idx="2679">
                  <c:v>19</c:v>
                </c:pt>
                <c:pt idx="2680">
                  <c:v>19</c:v>
                </c:pt>
                <c:pt idx="2681">
                  <c:v>13</c:v>
                </c:pt>
                <c:pt idx="2682">
                  <c:v>19</c:v>
                </c:pt>
                <c:pt idx="2683">
                  <c:v>19</c:v>
                </c:pt>
                <c:pt idx="2684">
                  <c:v>19</c:v>
                </c:pt>
                <c:pt idx="2685">
                  <c:v>19</c:v>
                </c:pt>
                <c:pt idx="2686">
                  <c:v>19</c:v>
                </c:pt>
                <c:pt idx="2687">
                  <c:v>19</c:v>
                </c:pt>
                <c:pt idx="2688">
                  <c:v>12</c:v>
                </c:pt>
                <c:pt idx="2689">
                  <c:v>12</c:v>
                </c:pt>
                <c:pt idx="2690">
                  <c:v>11</c:v>
                </c:pt>
                <c:pt idx="2691">
                  <c:v>13</c:v>
                </c:pt>
                <c:pt idx="2692">
                  <c:v>12</c:v>
                </c:pt>
                <c:pt idx="2693">
                  <c:v>12</c:v>
                </c:pt>
                <c:pt idx="2694">
                  <c:v>10</c:v>
                </c:pt>
                <c:pt idx="2695">
                  <c:v>23</c:v>
                </c:pt>
                <c:pt idx="2696">
                  <c:v>11</c:v>
                </c:pt>
                <c:pt idx="2697">
                  <c:v>23</c:v>
                </c:pt>
                <c:pt idx="2698">
                  <c:v>24</c:v>
                </c:pt>
                <c:pt idx="2699">
                  <c:v>15</c:v>
                </c:pt>
                <c:pt idx="2700">
                  <c:v>14</c:v>
                </c:pt>
                <c:pt idx="2701">
                  <c:v>23</c:v>
                </c:pt>
                <c:pt idx="2702">
                  <c:v>11</c:v>
                </c:pt>
                <c:pt idx="2703">
                  <c:v>10</c:v>
                </c:pt>
                <c:pt idx="2704">
                  <c:v>23</c:v>
                </c:pt>
                <c:pt idx="2705">
                  <c:v>13</c:v>
                </c:pt>
                <c:pt idx="2706">
                  <c:v>23</c:v>
                </c:pt>
                <c:pt idx="2707">
                  <c:v>23</c:v>
                </c:pt>
                <c:pt idx="2708">
                  <c:v>23</c:v>
                </c:pt>
                <c:pt idx="2709">
                  <c:v>23</c:v>
                </c:pt>
                <c:pt idx="2710">
                  <c:v>23</c:v>
                </c:pt>
                <c:pt idx="2711">
                  <c:v>24</c:v>
                </c:pt>
                <c:pt idx="2712">
                  <c:v>17</c:v>
                </c:pt>
                <c:pt idx="2713">
                  <c:v>15</c:v>
                </c:pt>
                <c:pt idx="2714">
                  <c:v>23</c:v>
                </c:pt>
                <c:pt idx="2715">
                  <c:v>17</c:v>
                </c:pt>
                <c:pt idx="2716">
                  <c:v>12</c:v>
                </c:pt>
                <c:pt idx="2717">
                  <c:v>23</c:v>
                </c:pt>
                <c:pt idx="2718">
                  <c:v>15</c:v>
                </c:pt>
                <c:pt idx="2719">
                  <c:v>23</c:v>
                </c:pt>
                <c:pt idx="2720">
                  <c:v>23</c:v>
                </c:pt>
                <c:pt idx="2721">
                  <c:v>23</c:v>
                </c:pt>
                <c:pt idx="2722">
                  <c:v>23</c:v>
                </c:pt>
                <c:pt idx="2723">
                  <c:v>24</c:v>
                </c:pt>
                <c:pt idx="2724">
                  <c:v>15</c:v>
                </c:pt>
                <c:pt idx="2725">
                  <c:v>33</c:v>
                </c:pt>
                <c:pt idx="2726">
                  <c:v>23</c:v>
                </c:pt>
                <c:pt idx="2727">
                  <c:v>24</c:v>
                </c:pt>
                <c:pt idx="2728">
                  <c:v>12</c:v>
                </c:pt>
                <c:pt idx="2729">
                  <c:v>21</c:v>
                </c:pt>
                <c:pt idx="2730">
                  <c:v>23</c:v>
                </c:pt>
                <c:pt idx="2731">
                  <c:v>12</c:v>
                </c:pt>
                <c:pt idx="2732">
                  <c:v>23</c:v>
                </c:pt>
                <c:pt idx="2733">
                  <c:v>21</c:v>
                </c:pt>
                <c:pt idx="2734">
                  <c:v>27</c:v>
                </c:pt>
                <c:pt idx="2735">
                  <c:v>14</c:v>
                </c:pt>
                <c:pt idx="2736">
                  <c:v>23</c:v>
                </c:pt>
                <c:pt idx="2737">
                  <c:v>23</c:v>
                </c:pt>
                <c:pt idx="2738">
                  <c:v>23</c:v>
                </c:pt>
                <c:pt idx="2739">
                  <c:v>24</c:v>
                </c:pt>
                <c:pt idx="2740">
                  <c:v>23</c:v>
                </c:pt>
                <c:pt idx="2741">
                  <c:v>23</c:v>
                </c:pt>
                <c:pt idx="2742">
                  <c:v>11</c:v>
                </c:pt>
                <c:pt idx="2743">
                  <c:v>11</c:v>
                </c:pt>
                <c:pt idx="2744">
                  <c:v>11</c:v>
                </c:pt>
                <c:pt idx="2745">
                  <c:v>11</c:v>
                </c:pt>
                <c:pt idx="2746">
                  <c:v>11</c:v>
                </c:pt>
                <c:pt idx="2747">
                  <c:v>11</c:v>
                </c:pt>
                <c:pt idx="2748">
                  <c:v>11</c:v>
                </c:pt>
                <c:pt idx="2749">
                  <c:v>11</c:v>
                </c:pt>
                <c:pt idx="2750">
                  <c:v>19</c:v>
                </c:pt>
                <c:pt idx="2751">
                  <c:v>19</c:v>
                </c:pt>
                <c:pt idx="2752">
                  <c:v>19</c:v>
                </c:pt>
                <c:pt idx="2753">
                  <c:v>19</c:v>
                </c:pt>
                <c:pt idx="2754">
                  <c:v>13</c:v>
                </c:pt>
                <c:pt idx="2755">
                  <c:v>11</c:v>
                </c:pt>
                <c:pt idx="2756">
                  <c:v>11</c:v>
                </c:pt>
                <c:pt idx="2757">
                  <c:v>13</c:v>
                </c:pt>
                <c:pt idx="2758">
                  <c:v>11</c:v>
                </c:pt>
                <c:pt idx="2759">
                  <c:v>12</c:v>
                </c:pt>
                <c:pt idx="2760">
                  <c:v>14</c:v>
                </c:pt>
                <c:pt idx="2761">
                  <c:v>17</c:v>
                </c:pt>
                <c:pt idx="2762">
                  <c:v>14</c:v>
                </c:pt>
                <c:pt idx="2763">
                  <c:v>14</c:v>
                </c:pt>
                <c:pt idx="2764">
                  <c:v>14</c:v>
                </c:pt>
                <c:pt idx="2765">
                  <c:v>16</c:v>
                </c:pt>
                <c:pt idx="2766">
                  <c:v>10</c:v>
                </c:pt>
                <c:pt idx="2767">
                  <c:v>14</c:v>
                </c:pt>
                <c:pt idx="2768">
                  <c:v>23</c:v>
                </c:pt>
                <c:pt idx="2769">
                  <c:v>16</c:v>
                </c:pt>
                <c:pt idx="2770">
                  <c:v>16</c:v>
                </c:pt>
                <c:pt idx="2771">
                  <c:v>12</c:v>
                </c:pt>
                <c:pt idx="2772">
                  <c:v>12</c:v>
                </c:pt>
                <c:pt idx="2773">
                  <c:v>13</c:v>
                </c:pt>
                <c:pt idx="2774">
                  <c:v>10</c:v>
                </c:pt>
                <c:pt idx="2775">
                  <c:v>30</c:v>
                </c:pt>
                <c:pt idx="2776">
                  <c:v>23</c:v>
                </c:pt>
                <c:pt idx="2777">
                  <c:v>23</c:v>
                </c:pt>
                <c:pt idx="2778">
                  <c:v>23</c:v>
                </c:pt>
                <c:pt idx="2779">
                  <c:v>23</c:v>
                </c:pt>
                <c:pt idx="2780">
                  <c:v>12</c:v>
                </c:pt>
                <c:pt idx="2781">
                  <c:v>12</c:v>
                </c:pt>
                <c:pt idx="2782">
                  <c:v>10</c:v>
                </c:pt>
                <c:pt idx="2783">
                  <c:v>13</c:v>
                </c:pt>
                <c:pt idx="2784">
                  <c:v>10</c:v>
                </c:pt>
                <c:pt idx="2785">
                  <c:v>11</c:v>
                </c:pt>
                <c:pt idx="2786">
                  <c:v>17</c:v>
                </c:pt>
                <c:pt idx="2787">
                  <c:v>16</c:v>
                </c:pt>
                <c:pt idx="2788">
                  <c:v>11</c:v>
                </c:pt>
                <c:pt idx="2789">
                  <c:v>14</c:v>
                </c:pt>
                <c:pt idx="2790">
                  <c:v>14</c:v>
                </c:pt>
                <c:pt idx="2791">
                  <c:v>16</c:v>
                </c:pt>
                <c:pt idx="2792">
                  <c:v>16</c:v>
                </c:pt>
                <c:pt idx="2793">
                  <c:v>16</c:v>
                </c:pt>
                <c:pt idx="2794">
                  <c:v>16</c:v>
                </c:pt>
                <c:pt idx="2795">
                  <c:v>16</c:v>
                </c:pt>
                <c:pt idx="2796">
                  <c:v>16</c:v>
                </c:pt>
                <c:pt idx="2797">
                  <c:v>12</c:v>
                </c:pt>
                <c:pt idx="2798">
                  <c:v>10</c:v>
                </c:pt>
                <c:pt idx="2799">
                  <c:v>23</c:v>
                </c:pt>
                <c:pt idx="2800">
                  <c:v>23</c:v>
                </c:pt>
                <c:pt idx="2801">
                  <c:v>23</c:v>
                </c:pt>
                <c:pt idx="2802">
                  <c:v>13</c:v>
                </c:pt>
                <c:pt idx="2803">
                  <c:v>17</c:v>
                </c:pt>
                <c:pt idx="2804">
                  <c:v>17</c:v>
                </c:pt>
                <c:pt idx="2805">
                  <c:v>17</c:v>
                </c:pt>
                <c:pt idx="2806">
                  <c:v>27</c:v>
                </c:pt>
                <c:pt idx="2807">
                  <c:v>14</c:v>
                </c:pt>
                <c:pt idx="2808">
                  <c:v>16</c:v>
                </c:pt>
                <c:pt idx="2809">
                  <c:v>16</c:v>
                </c:pt>
                <c:pt idx="2810">
                  <c:v>18</c:v>
                </c:pt>
                <c:pt idx="2811">
                  <c:v>18</c:v>
                </c:pt>
                <c:pt idx="2812">
                  <c:v>18</c:v>
                </c:pt>
                <c:pt idx="2813">
                  <c:v>9</c:v>
                </c:pt>
                <c:pt idx="2814">
                  <c:v>9</c:v>
                </c:pt>
                <c:pt idx="2815">
                  <c:v>9</c:v>
                </c:pt>
                <c:pt idx="2816">
                  <c:v>14</c:v>
                </c:pt>
                <c:pt idx="2817">
                  <c:v>21</c:v>
                </c:pt>
                <c:pt idx="2818">
                  <c:v>12</c:v>
                </c:pt>
                <c:pt idx="2819">
                  <c:v>11</c:v>
                </c:pt>
                <c:pt idx="2820">
                  <c:v>11</c:v>
                </c:pt>
                <c:pt idx="2821">
                  <c:v>11</c:v>
                </c:pt>
                <c:pt idx="2822">
                  <c:v>11</c:v>
                </c:pt>
                <c:pt idx="2823">
                  <c:v>11</c:v>
                </c:pt>
                <c:pt idx="2824">
                  <c:v>11</c:v>
                </c:pt>
                <c:pt idx="2825">
                  <c:v>11</c:v>
                </c:pt>
                <c:pt idx="2826">
                  <c:v>11</c:v>
                </c:pt>
                <c:pt idx="2827">
                  <c:v>11</c:v>
                </c:pt>
                <c:pt idx="2828">
                  <c:v>11</c:v>
                </c:pt>
                <c:pt idx="2829">
                  <c:v>11</c:v>
                </c:pt>
                <c:pt idx="2830">
                  <c:v>12</c:v>
                </c:pt>
                <c:pt idx="2831">
                  <c:v>14</c:v>
                </c:pt>
                <c:pt idx="2832">
                  <c:v>11</c:v>
                </c:pt>
                <c:pt idx="2833">
                  <c:v>10</c:v>
                </c:pt>
                <c:pt idx="2834">
                  <c:v>16</c:v>
                </c:pt>
                <c:pt idx="2835">
                  <c:v>14</c:v>
                </c:pt>
                <c:pt idx="2836">
                  <c:v>15</c:v>
                </c:pt>
                <c:pt idx="2837">
                  <c:v>12</c:v>
                </c:pt>
                <c:pt idx="2838">
                  <c:v>11</c:v>
                </c:pt>
                <c:pt idx="2839">
                  <c:v>19</c:v>
                </c:pt>
                <c:pt idx="2840">
                  <c:v>11</c:v>
                </c:pt>
                <c:pt idx="2841">
                  <c:v>12</c:v>
                </c:pt>
                <c:pt idx="2842">
                  <c:v>29</c:v>
                </c:pt>
                <c:pt idx="2843">
                  <c:v>24</c:v>
                </c:pt>
                <c:pt idx="2844">
                  <c:v>7</c:v>
                </c:pt>
                <c:pt idx="2845">
                  <c:v>20</c:v>
                </c:pt>
                <c:pt idx="2846">
                  <c:v>22</c:v>
                </c:pt>
                <c:pt idx="2847">
                  <c:v>13</c:v>
                </c:pt>
                <c:pt idx="2848">
                  <c:v>13</c:v>
                </c:pt>
                <c:pt idx="2849">
                  <c:v>13</c:v>
                </c:pt>
                <c:pt idx="2850">
                  <c:v>16</c:v>
                </c:pt>
                <c:pt idx="2851">
                  <c:v>11</c:v>
                </c:pt>
                <c:pt idx="2852">
                  <c:v>13</c:v>
                </c:pt>
                <c:pt idx="2853">
                  <c:v>26</c:v>
                </c:pt>
                <c:pt idx="2854">
                  <c:v>15</c:v>
                </c:pt>
                <c:pt idx="2855">
                  <c:v>15</c:v>
                </c:pt>
                <c:pt idx="2856">
                  <c:v>11</c:v>
                </c:pt>
                <c:pt idx="2857">
                  <c:v>29</c:v>
                </c:pt>
                <c:pt idx="2858">
                  <c:v>12</c:v>
                </c:pt>
                <c:pt idx="2859">
                  <c:v>13</c:v>
                </c:pt>
                <c:pt idx="2860">
                  <c:v>11</c:v>
                </c:pt>
                <c:pt idx="2861">
                  <c:v>11</c:v>
                </c:pt>
                <c:pt idx="2862">
                  <c:v>11</c:v>
                </c:pt>
                <c:pt idx="2863">
                  <c:v>19</c:v>
                </c:pt>
                <c:pt idx="2864">
                  <c:v>16</c:v>
                </c:pt>
                <c:pt idx="2865">
                  <c:v>13</c:v>
                </c:pt>
                <c:pt idx="2866">
                  <c:v>8</c:v>
                </c:pt>
                <c:pt idx="2867">
                  <c:v>13</c:v>
                </c:pt>
                <c:pt idx="2868">
                  <c:v>13</c:v>
                </c:pt>
                <c:pt idx="2869">
                  <c:v>13</c:v>
                </c:pt>
                <c:pt idx="2870">
                  <c:v>8</c:v>
                </c:pt>
                <c:pt idx="2871">
                  <c:v>8</c:v>
                </c:pt>
                <c:pt idx="2872">
                  <c:v>28</c:v>
                </c:pt>
                <c:pt idx="2873">
                  <c:v>13</c:v>
                </c:pt>
                <c:pt idx="2874">
                  <c:v>21</c:v>
                </c:pt>
                <c:pt idx="2875">
                  <c:v>12</c:v>
                </c:pt>
                <c:pt idx="2876">
                  <c:v>12</c:v>
                </c:pt>
                <c:pt idx="2877">
                  <c:v>12</c:v>
                </c:pt>
                <c:pt idx="2878">
                  <c:v>12</c:v>
                </c:pt>
                <c:pt idx="2879">
                  <c:v>11</c:v>
                </c:pt>
                <c:pt idx="2880">
                  <c:v>11</c:v>
                </c:pt>
                <c:pt idx="2881">
                  <c:v>12</c:v>
                </c:pt>
                <c:pt idx="2882">
                  <c:v>14</c:v>
                </c:pt>
                <c:pt idx="2883">
                  <c:v>17</c:v>
                </c:pt>
                <c:pt idx="2884">
                  <c:v>15</c:v>
                </c:pt>
                <c:pt idx="2885">
                  <c:v>14</c:v>
                </c:pt>
                <c:pt idx="2886">
                  <c:v>14</c:v>
                </c:pt>
                <c:pt idx="2887">
                  <c:v>17</c:v>
                </c:pt>
                <c:pt idx="2888">
                  <c:v>11</c:v>
                </c:pt>
                <c:pt idx="2889">
                  <c:v>15</c:v>
                </c:pt>
                <c:pt idx="2890">
                  <c:v>17</c:v>
                </c:pt>
                <c:pt idx="2891">
                  <c:v>17</c:v>
                </c:pt>
                <c:pt idx="2892">
                  <c:v>17</c:v>
                </c:pt>
                <c:pt idx="2893">
                  <c:v>17</c:v>
                </c:pt>
                <c:pt idx="2894">
                  <c:v>17</c:v>
                </c:pt>
                <c:pt idx="2895">
                  <c:v>17</c:v>
                </c:pt>
                <c:pt idx="2896">
                  <c:v>12</c:v>
                </c:pt>
                <c:pt idx="2897">
                  <c:v>12</c:v>
                </c:pt>
                <c:pt idx="2898">
                  <c:v>12</c:v>
                </c:pt>
                <c:pt idx="2899">
                  <c:v>14</c:v>
                </c:pt>
                <c:pt idx="2900">
                  <c:v>13</c:v>
                </c:pt>
                <c:pt idx="2901">
                  <c:v>13</c:v>
                </c:pt>
                <c:pt idx="2902">
                  <c:v>11</c:v>
                </c:pt>
                <c:pt idx="2903">
                  <c:v>13</c:v>
                </c:pt>
                <c:pt idx="2904">
                  <c:v>13</c:v>
                </c:pt>
                <c:pt idx="2905">
                  <c:v>7</c:v>
                </c:pt>
                <c:pt idx="2906">
                  <c:v>17</c:v>
                </c:pt>
                <c:pt idx="2907">
                  <c:v>17</c:v>
                </c:pt>
                <c:pt idx="2908">
                  <c:v>17</c:v>
                </c:pt>
                <c:pt idx="2909">
                  <c:v>17</c:v>
                </c:pt>
                <c:pt idx="2910">
                  <c:v>17</c:v>
                </c:pt>
                <c:pt idx="2911">
                  <c:v>17</c:v>
                </c:pt>
                <c:pt idx="2912">
                  <c:v>17</c:v>
                </c:pt>
                <c:pt idx="2913">
                  <c:v>17</c:v>
                </c:pt>
                <c:pt idx="2914">
                  <c:v>17</c:v>
                </c:pt>
                <c:pt idx="2915">
                  <c:v>17</c:v>
                </c:pt>
                <c:pt idx="2916">
                  <c:v>17</c:v>
                </c:pt>
                <c:pt idx="2917">
                  <c:v>17</c:v>
                </c:pt>
                <c:pt idx="2918">
                  <c:v>17</c:v>
                </c:pt>
                <c:pt idx="2919">
                  <c:v>17</c:v>
                </c:pt>
                <c:pt idx="2920">
                  <c:v>17</c:v>
                </c:pt>
                <c:pt idx="2921">
                  <c:v>17</c:v>
                </c:pt>
                <c:pt idx="2922">
                  <c:v>10</c:v>
                </c:pt>
                <c:pt idx="2923">
                  <c:v>10</c:v>
                </c:pt>
                <c:pt idx="2924">
                  <c:v>12</c:v>
                </c:pt>
                <c:pt idx="2925">
                  <c:v>10</c:v>
                </c:pt>
                <c:pt idx="2926">
                  <c:v>10</c:v>
                </c:pt>
                <c:pt idx="2927">
                  <c:v>12</c:v>
                </c:pt>
                <c:pt idx="2928">
                  <c:v>11</c:v>
                </c:pt>
                <c:pt idx="2929">
                  <c:v>11</c:v>
                </c:pt>
                <c:pt idx="2930">
                  <c:v>12</c:v>
                </c:pt>
                <c:pt idx="2931">
                  <c:v>12</c:v>
                </c:pt>
                <c:pt idx="2932">
                  <c:v>15</c:v>
                </c:pt>
                <c:pt idx="2933">
                  <c:v>22</c:v>
                </c:pt>
                <c:pt idx="2934">
                  <c:v>22</c:v>
                </c:pt>
                <c:pt idx="2935">
                  <c:v>22</c:v>
                </c:pt>
                <c:pt idx="2936">
                  <c:v>15</c:v>
                </c:pt>
                <c:pt idx="2937">
                  <c:v>10</c:v>
                </c:pt>
                <c:pt idx="2938">
                  <c:v>11</c:v>
                </c:pt>
                <c:pt idx="2939">
                  <c:v>11</c:v>
                </c:pt>
                <c:pt idx="2940">
                  <c:v>11</c:v>
                </c:pt>
                <c:pt idx="2941">
                  <c:v>10</c:v>
                </c:pt>
                <c:pt idx="2942">
                  <c:v>9</c:v>
                </c:pt>
                <c:pt idx="2943">
                  <c:v>9</c:v>
                </c:pt>
                <c:pt idx="2944">
                  <c:v>10</c:v>
                </c:pt>
                <c:pt idx="2945">
                  <c:v>14</c:v>
                </c:pt>
                <c:pt idx="2946">
                  <c:v>12</c:v>
                </c:pt>
                <c:pt idx="2947">
                  <c:v>8</c:v>
                </c:pt>
                <c:pt idx="2948">
                  <c:v>10</c:v>
                </c:pt>
                <c:pt idx="2949">
                  <c:v>18</c:v>
                </c:pt>
                <c:pt idx="2950">
                  <c:v>17</c:v>
                </c:pt>
                <c:pt idx="2951">
                  <c:v>11</c:v>
                </c:pt>
                <c:pt idx="2952">
                  <c:v>12</c:v>
                </c:pt>
                <c:pt idx="2953">
                  <c:v>13</c:v>
                </c:pt>
                <c:pt idx="2954">
                  <c:v>12</c:v>
                </c:pt>
                <c:pt idx="2955">
                  <c:v>13</c:v>
                </c:pt>
                <c:pt idx="2956">
                  <c:v>13</c:v>
                </c:pt>
                <c:pt idx="2957">
                  <c:v>13</c:v>
                </c:pt>
                <c:pt idx="2958">
                  <c:v>15</c:v>
                </c:pt>
                <c:pt idx="2959">
                  <c:v>13</c:v>
                </c:pt>
                <c:pt idx="2960">
                  <c:v>11</c:v>
                </c:pt>
                <c:pt idx="2961">
                  <c:v>14</c:v>
                </c:pt>
                <c:pt idx="2962">
                  <c:v>22</c:v>
                </c:pt>
                <c:pt idx="2963">
                  <c:v>13</c:v>
                </c:pt>
                <c:pt idx="2964">
                  <c:v>14</c:v>
                </c:pt>
                <c:pt idx="2965">
                  <c:v>18</c:v>
                </c:pt>
                <c:pt idx="2966">
                  <c:v>17</c:v>
                </c:pt>
                <c:pt idx="2967">
                  <c:v>11</c:v>
                </c:pt>
                <c:pt idx="2968">
                  <c:v>12</c:v>
                </c:pt>
                <c:pt idx="2969">
                  <c:v>11</c:v>
                </c:pt>
                <c:pt idx="2970">
                  <c:v>12</c:v>
                </c:pt>
                <c:pt idx="2971">
                  <c:v>10</c:v>
                </c:pt>
                <c:pt idx="2972">
                  <c:v>25</c:v>
                </c:pt>
                <c:pt idx="2973">
                  <c:v>13</c:v>
                </c:pt>
                <c:pt idx="2974">
                  <c:v>13</c:v>
                </c:pt>
                <c:pt idx="2975">
                  <c:v>10</c:v>
                </c:pt>
                <c:pt idx="2976">
                  <c:v>11</c:v>
                </c:pt>
                <c:pt idx="2977">
                  <c:v>13</c:v>
                </c:pt>
                <c:pt idx="2978">
                  <c:v>11</c:v>
                </c:pt>
                <c:pt idx="2979">
                  <c:v>14</c:v>
                </c:pt>
                <c:pt idx="2980">
                  <c:v>12</c:v>
                </c:pt>
                <c:pt idx="2981">
                  <c:v>12</c:v>
                </c:pt>
                <c:pt idx="2982">
                  <c:v>15</c:v>
                </c:pt>
                <c:pt idx="2983">
                  <c:v>18</c:v>
                </c:pt>
                <c:pt idx="2984">
                  <c:v>10</c:v>
                </c:pt>
                <c:pt idx="2985">
                  <c:v>13</c:v>
                </c:pt>
                <c:pt idx="2986">
                  <c:v>14</c:v>
                </c:pt>
                <c:pt idx="2987">
                  <c:v>13</c:v>
                </c:pt>
                <c:pt idx="2988">
                  <c:v>23</c:v>
                </c:pt>
                <c:pt idx="2989">
                  <c:v>23</c:v>
                </c:pt>
                <c:pt idx="2990">
                  <c:v>23</c:v>
                </c:pt>
                <c:pt idx="2991">
                  <c:v>23</c:v>
                </c:pt>
                <c:pt idx="2992">
                  <c:v>23</c:v>
                </c:pt>
                <c:pt idx="2993">
                  <c:v>23</c:v>
                </c:pt>
                <c:pt idx="2994">
                  <c:v>23</c:v>
                </c:pt>
                <c:pt idx="2995">
                  <c:v>23</c:v>
                </c:pt>
                <c:pt idx="2996">
                  <c:v>23</c:v>
                </c:pt>
                <c:pt idx="2997">
                  <c:v>23</c:v>
                </c:pt>
                <c:pt idx="2998">
                  <c:v>23</c:v>
                </c:pt>
                <c:pt idx="2999">
                  <c:v>23</c:v>
                </c:pt>
                <c:pt idx="3000">
                  <c:v>99</c:v>
                </c:pt>
                <c:pt idx="3001">
                  <c:v>13</c:v>
                </c:pt>
                <c:pt idx="3002">
                  <c:v>21</c:v>
                </c:pt>
                <c:pt idx="3003">
                  <c:v>11</c:v>
                </c:pt>
                <c:pt idx="3004">
                  <c:v>12</c:v>
                </c:pt>
                <c:pt idx="3005">
                  <c:v>30</c:v>
                </c:pt>
                <c:pt idx="3006">
                  <c:v>30</c:v>
                </c:pt>
                <c:pt idx="3007">
                  <c:v>15</c:v>
                </c:pt>
                <c:pt idx="3008">
                  <c:v>15</c:v>
                </c:pt>
                <c:pt idx="3009">
                  <c:v>30</c:v>
                </c:pt>
                <c:pt idx="3010">
                  <c:v>14</c:v>
                </c:pt>
                <c:pt idx="3011">
                  <c:v>17</c:v>
                </c:pt>
                <c:pt idx="3012">
                  <c:v>10</c:v>
                </c:pt>
                <c:pt idx="3013">
                  <c:v>14</c:v>
                </c:pt>
                <c:pt idx="3014">
                  <c:v>20</c:v>
                </c:pt>
                <c:pt idx="3015">
                  <c:v>12</c:v>
                </c:pt>
                <c:pt idx="3016">
                  <c:v>11</c:v>
                </c:pt>
                <c:pt idx="3017">
                  <c:v>11</c:v>
                </c:pt>
                <c:pt idx="3018">
                  <c:v>10</c:v>
                </c:pt>
                <c:pt idx="3019">
                  <c:v>22</c:v>
                </c:pt>
                <c:pt idx="3020">
                  <c:v>22</c:v>
                </c:pt>
                <c:pt idx="3021">
                  <c:v>13</c:v>
                </c:pt>
                <c:pt idx="3022">
                  <c:v>13</c:v>
                </c:pt>
                <c:pt idx="3023">
                  <c:v>13</c:v>
                </c:pt>
                <c:pt idx="3024">
                  <c:v>20</c:v>
                </c:pt>
                <c:pt idx="3025">
                  <c:v>20</c:v>
                </c:pt>
                <c:pt idx="3026">
                  <c:v>18</c:v>
                </c:pt>
                <c:pt idx="3027">
                  <c:v>20</c:v>
                </c:pt>
                <c:pt idx="3028">
                  <c:v>15</c:v>
                </c:pt>
                <c:pt idx="3029">
                  <c:v>12</c:v>
                </c:pt>
                <c:pt idx="3030">
                  <c:v>29</c:v>
                </c:pt>
                <c:pt idx="3031">
                  <c:v>18</c:v>
                </c:pt>
                <c:pt idx="3032">
                  <c:v>12</c:v>
                </c:pt>
                <c:pt idx="3033">
                  <c:v>11</c:v>
                </c:pt>
                <c:pt idx="3034">
                  <c:v>13</c:v>
                </c:pt>
                <c:pt idx="3035">
                  <c:v>16</c:v>
                </c:pt>
                <c:pt idx="3036">
                  <c:v>10</c:v>
                </c:pt>
                <c:pt idx="3037">
                  <c:v>11</c:v>
                </c:pt>
                <c:pt idx="3038">
                  <c:v>13</c:v>
                </c:pt>
                <c:pt idx="3039">
                  <c:v>7</c:v>
                </c:pt>
                <c:pt idx="3040">
                  <c:v>8</c:v>
                </c:pt>
                <c:pt idx="3041">
                  <c:v>11</c:v>
                </c:pt>
                <c:pt idx="3042">
                  <c:v>16</c:v>
                </c:pt>
                <c:pt idx="3043">
                  <c:v>12</c:v>
                </c:pt>
                <c:pt idx="3044">
                  <c:v>11</c:v>
                </c:pt>
                <c:pt idx="3045">
                  <c:v>18</c:v>
                </c:pt>
                <c:pt idx="3046">
                  <c:v>15</c:v>
                </c:pt>
                <c:pt idx="3047">
                  <c:v>13</c:v>
                </c:pt>
                <c:pt idx="3048">
                  <c:v>25</c:v>
                </c:pt>
                <c:pt idx="3049">
                  <c:v>13</c:v>
                </c:pt>
                <c:pt idx="3050">
                  <c:v>25</c:v>
                </c:pt>
                <c:pt idx="3051">
                  <c:v>13</c:v>
                </c:pt>
                <c:pt idx="3052">
                  <c:v>15</c:v>
                </c:pt>
                <c:pt idx="3053">
                  <c:v>15</c:v>
                </c:pt>
                <c:pt idx="3054">
                  <c:v>15</c:v>
                </c:pt>
                <c:pt idx="3055">
                  <c:v>12</c:v>
                </c:pt>
                <c:pt idx="3056">
                  <c:v>11</c:v>
                </c:pt>
                <c:pt idx="3057">
                  <c:v>11</c:v>
                </c:pt>
                <c:pt idx="3058">
                  <c:v>12</c:v>
                </c:pt>
                <c:pt idx="3059">
                  <c:v>26</c:v>
                </c:pt>
                <c:pt idx="3060">
                  <c:v>26</c:v>
                </c:pt>
                <c:pt idx="3061">
                  <c:v>16</c:v>
                </c:pt>
                <c:pt idx="3062">
                  <c:v>16</c:v>
                </c:pt>
                <c:pt idx="3063">
                  <c:v>11</c:v>
                </c:pt>
                <c:pt idx="3064">
                  <c:v>11</c:v>
                </c:pt>
                <c:pt idx="3065">
                  <c:v>20</c:v>
                </c:pt>
                <c:pt idx="3066">
                  <c:v>12</c:v>
                </c:pt>
                <c:pt idx="3067">
                  <c:v>14</c:v>
                </c:pt>
                <c:pt idx="3068">
                  <c:v>10</c:v>
                </c:pt>
                <c:pt idx="3069">
                  <c:v>11</c:v>
                </c:pt>
                <c:pt idx="3070">
                  <c:v>14</c:v>
                </c:pt>
                <c:pt idx="3071">
                  <c:v>20</c:v>
                </c:pt>
                <c:pt idx="3072">
                  <c:v>20</c:v>
                </c:pt>
                <c:pt idx="3073">
                  <c:v>13</c:v>
                </c:pt>
                <c:pt idx="3074">
                  <c:v>16</c:v>
                </c:pt>
                <c:pt idx="3075">
                  <c:v>10</c:v>
                </c:pt>
                <c:pt idx="3076">
                  <c:v>15</c:v>
                </c:pt>
                <c:pt idx="3077">
                  <c:v>15</c:v>
                </c:pt>
                <c:pt idx="3078">
                  <c:v>15</c:v>
                </c:pt>
                <c:pt idx="3079">
                  <c:v>12</c:v>
                </c:pt>
                <c:pt idx="3080">
                  <c:v>26</c:v>
                </c:pt>
                <c:pt idx="3081">
                  <c:v>15</c:v>
                </c:pt>
                <c:pt idx="3082">
                  <c:v>15</c:v>
                </c:pt>
                <c:pt idx="3083">
                  <c:v>14</c:v>
                </c:pt>
                <c:pt idx="3084">
                  <c:v>30</c:v>
                </c:pt>
                <c:pt idx="3085">
                  <c:v>30</c:v>
                </c:pt>
                <c:pt idx="3086">
                  <c:v>30</c:v>
                </c:pt>
                <c:pt idx="3087">
                  <c:v>16</c:v>
                </c:pt>
                <c:pt idx="3088">
                  <c:v>12</c:v>
                </c:pt>
                <c:pt idx="3089">
                  <c:v>13</c:v>
                </c:pt>
                <c:pt idx="3090">
                  <c:v>15</c:v>
                </c:pt>
                <c:pt idx="3091">
                  <c:v>13</c:v>
                </c:pt>
                <c:pt idx="3092">
                  <c:v>13</c:v>
                </c:pt>
                <c:pt idx="3093">
                  <c:v>16</c:v>
                </c:pt>
                <c:pt idx="3094">
                  <c:v>12</c:v>
                </c:pt>
                <c:pt idx="3095">
                  <c:v>13</c:v>
                </c:pt>
                <c:pt idx="3096">
                  <c:v>12</c:v>
                </c:pt>
                <c:pt idx="3097">
                  <c:v>10</c:v>
                </c:pt>
                <c:pt idx="3098">
                  <c:v>10</c:v>
                </c:pt>
                <c:pt idx="3099">
                  <c:v>10</c:v>
                </c:pt>
                <c:pt idx="3100">
                  <c:v>10</c:v>
                </c:pt>
                <c:pt idx="3101">
                  <c:v>10</c:v>
                </c:pt>
                <c:pt idx="3102">
                  <c:v>14</c:v>
                </c:pt>
                <c:pt idx="3103">
                  <c:v>17</c:v>
                </c:pt>
                <c:pt idx="3104">
                  <c:v>13</c:v>
                </c:pt>
                <c:pt idx="3105">
                  <c:v>15</c:v>
                </c:pt>
                <c:pt idx="3106">
                  <c:v>12</c:v>
                </c:pt>
                <c:pt idx="3107">
                  <c:v>14</c:v>
                </c:pt>
                <c:pt idx="3108">
                  <c:v>14</c:v>
                </c:pt>
                <c:pt idx="3109">
                  <c:v>12</c:v>
                </c:pt>
                <c:pt idx="3110">
                  <c:v>12</c:v>
                </c:pt>
                <c:pt idx="3111">
                  <c:v>11</c:v>
                </c:pt>
                <c:pt idx="3112">
                  <c:v>17</c:v>
                </c:pt>
                <c:pt idx="3113">
                  <c:v>16</c:v>
                </c:pt>
                <c:pt idx="3114">
                  <c:v>8</c:v>
                </c:pt>
                <c:pt idx="3115">
                  <c:v>10</c:v>
                </c:pt>
                <c:pt idx="3116">
                  <c:v>14</c:v>
                </c:pt>
                <c:pt idx="3117">
                  <c:v>23</c:v>
                </c:pt>
                <c:pt idx="3118">
                  <c:v>12</c:v>
                </c:pt>
                <c:pt idx="3119">
                  <c:v>12</c:v>
                </c:pt>
                <c:pt idx="3120">
                  <c:v>12</c:v>
                </c:pt>
                <c:pt idx="3121">
                  <c:v>12</c:v>
                </c:pt>
                <c:pt idx="3122">
                  <c:v>13</c:v>
                </c:pt>
                <c:pt idx="3123">
                  <c:v>12</c:v>
                </c:pt>
                <c:pt idx="3124">
                  <c:v>12</c:v>
                </c:pt>
                <c:pt idx="3125">
                  <c:v>17</c:v>
                </c:pt>
                <c:pt idx="3126">
                  <c:v>17</c:v>
                </c:pt>
                <c:pt idx="3127">
                  <c:v>17</c:v>
                </c:pt>
                <c:pt idx="3128">
                  <c:v>13</c:v>
                </c:pt>
                <c:pt idx="3129">
                  <c:v>11</c:v>
                </c:pt>
                <c:pt idx="3130">
                  <c:v>13</c:v>
                </c:pt>
                <c:pt idx="3131">
                  <c:v>17</c:v>
                </c:pt>
                <c:pt idx="3132">
                  <c:v>17</c:v>
                </c:pt>
                <c:pt idx="3133">
                  <c:v>14</c:v>
                </c:pt>
                <c:pt idx="3134">
                  <c:v>19</c:v>
                </c:pt>
                <c:pt idx="3135">
                  <c:v>13</c:v>
                </c:pt>
                <c:pt idx="3136">
                  <c:v>13</c:v>
                </c:pt>
                <c:pt idx="3137">
                  <c:v>14</c:v>
                </c:pt>
                <c:pt idx="3138">
                  <c:v>13</c:v>
                </c:pt>
                <c:pt idx="3139">
                  <c:v>12</c:v>
                </c:pt>
                <c:pt idx="3140">
                  <c:v>11</c:v>
                </c:pt>
                <c:pt idx="3141">
                  <c:v>11</c:v>
                </c:pt>
                <c:pt idx="3142">
                  <c:v>11</c:v>
                </c:pt>
                <c:pt idx="3143">
                  <c:v>11</c:v>
                </c:pt>
                <c:pt idx="3144">
                  <c:v>15</c:v>
                </c:pt>
                <c:pt idx="3145">
                  <c:v>14</c:v>
                </c:pt>
                <c:pt idx="3146">
                  <c:v>14</c:v>
                </c:pt>
                <c:pt idx="3147">
                  <c:v>12</c:v>
                </c:pt>
                <c:pt idx="3148">
                  <c:v>15</c:v>
                </c:pt>
                <c:pt idx="3149">
                  <c:v>14</c:v>
                </c:pt>
                <c:pt idx="3150">
                  <c:v>13</c:v>
                </c:pt>
                <c:pt idx="3151">
                  <c:v>12</c:v>
                </c:pt>
                <c:pt idx="3152">
                  <c:v>12</c:v>
                </c:pt>
                <c:pt idx="3153">
                  <c:v>92</c:v>
                </c:pt>
                <c:pt idx="3154">
                  <c:v>16</c:v>
                </c:pt>
                <c:pt idx="3155">
                  <c:v>12</c:v>
                </c:pt>
                <c:pt idx="3156">
                  <c:v>12</c:v>
                </c:pt>
                <c:pt idx="3157">
                  <c:v>22</c:v>
                </c:pt>
                <c:pt idx="3158">
                  <c:v>11</c:v>
                </c:pt>
                <c:pt idx="3159">
                  <c:v>11</c:v>
                </c:pt>
                <c:pt idx="3160">
                  <c:v>10</c:v>
                </c:pt>
                <c:pt idx="3161">
                  <c:v>9</c:v>
                </c:pt>
                <c:pt idx="3162">
                  <c:v>19</c:v>
                </c:pt>
                <c:pt idx="3163">
                  <c:v>19</c:v>
                </c:pt>
                <c:pt idx="3164">
                  <c:v>15</c:v>
                </c:pt>
                <c:pt idx="3165">
                  <c:v>11</c:v>
                </c:pt>
                <c:pt idx="3166">
                  <c:v>11</c:v>
                </c:pt>
                <c:pt idx="3167">
                  <c:v>12</c:v>
                </c:pt>
                <c:pt idx="3168">
                  <c:v>12</c:v>
                </c:pt>
                <c:pt idx="3169">
                  <c:v>12</c:v>
                </c:pt>
                <c:pt idx="3170">
                  <c:v>12</c:v>
                </c:pt>
                <c:pt idx="3171">
                  <c:v>12</c:v>
                </c:pt>
                <c:pt idx="3172">
                  <c:v>13</c:v>
                </c:pt>
                <c:pt idx="3173">
                  <c:v>13</c:v>
                </c:pt>
                <c:pt idx="3174">
                  <c:v>13</c:v>
                </c:pt>
                <c:pt idx="3175">
                  <c:v>29</c:v>
                </c:pt>
                <c:pt idx="3176">
                  <c:v>29</c:v>
                </c:pt>
                <c:pt idx="3177">
                  <c:v>13</c:v>
                </c:pt>
                <c:pt idx="3178">
                  <c:v>13</c:v>
                </c:pt>
                <c:pt idx="3179">
                  <c:v>14</c:v>
                </c:pt>
                <c:pt idx="3180">
                  <c:v>11</c:v>
                </c:pt>
                <c:pt idx="3181">
                  <c:v>11</c:v>
                </c:pt>
                <c:pt idx="3182">
                  <c:v>17</c:v>
                </c:pt>
                <c:pt idx="3183">
                  <c:v>17</c:v>
                </c:pt>
                <c:pt idx="3184">
                  <c:v>14</c:v>
                </c:pt>
                <c:pt idx="3185">
                  <c:v>11</c:v>
                </c:pt>
                <c:pt idx="3186">
                  <c:v>12</c:v>
                </c:pt>
                <c:pt idx="3187">
                  <c:v>12</c:v>
                </c:pt>
                <c:pt idx="3188">
                  <c:v>12</c:v>
                </c:pt>
                <c:pt idx="3189">
                  <c:v>16</c:v>
                </c:pt>
                <c:pt idx="3190">
                  <c:v>13</c:v>
                </c:pt>
                <c:pt idx="3191">
                  <c:v>13</c:v>
                </c:pt>
                <c:pt idx="3192">
                  <c:v>17</c:v>
                </c:pt>
                <c:pt idx="3193">
                  <c:v>14</c:v>
                </c:pt>
                <c:pt idx="3194">
                  <c:v>13</c:v>
                </c:pt>
                <c:pt idx="3195">
                  <c:v>13</c:v>
                </c:pt>
                <c:pt idx="3196">
                  <c:v>11</c:v>
                </c:pt>
                <c:pt idx="3197">
                  <c:v>12</c:v>
                </c:pt>
                <c:pt idx="3198">
                  <c:v>14</c:v>
                </c:pt>
                <c:pt idx="3199">
                  <c:v>12</c:v>
                </c:pt>
                <c:pt idx="3200">
                  <c:v>13</c:v>
                </c:pt>
                <c:pt idx="3201">
                  <c:v>18</c:v>
                </c:pt>
                <c:pt idx="3202">
                  <c:v>15</c:v>
                </c:pt>
                <c:pt idx="3203">
                  <c:v>14</c:v>
                </c:pt>
                <c:pt idx="3204">
                  <c:v>14</c:v>
                </c:pt>
                <c:pt idx="3205">
                  <c:v>12</c:v>
                </c:pt>
                <c:pt idx="3206">
                  <c:v>12</c:v>
                </c:pt>
                <c:pt idx="3207">
                  <c:v>21</c:v>
                </c:pt>
                <c:pt idx="3208">
                  <c:v>13</c:v>
                </c:pt>
                <c:pt idx="3209">
                  <c:v>21</c:v>
                </c:pt>
                <c:pt idx="3210">
                  <c:v>21</c:v>
                </c:pt>
                <c:pt idx="3211">
                  <c:v>12</c:v>
                </c:pt>
                <c:pt idx="3212">
                  <c:v>10</c:v>
                </c:pt>
                <c:pt idx="3213">
                  <c:v>10</c:v>
                </c:pt>
                <c:pt idx="3214">
                  <c:v>16</c:v>
                </c:pt>
                <c:pt idx="3215">
                  <c:v>16</c:v>
                </c:pt>
                <c:pt idx="3216">
                  <c:v>27</c:v>
                </c:pt>
                <c:pt idx="3217">
                  <c:v>16</c:v>
                </c:pt>
                <c:pt idx="3218">
                  <c:v>18</c:v>
                </c:pt>
                <c:pt idx="3219">
                  <c:v>24</c:v>
                </c:pt>
                <c:pt idx="3220">
                  <c:v>18</c:v>
                </c:pt>
                <c:pt idx="3221">
                  <c:v>16</c:v>
                </c:pt>
                <c:pt idx="3222">
                  <c:v>16</c:v>
                </c:pt>
                <c:pt idx="3223">
                  <c:v>20</c:v>
                </c:pt>
                <c:pt idx="3224">
                  <c:v>13</c:v>
                </c:pt>
                <c:pt idx="3225">
                  <c:v>13</c:v>
                </c:pt>
                <c:pt idx="3226">
                  <c:v>13</c:v>
                </c:pt>
                <c:pt idx="3227">
                  <c:v>15</c:v>
                </c:pt>
                <c:pt idx="3228">
                  <c:v>15</c:v>
                </c:pt>
                <c:pt idx="3229">
                  <c:v>11</c:v>
                </c:pt>
                <c:pt idx="3230">
                  <c:v>15</c:v>
                </c:pt>
                <c:pt idx="3231">
                  <c:v>15</c:v>
                </c:pt>
                <c:pt idx="3232">
                  <c:v>12</c:v>
                </c:pt>
                <c:pt idx="3233">
                  <c:v>18</c:v>
                </c:pt>
                <c:pt idx="3234">
                  <c:v>15</c:v>
                </c:pt>
                <c:pt idx="3235">
                  <c:v>13</c:v>
                </c:pt>
                <c:pt idx="3236">
                  <c:v>9</c:v>
                </c:pt>
                <c:pt idx="3237">
                  <c:v>13</c:v>
                </c:pt>
                <c:pt idx="3238">
                  <c:v>10</c:v>
                </c:pt>
                <c:pt idx="3239">
                  <c:v>11</c:v>
                </c:pt>
                <c:pt idx="3240">
                  <c:v>11</c:v>
                </c:pt>
                <c:pt idx="3241">
                  <c:v>16</c:v>
                </c:pt>
                <c:pt idx="3242">
                  <c:v>10</c:v>
                </c:pt>
                <c:pt idx="3243">
                  <c:v>16</c:v>
                </c:pt>
                <c:pt idx="3244">
                  <c:v>10</c:v>
                </c:pt>
                <c:pt idx="3245">
                  <c:v>12</c:v>
                </c:pt>
                <c:pt idx="3246">
                  <c:v>15</c:v>
                </c:pt>
                <c:pt idx="3247">
                  <c:v>13</c:v>
                </c:pt>
                <c:pt idx="3248">
                  <c:v>23</c:v>
                </c:pt>
                <c:pt idx="3249">
                  <c:v>13</c:v>
                </c:pt>
                <c:pt idx="3250">
                  <c:v>18</c:v>
                </c:pt>
                <c:pt idx="3251">
                  <c:v>12</c:v>
                </c:pt>
                <c:pt idx="3252">
                  <c:v>9</c:v>
                </c:pt>
                <c:pt idx="3253">
                  <c:v>12</c:v>
                </c:pt>
                <c:pt idx="3254">
                  <c:v>9</c:v>
                </c:pt>
                <c:pt idx="3255">
                  <c:v>9</c:v>
                </c:pt>
                <c:pt idx="3256">
                  <c:v>14</c:v>
                </c:pt>
                <c:pt idx="3257">
                  <c:v>16</c:v>
                </c:pt>
                <c:pt idx="3258">
                  <c:v>11</c:v>
                </c:pt>
                <c:pt idx="3259">
                  <c:v>22</c:v>
                </c:pt>
                <c:pt idx="3260">
                  <c:v>12</c:v>
                </c:pt>
                <c:pt idx="3261">
                  <c:v>13</c:v>
                </c:pt>
                <c:pt idx="3262">
                  <c:v>12</c:v>
                </c:pt>
                <c:pt idx="3263">
                  <c:v>12</c:v>
                </c:pt>
                <c:pt idx="3264">
                  <c:v>12</c:v>
                </c:pt>
                <c:pt idx="3265">
                  <c:v>13</c:v>
                </c:pt>
                <c:pt idx="3266">
                  <c:v>12</c:v>
                </c:pt>
                <c:pt idx="3267">
                  <c:v>12</c:v>
                </c:pt>
                <c:pt idx="3268">
                  <c:v>13</c:v>
                </c:pt>
                <c:pt idx="3269">
                  <c:v>16</c:v>
                </c:pt>
                <c:pt idx="3270">
                  <c:v>12</c:v>
                </c:pt>
                <c:pt idx="3271">
                  <c:v>21</c:v>
                </c:pt>
                <c:pt idx="3272">
                  <c:v>14</c:v>
                </c:pt>
                <c:pt idx="3273">
                  <c:v>12</c:v>
                </c:pt>
                <c:pt idx="3274">
                  <c:v>12</c:v>
                </c:pt>
                <c:pt idx="3275">
                  <c:v>12</c:v>
                </c:pt>
                <c:pt idx="3276">
                  <c:v>12</c:v>
                </c:pt>
                <c:pt idx="3277">
                  <c:v>20</c:v>
                </c:pt>
                <c:pt idx="3278">
                  <c:v>17</c:v>
                </c:pt>
                <c:pt idx="3279">
                  <c:v>14</c:v>
                </c:pt>
                <c:pt idx="3280">
                  <c:v>11</c:v>
                </c:pt>
                <c:pt idx="3281">
                  <c:v>13</c:v>
                </c:pt>
                <c:pt idx="3282">
                  <c:v>13</c:v>
                </c:pt>
                <c:pt idx="3283">
                  <c:v>13</c:v>
                </c:pt>
                <c:pt idx="3284">
                  <c:v>13</c:v>
                </c:pt>
                <c:pt idx="3285">
                  <c:v>13</c:v>
                </c:pt>
                <c:pt idx="3286">
                  <c:v>13</c:v>
                </c:pt>
                <c:pt idx="3287">
                  <c:v>12</c:v>
                </c:pt>
                <c:pt idx="3288">
                  <c:v>16</c:v>
                </c:pt>
                <c:pt idx="3289">
                  <c:v>11</c:v>
                </c:pt>
                <c:pt idx="3290">
                  <c:v>16</c:v>
                </c:pt>
                <c:pt idx="3291">
                  <c:v>20</c:v>
                </c:pt>
                <c:pt idx="3292">
                  <c:v>16</c:v>
                </c:pt>
                <c:pt idx="3293">
                  <c:v>15</c:v>
                </c:pt>
                <c:pt idx="3294">
                  <c:v>13</c:v>
                </c:pt>
                <c:pt idx="3295">
                  <c:v>40</c:v>
                </c:pt>
                <c:pt idx="3296">
                  <c:v>17</c:v>
                </c:pt>
                <c:pt idx="3297">
                  <c:v>15</c:v>
                </c:pt>
                <c:pt idx="3298">
                  <c:v>16</c:v>
                </c:pt>
                <c:pt idx="3299">
                  <c:v>15</c:v>
                </c:pt>
                <c:pt idx="3300">
                  <c:v>14</c:v>
                </c:pt>
                <c:pt idx="3301">
                  <c:v>29</c:v>
                </c:pt>
                <c:pt idx="3302">
                  <c:v>16</c:v>
                </c:pt>
                <c:pt idx="3303">
                  <c:v>13</c:v>
                </c:pt>
                <c:pt idx="3304">
                  <c:v>13</c:v>
                </c:pt>
                <c:pt idx="3305">
                  <c:v>13</c:v>
                </c:pt>
                <c:pt idx="3306">
                  <c:v>13</c:v>
                </c:pt>
                <c:pt idx="3307">
                  <c:v>16</c:v>
                </c:pt>
                <c:pt idx="3308">
                  <c:v>13</c:v>
                </c:pt>
                <c:pt idx="3309">
                  <c:v>13</c:v>
                </c:pt>
                <c:pt idx="3310">
                  <c:v>13</c:v>
                </c:pt>
                <c:pt idx="3311">
                  <c:v>13</c:v>
                </c:pt>
                <c:pt idx="3312">
                  <c:v>10</c:v>
                </c:pt>
                <c:pt idx="3313">
                  <c:v>10</c:v>
                </c:pt>
                <c:pt idx="3314">
                  <c:v>12</c:v>
                </c:pt>
                <c:pt idx="3315">
                  <c:v>12</c:v>
                </c:pt>
                <c:pt idx="3316">
                  <c:v>12</c:v>
                </c:pt>
                <c:pt idx="3317">
                  <c:v>12</c:v>
                </c:pt>
                <c:pt idx="3318">
                  <c:v>19</c:v>
                </c:pt>
                <c:pt idx="3319">
                  <c:v>20</c:v>
                </c:pt>
                <c:pt idx="3320">
                  <c:v>20</c:v>
                </c:pt>
                <c:pt idx="3321">
                  <c:v>11</c:v>
                </c:pt>
                <c:pt idx="3322">
                  <c:v>23</c:v>
                </c:pt>
                <c:pt idx="3323">
                  <c:v>18</c:v>
                </c:pt>
                <c:pt idx="3324">
                  <c:v>19</c:v>
                </c:pt>
                <c:pt idx="3325">
                  <c:v>11</c:v>
                </c:pt>
                <c:pt idx="3326">
                  <c:v>15</c:v>
                </c:pt>
                <c:pt idx="3327">
                  <c:v>16</c:v>
                </c:pt>
                <c:pt idx="3328">
                  <c:v>13</c:v>
                </c:pt>
                <c:pt idx="3329">
                  <c:v>14</c:v>
                </c:pt>
                <c:pt idx="3330">
                  <c:v>14</c:v>
                </c:pt>
                <c:pt idx="3331">
                  <c:v>14</c:v>
                </c:pt>
                <c:pt idx="3332">
                  <c:v>14</c:v>
                </c:pt>
                <c:pt idx="3333">
                  <c:v>12</c:v>
                </c:pt>
                <c:pt idx="3334">
                  <c:v>19</c:v>
                </c:pt>
                <c:pt idx="3335">
                  <c:v>13</c:v>
                </c:pt>
                <c:pt idx="3336">
                  <c:v>19</c:v>
                </c:pt>
                <c:pt idx="3337">
                  <c:v>12</c:v>
                </c:pt>
                <c:pt idx="3338">
                  <c:v>11</c:v>
                </c:pt>
                <c:pt idx="3339">
                  <c:v>11</c:v>
                </c:pt>
                <c:pt idx="3340">
                  <c:v>12</c:v>
                </c:pt>
                <c:pt idx="3341">
                  <c:v>20</c:v>
                </c:pt>
                <c:pt idx="3342">
                  <c:v>20</c:v>
                </c:pt>
                <c:pt idx="3343">
                  <c:v>18</c:v>
                </c:pt>
                <c:pt idx="3344">
                  <c:v>18</c:v>
                </c:pt>
                <c:pt idx="3345">
                  <c:v>18</c:v>
                </c:pt>
                <c:pt idx="3346">
                  <c:v>15</c:v>
                </c:pt>
                <c:pt idx="3347">
                  <c:v>14</c:v>
                </c:pt>
                <c:pt idx="3348">
                  <c:v>12</c:v>
                </c:pt>
                <c:pt idx="3349">
                  <c:v>19</c:v>
                </c:pt>
                <c:pt idx="3350">
                  <c:v>19</c:v>
                </c:pt>
                <c:pt idx="3351">
                  <c:v>15</c:v>
                </c:pt>
                <c:pt idx="3352">
                  <c:v>13</c:v>
                </c:pt>
                <c:pt idx="3353">
                  <c:v>13</c:v>
                </c:pt>
                <c:pt idx="3354">
                  <c:v>13</c:v>
                </c:pt>
                <c:pt idx="3355">
                  <c:v>20</c:v>
                </c:pt>
                <c:pt idx="3356">
                  <c:v>20</c:v>
                </c:pt>
                <c:pt idx="3357">
                  <c:v>20</c:v>
                </c:pt>
                <c:pt idx="3358">
                  <c:v>20</c:v>
                </c:pt>
                <c:pt idx="3359">
                  <c:v>20</c:v>
                </c:pt>
                <c:pt idx="3360">
                  <c:v>20</c:v>
                </c:pt>
                <c:pt idx="3361">
                  <c:v>20</c:v>
                </c:pt>
                <c:pt idx="3362">
                  <c:v>20</c:v>
                </c:pt>
                <c:pt idx="3363">
                  <c:v>20</c:v>
                </c:pt>
                <c:pt idx="3364">
                  <c:v>20</c:v>
                </c:pt>
                <c:pt idx="3365">
                  <c:v>20</c:v>
                </c:pt>
                <c:pt idx="3366">
                  <c:v>20</c:v>
                </c:pt>
                <c:pt idx="3367">
                  <c:v>20</c:v>
                </c:pt>
                <c:pt idx="3368">
                  <c:v>20</c:v>
                </c:pt>
                <c:pt idx="3369">
                  <c:v>20</c:v>
                </c:pt>
                <c:pt idx="3370">
                  <c:v>13</c:v>
                </c:pt>
                <c:pt idx="3371">
                  <c:v>19</c:v>
                </c:pt>
                <c:pt idx="3372">
                  <c:v>16</c:v>
                </c:pt>
                <c:pt idx="3373">
                  <c:v>14</c:v>
                </c:pt>
                <c:pt idx="3374">
                  <c:v>12</c:v>
                </c:pt>
                <c:pt idx="3375">
                  <c:v>13</c:v>
                </c:pt>
                <c:pt idx="3376">
                  <c:v>14</c:v>
                </c:pt>
                <c:pt idx="3377">
                  <c:v>13</c:v>
                </c:pt>
                <c:pt idx="3378">
                  <c:v>13</c:v>
                </c:pt>
                <c:pt idx="3379">
                  <c:v>16</c:v>
                </c:pt>
                <c:pt idx="3380">
                  <c:v>10</c:v>
                </c:pt>
                <c:pt idx="3381">
                  <c:v>15</c:v>
                </c:pt>
                <c:pt idx="3382">
                  <c:v>15</c:v>
                </c:pt>
                <c:pt idx="3383">
                  <c:v>12</c:v>
                </c:pt>
                <c:pt idx="3384">
                  <c:v>12</c:v>
                </c:pt>
                <c:pt idx="3385">
                  <c:v>14</c:v>
                </c:pt>
                <c:pt idx="3386">
                  <c:v>11</c:v>
                </c:pt>
                <c:pt idx="3387">
                  <c:v>11</c:v>
                </c:pt>
                <c:pt idx="3388">
                  <c:v>11</c:v>
                </c:pt>
                <c:pt idx="3389">
                  <c:v>21</c:v>
                </c:pt>
                <c:pt idx="3390">
                  <c:v>11</c:v>
                </c:pt>
                <c:pt idx="3391">
                  <c:v>16</c:v>
                </c:pt>
                <c:pt idx="3392">
                  <c:v>14</c:v>
                </c:pt>
                <c:pt idx="3393">
                  <c:v>12</c:v>
                </c:pt>
                <c:pt idx="3394">
                  <c:v>12</c:v>
                </c:pt>
                <c:pt idx="3395">
                  <c:v>13</c:v>
                </c:pt>
                <c:pt idx="3396">
                  <c:v>17</c:v>
                </c:pt>
                <c:pt idx="3397">
                  <c:v>15</c:v>
                </c:pt>
                <c:pt idx="3398">
                  <c:v>14</c:v>
                </c:pt>
                <c:pt idx="3399">
                  <c:v>16</c:v>
                </c:pt>
                <c:pt idx="3400">
                  <c:v>16</c:v>
                </c:pt>
                <c:pt idx="3401">
                  <c:v>16</c:v>
                </c:pt>
                <c:pt idx="3402">
                  <c:v>16</c:v>
                </c:pt>
                <c:pt idx="3403">
                  <c:v>13</c:v>
                </c:pt>
                <c:pt idx="3404">
                  <c:v>20</c:v>
                </c:pt>
                <c:pt idx="3405">
                  <c:v>11</c:v>
                </c:pt>
                <c:pt idx="3406">
                  <c:v>15</c:v>
                </c:pt>
                <c:pt idx="3407">
                  <c:v>13</c:v>
                </c:pt>
                <c:pt idx="3408">
                  <c:v>13</c:v>
                </c:pt>
                <c:pt idx="3409">
                  <c:v>24</c:v>
                </c:pt>
                <c:pt idx="3410">
                  <c:v>15</c:v>
                </c:pt>
                <c:pt idx="3411">
                  <c:v>15</c:v>
                </c:pt>
                <c:pt idx="3412">
                  <c:v>15</c:v>
                </c:pt>
                <c:pt idx="3413">
                  <c:v>15</c:v>
                </c:pt>
                <c:pt idx="3414">
                  <c:v>15</c:v>
                </c:pt>
                <c:pt idx="3415">
                  <c:v>15</c:v>
                </c:pt>
                <c:pt idx="3416">
                  <c:v>15</c:v>
                </c:pt>
                <c:pt idx="3417">
                  <c:v>15</c:v>
                </c:pt>
                <c:pt idx="3418">
                  <c:v>15</c:v>
                </c:pt>
                <c:pt idx="3419">
                  <c:v>15</c:v>
                </c:pt>
                <c:pt idx="3420">
                  <c:v>11</c:v>
                </c:pt>
                <c:pt idx="3421">
                  <c:v>11</c:v>
                </c:pt>
                <c:pt idx="3422">
                  <c:v>11</c:v>
                </c:pt>
                <c:pt idx="3423">
                  <c:v>11</c:v>
                </c:pt>
                <c:pt idx="3424">
                  <c:v>11</c:v>
                </c:pt>
                <c:pt idx="3425">
                  <c:v>11</c:v>
                </c:pt>
                <c:pt idx="3426">
                  <c:v>11</c:v>
                </c:pt>
                <c:pt idx="3427">
                  <c:v>11</c:v>
                </c:pt>
                <c:pt idx="3428">
                  <c:v>11</c:v>
                </c:pt>
                <c:pt idx="3429">
                  <c:v>11</c:v>
                </c:pt>
                <c:pt idx="3430">
                  <c:v>11</c:v>
                </c:pt>
                <c:pt idx="3431">
                  <c:v>11</c:v>
                </c:pt>
                <c:pt idx="3432">
                  <c:v>10</c:v>
                </c:pt>
                <c:pt idx="3433">
                  <c:v>10</c:v>
                </c:pt>
                <c:pt idx="3434">
                  <c:v>10</c:v>
                </c:pt>
                <c:pt idx="3435">
                  <c:v>10</c:v>
                </c:pt>
                <c:pt idx="3436">
                  <c:v>10</c:v>
                </c:pt>
                <c:pt idx="3437">
                  <c:v>10</c:v>
                </c:pt>
                <c:pt idx="3438">
                  <c:v>10</c:v>
                </c:pt>
                <c:pt idx="3439">
                  <c:v>10</c:v>
                </c:pt>
                <c:pt idx="3440">
                  <c:v>10</c:v>
                </c:pt>
                <c:pt idx="3441">
                  <c:v>10</c:v>
                </c:pt>
                <c:pt idx="3442">
                  <c:v>11</c:v>
                </c:pt>
                <c:pt idx="3443">
                  <c:v>17</c:v>
                </c:pt>
                <c:pt idx="3444">
                  <c:v>18</c:v>
                </c:pt>
                <c:pt idx="3445">
                  <c:v>12</c:v>
                </c:pt>
                <c:pt idx="3446">
                  <c:v>13</c:v>
                </c:pt>
                <c:pt idx="3447">
                  <c:v>12</c:v>
                </c:pt>
                <c:pt idx="3448">
                  <c:v>12</c:v>
                </c:pt>
                <c:pt idx="3449">
                  <c:v>12</c:v>
                </c:pt>
                <c:pt idx="3450">
                  <c:v>13</c:v>
                </c:pt>
                <c:pt idx="3451">
                  <c:v>17</c:v>
                </c:pt>
                <c:pt idx="3452">
                  <c:v>23</c:v>
                </c:pt>
                <c:pt idx="3453">
                  <c:v>23</c:v>
                </c:pt>
                <c:pt idx="3454">
                  <c:v>23</c:v>
                </c:pt>
                <c:pt idx="3455">
                  <c:v>10</c:v>
                </c:pt>
                <c:pt idx="3456">
                  <c:v>10</c:v>
                </c:pt>
                <c:pt idx="3457">
                  <c:v>10</c:v>
                </c:pt>
                <c:pt idx="3458">
                  <c:v>10</c:v>
                </c:pt>
                <c:pt idx="3459">
                  <c:v>13</c:v>
                </c:pt>
                <c:pt idx="3460">
                  <c:v>16</c:v>
                </c:pt>
                <c:pt idx="3461">
                  <c:v>10</c:v>
                </c:pt>
                <c:pt idx="3462">
                  <c:v>10</c:v>
                </c:pt>
                <c:pt idx="3463">
                  <c:v>10</c:v>
                </c:pt>
                <c:pt idx="3464">
                  <c:v>10</c:v>
                </c:pt>
                <c:pt idx="3465">
                  <c:v>10</c:v>
                </c:pt>
                <c:pt idx="3466">
                  <c:v>12</c:v>
                </c:pt>
                <c:pt idx="3467">
                  <c:v>13</c:v>
                </c:pt>
                <c:pt idx="3468">
                  <c:v>17</c:v>
                </c:pt>
                <c:pt idx="3469">
                  <c:v>19</c:v>
                </c:pt>
                <c:pt idx="3470">
                  <c:v>15</c:v>
                </c:pt>
                <c:pt idx="3471">
                  <c:v>13</c:v>
                </c:pt>
                <c:pt idx="3472">
                  <c:v>16</c:v>
                </c:pt>
                <c:pt idx="3473">
                  <c:v>18</c:v>
                </c:pt>
                <c:pt idx="3474">
                  <c:v>12</c:v>
                </c:pt>
                <c:pt idx="3475">
                  <c:v>16</c:v>
                </c:pt>
                <c:pt idx="3476">
                  <c:v>14</c:v>
                </c:pt>
                <c:pt idx="3477">
                  <c:v>13</c:v>
                </c:pt>
                <c:pt idx="3478">
                  <c:v>14</c:v>
                </c:pt>
                <c:pt idx="3479">
                  <c:v>18</c:v>
                </c:pt>
                <c:pt idx="3480">
                  <c:v>18</c:v>
                </c:pt>
                <c:pt idx="3481">
                  <c:v>15</c:v>
                </c:pt>
                <c:pt idx="3482">
                  <c:v>18</c:v>
                </c:pt>
                <c:pt idx="3483">
                  <c:v>12</c:v>
                </c:pt>
                <c:pt idx="3484">
                  <c:v>12</c:v>
                </c:pt>
                <c:pt idx="3485">
                  <c:v>12</c:v>
                </c:pt>
                <c:pt idx="3486">
                  <c:v>12</c:v>
                </c:pt>
                <c:pt idx="3487">
                  <c:v>12</c:v>
                </c:pt>
                <c:pt idx="3488">
                  <c:v>14</c:v>
                </c:pt>
                <c:pt idx="3489">
                  <c:v>17</c:v>
                </c:pt>
                <c:pt idx="3490">
                  <c:v>16</c:v>
                </c:pt>
                <c:pt idx="3491">
                  <c:v>20</c:v>
                </c:pt>
                <c:pt idx="3492">
                  <c:v>18</c:v>
                </c:pt>
                <c:pt idx="3493">
                  <c:v>20</c:v>
                </c:pt>
                <c:pt idx="3494">
                  <c:v>16</c:v>
                </c:pt>
                <c:pt idx="3495">
                  <c:v>16</c:v>
                </c:pt>
                <c:pt idx="3496">
                  <c:v>21</c:v>
                </c:pt>
                <c:pt idx="3497">
                  <c:v>12</c:v>
                </c:pt>
                <c:pt idx="3498">
                  <c:v>10</c:v>
                </c:pt>
                <c:pt idx="3499">
                  <c:v>19</c:v>
                </c:pt>
                <c:pt idx="3500">
                  <c:v>29</c:v>
                </c:pt>
                <c:pt idx="3501">
                  <c:v>14</c:v>
                </c:pt>
                <c:pt idx="3502">
                  <c:v>14</c:v>
                </c:pt>
                <c:pt idx="3503">
                  <c:v>14</c:v>
                </c:pt>
                <c:pt idx="3504">
                  <c:v>16</c:v>
                </c:pt>
                <c:pt idx="3505">
                  <c:v>14</c:v>
                </c:pt>
                <c:pt idx="3506">
                  <c:v>13</c:v>
                </c:pt>
                <c:pt idx="3507">
                  <c:v>19</c:v>
                </c:pt>
                <c:pt idx="3508">
                  <c:v>19</c:v>
                </c:pt>
                <c:pt idx="3509">
                  <c:v>20</c:v>
                </c:pt>
                <c:pt idx="3510">
                  <c:v>12</c:v>
                </c:pt>
                <c:pt idx="3511">
                  <c:v>16</c:v>
                </c:pt>
                <c:pt idx="3512">
                  <c:v>16</c:v>
                </c:pt>
                <c:pt idx="3513">
                  <c:v>13</c:v>
                </c:pt>
                <c:pt idx="3514">
                  <c:v>42</c:v>
                </c:pt>
                <c:pt idx="3515">
                  <c:v>15</c:v>
                </c:pt>
                <c:pt idx="3516">
                  <c:v>12</c:v>
                </c:pt>
                <c:pt idx="3517">
                  <c:v>12</c:v>
                </c:pt>
                <c:pt idx="3518">
                  <c:v>12</c:v>
                </c:pt>
                <c:pt idx="3519">
                  <c:v>12</c:v>
                </c:pt>
                <c:pt idx="3520">
                  <c:v>12</c:v>
                </c:pt>
                <c:pt idx="3521">
                  <c:v>12</c:v>
                </c:pt>
                <c:pt idx="3522">
                  <c:v>12</c:v>
                </c:pt>
                <c:pt idx="3523">
                  <c:v>12</c:v>
                </c:pt>
                <c:pt idx="3524">
                  <c:v>12</c:v>
                </c:pt>
                <c:pt idx="3525">
                  <c:v>12</c:v>
                </c:pt>
                <c:pt idx="3526">
                  <c:v>12</c:v>
                </c:pt>
                <c:pt idx="3527">
                  <c:v>12</c:v>
                </c:pt>
                <c:pt idx="3528">
                  <c:v>14</c:v>
                </c:pt>
                <c:pt idx="3529">
                  <c:v>24</c:v>
                </c:pt>
                <c:pt idx="3530">
                  <c:v>32</c:v>
                </c:pt>
                <c:pt idx="3531">
                  <c:v>11</c:v>
                </c:pt>
                <c:pt idx="3532">
                  <c:v>17</c:v>
                </c:pt>
                <c:pt idx="3533">
                  <c:v>10</c:v>
                </c:pt>
                <c:pt idx="3534">
                  <c:v>14</c:v>
                </c:pt>
                <c:pt idx="3535">
                  <c:v>12</c:v>
                </c:pt>
                <c:pt idx="3536">
                  <c:v>13</c:v>
                </c:pt>
                <c:pt idx="3537">
                  <c:v>18</c:v>
                </c:pt>
                <c:pt idx="3538">
                  <c:v>12</c:v>
                </c:pt>
                <c:pt idx="3539">
                  <c:v>10</c:v>
                </c:pt>
                <c:pt idx="3540">
                  <c:v>19</c:v>
                </c:pt>
                <c:pt idx="3541">
                  <c:v>15</c:v>
                </c:pt>
                <c:pt idx="3542">
                  <c:v>10</c:v>
                </c:pt>
                <c:pt idx="3543">
                  <c:v>14</c:v>
                </c:pt>
                <c:pt idx="3544">
                  <c:v>14</c:v>
                </c:pt>
                <c:pt idx="3545">
                  <c:v>17</c:v>
                </c:pt>
                <c:pt idx="3546">
                  <c:v>10</c:v>
                </c:pt>
                <c:pt idx="3547">
                  <c:v>27</c:v>
                </c:pt>
                <c:pt idx="3548">
                  <c:v>17</c:v>
                </c:pt>
                <c:pt idx="3549">
                  <c:v>17</c:v>
                </c:pt>
                <c:pt idx="3550">
                  <c:v>15</c:v>
                </c:pt>
                <c:pt idx="3551">
                  <c:v>10</c:v>
                </c:pt>
                <c:pt idx="3552">
                  <c:v>14</c:v>
                </c:pt>
                <c:pt idx="3553">
                  <c:v>14</c:v>
                </c:pt>
                <c:pt idx="3554">
                  <c:v>14</c:v>
                </c:pt>
                <c:pt idx="3555">
                  <c:v>12</c:v>
                </c:pt>
                <c:pt idx="3556">
                  <c:v>12</c:v>
                </c:pt>
                <c:pt idx="3557">
                  <c:v>72</c:v>
                </c:pt>
                <c:pt idx="3558">
                  <c:v>12</c:v>
                </c:pt>
                <c:pt idx="3559">
                  <c:v>18</c:v>
                </c:pt>
                <c:pt idx="3560">
                  <c:v>92</c:v>
                </c:pt>
                <c:pt idx="3561">
                  <c:v>40</c:v>
                </c:pt>
                <c:pt idx="3562">
                  <c:v>30</c:v>
                </c:pt>
                <c:pt idx="3563">
                  <c:v>16</c:v>
                </c:pt>
                <c:pt idx="3564">
                  <c:v>16</c:v>
                </c:pt>
                <c:pt idx="3565">
                  <c:v>12</c:v>
                </c:pt>
                <c:pt idx="3566">
                  <c:v>12</c:v>
                </c:pt>
                <c:pt idx="3567">
                  <c:v>16</c:v>
                </c:pt>
                <c:pt idx="3568">
                  <c:v>10</c:v>
                </c:pt>
                <c:pt idx="3569">
                  <c:v>40</c:v>
                </c:pt>
                <c:pt idx="3570">
                  <c:v>14</c:v>
                </c:pt>
                <c:pt idx="3571">
                  <c:v>14</c:v>
                </c:pt>
                <c:pt idx="3572">
                  <c:v>14</c:v>
                </c:pt>
                <c:pt idx="3573">
                  <c:v>14</c:v>
                </c:pt>
                <c:pt idx="3574">
                  <c:v>10</c:v>
                </c:pt>
                <c:pt idx="3575">
                  <c:v>19</c:v>
                </c:pt>
                <c:pt idx="3576">
                  <c:v>19</c:v>
                </c:pt>
                <c:pt idx="3577">
                  <c:v>11</c:v>
                </c:pt>
                <c:pt idx="3578">
                  <c:v>8</c:v>
                </c:pt>
                <c:pt idx="3579">
                  <c:v>10</c:v>
                </c:pt>
                <c:pt idx="3580">
                  <c:v>10</c:v>
                </c:pt>
                <c:pt idx="3581">
                  <c:v>10</c:v>
                </c:pt>
                <c:pt idx="3582">
                  <c:v>10</c:v>
                </c:pt>
                <c:pt idx="3583">
                  <c:v>11</c:v>
                </c:pt>
                <c:pt idx="3584">
                  <c:v>12</c:v>
                </c:pt>
                <c:pt idx="3585">
                  <c:v>12</c:v>
                </c:pt>
                <c:pt idx="3586">
                  <c:v>13</c:v>
                </c:pt>
                <c:pt idx="3587">
                  <c:v>13</c:v>
                </c:pt>
                <c:pt idx="3588">
                  <c:v>15</c:v>
                </c:pt>
                <c:pt idx="3589">
                  <c:v>15</c:v>
                </c:pt>
                <c:pt idx="3590">
                  <c:v>12</c:v>
                </c:pt>
                <c:pt idx="3591">
                  <c:v>10</c:v>
                </c:pt>
                <c:pt idx="3592">
                  <c:v>10</c:v>
                </c:pt>
                <c:pt idx="3593">
                  <c:v>43</c:v>
                </c:pt>
                <c:pt idx="3594">
                  <c:v>12</c:v>
                </c:pt>
                <c:pt idx="3595">
                  <c:v>12</c:v>
                </c:pt>
                <c:pt idx="3596">
                  <c:v>14</c:v>
                </c:pt>
                <c:pt idx="3597">
                  <c:v>14</c:v>
                </c:pt>
                <c:pt idx="3598">
                  <c:v>10</c:v>
                </c:pt>
                <c:pt idx="3599">
                  <c:v>10</c:v>
                </c:pt>
                <c:pt idx="3600">
                  <c:v>12</c:v>
                </c:pt>
                <c:pt idx="3601">
                  <c:v>12</c:v>
                </c:pt>
                <c:pt idx="3602">
                  <c:v>12</c:v>
                </c:pt>
                <c:pt idx="3603">
                  <c:v>12</c:v>
                </c:pt>
                <c:pt idx="3604">
                  <c:v>12</c:v>
                </c:pt>
                <c:pt idx="3605">
                  <c:v>12</c:v>
                </c:pt>
                <c:pt idx="3606">
                  <c:v>12</c:v>
                </c:pt>
                <c:pt idx="3607">
                  <c:v>11</c:v>
                </c:pt>
                <c:pt idx="3608">
                  <c:v>12</c:v>
                </c:pt>
                <c:pt idx="3609">
                  <c:v>12</c:v>
                </c:pt>
                <c:pt idx="3610">
                  <c:v>12</c:v>
                </c:pt>
                <c:pt idx="3611">
                  <c:v>12</c:v>
                </c:pt>
                <c:pt idx="3612">
                  <c:v>12</c:v>
                </c:pt>
                <c:pt idx="3613">
                  <c:v>12</c:v>
                </c:pt>
                <c:pt idx="3614">
                  <c:v>12</c:v>
                </c:pt>
                <c:pt idx="3615">
                  <c:v>12</c:v>
                </c:pt>
                <c:pt idx="3616">
                  <c:v>12</c:v>
                </c:pt>
                <c:pt idx="3617">
                  <c:v>12</c:v>
                </c:pt>
                <c:pt idx="3618">
                  <c:v>12</c:v>
                </c:pt>
                <c:pt idx="3619">
                  <c:v>16</c:v>
                </c:pt>
                <c:pt idx="3620">
                  <c:v>16</c:v>
                </c:pt>
                <c:pt idx="3621">
                  <c:v>16</c:v>
                </c:pt>
                <c:pt idx="3622">
                  <c:v>9</c:v>
                </c:pt>
                <c:pt idx="3623">
                  <c:v>10</c:v>
                </c:pt>
                <c:pt idx="3624">
                  <c:v>12</c:v>
                </c:pt>
                <c:pt idx="3625">
                  <c:v>13</c:v>
                </c:pt>
                <c:pt idx="3626">
                  <c:v>14</c:v>
                </c:pt>
                <c:pt idx="3627">
                  <c:v>15</c:v>
                </c:pt>
                <c:pt idx="3628">
                  <c:v>10</c:v>
                </c:pt>
                <c:pt idx="3629">
                  <c:v>10</c:v>
                </c:pt>
                <c:pt idx="3630">
                  <c:v>11</c:v>
                </c:pt>
                <c:pt idx="3631">
                  <c:v>13</c:v>
                </c:pt>
                <c:pt idx="3632">
                  <c:v>70</c:v>
                </c:pt>
                <c:pt idx="3633">
                  <c:v>13</c:v>
                </c:pt>
                <c:pt idx="3634">
                  <c:v>70</c:v>
                </c:pt>
                <c:pt idx="3635">
                  <c:v>13</c:v>
                </c:pt>
                <c:pt idx="3636">
                  <c:v>15</c:v>
                </c:pt>
                <c:pt idx="3637">
                  <c:v>13</c:v>
                </c:pt>
                <c:pt idx="3638">
                  <c:v>16</c:v>
                </c:pt>
                <c:pt idx="3639">
                  <c:v>11</c:v>
                </c:pt>
                <c:pt idx="3640">
                  <c:v>10</c:v>
                </c:pt>
                <c:pt idx="3641">
                  <c:v>11</c:v>
                </c:pt>
                <c:pt idx="3642">
                  <c:v>10</c:v>
                </c:pt>
                <c:pt idx="3643">
                  <c:v>10</c:v>
                </c:pt>
                <c:pt idx="3644">
                  <c:v>12</c:v>
                </c:pt>
                <c:pt idx="3645">
                  <c:v>12</c:v>
                </c:pt>
                <c:pt idx="3646">
                  <c:v>13</c:v>
                </c:pt>
                <c:pt idx="3647">
                  <c:v>11</c:v>
                </c:pt>
                <c:pt idx="3648">
                  <c:v>25</c:v>
                </c:pt>
                <c:pt idx="3649">
                  <c:v>10</c:v>
                </c:pt>
                <c:pt idx="3650">
                  <c:v>11</c:v>
                </c:pt>
                <c:pt idx="3651">
                  <c:v>11</c:v>
                </c:pt>
                <c:pt idx="3652">
                  <c:v>12</c:v>
                </c:pt>
                <c:pt idx="3653">
                  <c:v>10</c:v>
                </c:pt>
                <c:pt idx="3654">
                  <c:v>24</c:v>
                </c:pt>
                <c:pt idx="3655">
                  <c:v>11</c:v>
                </c:pt>
                <c:pt idx="3656">
                  <c:v>11</c:v>
                </c:pt>
                <c:pt idx="3657">
                  <c:v>11</c:v>
                </c:pt>
                <c:pt idx="3658">
                  <c:v>11</c:v>
                </c:pt>
                <c:pt idx="3659">
                  <c:v>11</c:v>
                </c:pt>
                <c:pt idx="3660">
                  <c:v>11</c:v>
                </c:pt>
                <c:pt idx="3661">
                  <c:v>11</c:v>
                </c:pt>
                <c:pt idx="3662">
                  <c:v>11</c:v>
                </c:pt>
                <c:pt idx="3663">
                  <c:v>11</c:v>
                </c:pt>
                <c:pt idx="3664">
                  <c:v>11</c:v>
                </c:pt>
                <c:pt idx="3665">
                  <c:v>12</c:v>
                </c:pt>
                <c:pt idx="3666">
                  <c:v>12</c:v>
                </c:pt>
                <c:pt idx="3667">
                  <c:v>12</c:v>
                </c:pt>
                <c:pt idx="3668">
                  <c:v>10</c:v>
                </c:pt>
                <c:pt idx="3669">
                  <c:v>10</c:v>
                </c:pt>
                <c:pt idx="3670">
                  <c:v>13</c:v>
                </c:pt>
                <c:pt idx="3671">
                  <c:v>10</c:v>
                </c:pt>
                <c:pt idx="3672">
                  <c:v>10</c:v>
                </c:pt>
                <c:pt idx="3673">
                  <c:v>9</c:v>
                </c:pt>
                <c:pt idx="3674">
                  <c:v>24</c:v>
                </c:pt>
                <c:pt idx="3675">
                  <c:v>137</c:v>
                </c:pt>
                <c:pt idx="3676">
                  <c:v>10</c:v>
                </c:pt>
                <c:pt idx="3677">
                  <c:v>11</c:v>
                </c:pt>
                <c:pt idx="3678">
                  <c:v>10</c:v>
                </c:pt>
                <c:pt idx="3679">
                  <c:v>27</c:v>
                </c:pt>
                <c:pt idx="3680">
                  <c:v>14</c:v>
                </c:pt>
                <c:pt idx="3681">
                  <c:v>12</c:v>
                </c:pt>
                <c:pt idx="3682">
                  <c:v>9</c:v>
                </c:pt>
                <c:pt idx="3683">
                  <c:v>10</c:v>
                </c:pt>
                <c:pt idx="3684">
                  <c:v>59</c:v>
                </c:pt>
                <c:pt idx="3685">
                  <c:v>9</c:v>
                </c:pt>
                <c:pt idx="3686">
                  <c:v>9</c:v>
                </c:pt>
                <c:pt idx="3687">
                  <c:v>16</c:v>
                </c:pt>
                <c:pt idx="3688">
                  <c:v>10</c:v>
                </c:pt>
                <c:pt idx="3689">
                  <c:v>12</c:v>
                </c:pt>
                <c:pt idx="3690">
                  <c:v>9</c:v>
                </c:pt>
                <c:pt idx="3691">
                  <c:v>8</c:v>
                </c:pt>
                <c:pt idx="3692">
                  <c:v>9</c:v>
                </c:pt>
                <c:pt idx="3693">
                  <c:v>10</c:v>
                </c:pt>
                <c:pt idx="3694">
                  <c:v>10</c:v>
                </c:pt>
                <c:pt idx="3695">
                  <c:v>11</c:v>
                </c:pt>
                <c:pt idx="3696">
                  <c:v>16</c:v>
                </c:pt>
                <c:pt idx="3697">
                  <c:v>9</c:v>
                </c:pt>
                <c:pt idx="3698">
                  <c:v>10</c:v>
                </c:pt>
                <c:pt idx="3699">
                  <c:v>10</c:v>
                </c:pt>
                <c:pt idx="3700">
                  <c:v>15</c:v>
                </c:pt>
                <c:pt idx="3701">
                  <c:v>10</c:v>
                </c:pt>
                <c:pt idx="3702">
                  <c:v>18</c:v>
                </c:pt>
                <c:pt idx="3703">
                  <c:v>8</c:v>
                </c:pt>
                <c:pt idx="3704">
                  <c:v>10</c:v>
                </c:pt>
                <c:pt idx="3705">
                  <c:v>10</c:v>
                </c:pt>
                <c:pt idx="3706">
                  <c:v>12</c:v>
                </c:pt>
                <c:pt idx="3707">
                  <c:v>10</c:v>
                </c:pt>
                <c:pt idx="3708">
                  <c:v>10</c:v>
                </c:pt>
                <c:pt idx="3709">
                  <c:v>29</c:v>
                </c:pt>
                <c:pt idx="3710">
                  <c:v>17</c:v>
                </c:pt>
                <c:pt idx="3711">
                  <c:v>84</c:v>
                </c:pt>
                <c:pt idx="3712">
                  <c:v>10</c:v>
                </c:pt>
                <c:pt idx="3713">
                  <c:v>13</c:v>
                </c:pt>
                <c:pt idx="3714">
                  <c:v>9</c:v>
                </c:pt>
                <c:pt idx="3715">
                  <c:v>13</c:v>
                </c:pt>
                <c:pt idx="3716">
                  <c:v>18</c:v>
                </c:pt>
                <c:pt idx="3717">
                  <c:v>9</c:v>
                </c:pt>
                <c:pt idx="3718">
                  <c:v>11</c:v>
                </c:pt>
                <c:pt idx="3719">
                  <c:v>9</c:v>
                </c:pt>
                <c:pt idx="3720">
                  <c:v>21</c:v>
                </c:pt>
                <c:pt idx="3721">
                  <c:v>21</c:v>
                </c:pt>
                <c:pt idx="3722">
                  <c:v>58</c:v>
                </c:pt>
                <c:pt idx="3723">
                  <c:v>58</c:v>
                </c:pt>
                <c:pt idx="3724">
                  <c:v>11</c:v>
                </c:pt>
                <c:pt idx="3725">
                  <c:v>15</c:v>
                </c:pt>
                <c:pt idx="3726">
                  <c:v>10</c:v>
                </c:pt>
                <c:pt idx="3727">
                  <c:v>10</c:v>
                </c:pt>
                <c:pt idx="3728">
                  <c:v>10</c:v>
                </c:pt>
                <c:pt idx="3729">
                  <c:v>12</c:v>
                </c:pt>
                <c:pt idx="3730">
                  <c:v>5</c:v>
                </c:pt>
                <c:pt idx="3731">
                  <c:v>5</c:v>
                </c:pt>
                <c:pt idx="3732">
                  <c:v>5</c:v>
                </c:pt>
                <c:pt idx="3733">
                  <c:v>5</c:v>
                </c:pt>
                <c:pt idx="3734">
                  <c:v>5</c:v>
                </c:pt>
                <c:pt idx="3735">
                  <c:v>11</c:v>
                </c:pt>
                <c:pt idx="3736">
                  <c:v>11</c:v>
                </c:pt>
                <c:pt idx="3737">
                  <c:v>13</c:v>
                </c:pt>
                <c:pt idx="3738">
                  <c:v>8</c:v>
                </c:pt>
                <c:pt idx="3739">
                  <c:v>14</c:v>
                </c:pt>
                <c:pt idx="3740">
                  <c:v>33</c:v>
                </c:pt>
                <c:pt idx="3741">
                  <c:v>10</c:v>
                </c:pt>
                <c:pt idx="3742">
                  <c:v>10</c:v>
                </c:pt>
                <c:pt idx="3743">
                  <c:v>10</c:v>
                </c:pt>
                <c:pt idx="3744">
                  <c:v>10</c:v>
                </c:pt>
                <c:pt idx="3745">
                  <c:v>10</c:v>
                </c:pt>
                <c:pt idx="3746">
                  <c:v>10</c:v>
                </c:pt>
                <c:pt idx="3747">
                  <c:v>10</c:v>
                </c:pt>
                <c:pt idx="3748">
                  <c:v>10</c:v>
                </c:pt>
                <c:pt idx="3749">
                  <c:v>10</c:v>
                </c:pt>
                <c:pt idx="3750">
                  <c:v>10</c:v>
                </c:pt>
                <c:pt idx="3751">
                  <c:v>10</c:v>
                </c:pt>
                <c:pt idx="3752">
                  <c:v>8</c:v>
                </c:pt>
                <c:pt idx="3753">
                  <c:v>10</c:v>
                </c:pt>
                <c:pt idx="3754">
                  <c:v>12</c:v>
                </c:pt>
                <c:pt idx="3755">
                  <c:v>8</c:v>
                </c:pt>
                <c:pt idx="3756">
                  <c:v>16</c:v>
                </c:pt>
                <c:pt idx="3757">
                  <c:v>20</c:v>
                </c:pt>
                <c:pt idx="3758">
                  <c:v>12</c:v>
                </c:pt>
                <c:pt idx="3759">
                  <c:v>10</c:v>
                </c:pt>
                <c:pt idx="3760">
                  <c:v>13</c:v>
                </c:pt>
                <c:pt idx="3761">
                  <c:v>14</c:v>
                </c:pt>
                <c:pt idx="3762">
                  <c:v>8</c:v>
                </c:pt>
                <c:pt idx="3763">
                  <c:v>14</c:v>
                </c:pt>
                <c:pt idx="3764">
                  <c:v>75</c:v>
                </c:pt>
                <c:pt idx="3765">
                  <c:v>10</c:v>
                </c:pt>
                <c:pt idx="3766">
                  <c:v>17</c:v>
                </c:pt>
                <c:pt idx="3767">
                  <c:v>17</c:v>
                </c:pt>
                <c:pt idx="3768">
                  <c:v>17</c:v>
                </c:pt>
                <c:pt idx="3769">
                  <c:v>17</c:v>
                </c:pt>
                <c:pt idx="3770">
                  <c:v>17</c:v>
                </c:pt>
                <c:pt idx="3771">
                  <c:v>17</c:v>
                </c:pt>
                <c:pt idx="3772">
                  <c:v>17</c:v>
                </c:pt>
                <c:pt idx="3773">
                  <c:v>17</c:v>
                </c:pt>
                <c:pt idx="3774">
                  <c:v>17</c:v>
                </c:pt>
                <c:pt idx="3775">
                  <c:v>17</c:v>
                </c:pt>
                <c:pt idx="3776">
                  <c:v>17</c:v>
                </c:pt>
                <c:pt idx="3777">
                  <c:v>17</c:v>
                </c:pt>
                <c:pt idx="3778">
                  <c:v>17</c:v>
                </c:pt>
                <c:pt idx="3779">
                  <c:v>17</c:v>
                </c:pt>
                <c:pt idx="3780">
                  <c:v>17</c:v>
                </c:pt>
                <c:pt idx="3781">
                  <c:v>17</c:v>
                </c:pt>
                <c:pt idx="3782">
                  <c:v>10</c:v>
                </c:pt>
                <c:pt idx="3783">
                  <c:v>16</c:v>
                </c:pt>
                <c:pt idx="3784">
                  <c:v>16</c:v>
                </c:pt>
                <c:pt idx="3785">
                  <c:v>8</c:v>
                </c:pt>
                <c:pt idx="3786">
                  <c:v>21</c:v>
                </c:pt>
                <c:pt idx="3787">
                  <c:v>21</c:v>
                </c:pt>
                <c:pt idx="3788">
                  <c:v>17</c:v>
                </c:pt>
                <c:pt idx="3789">
                  <c:v>17</c:v>
                </c:pt>
                <c:pt idx="3790">
                  <c:v>14</c:v>
                </c:pt>
                <c:pt idx="3791">
                  <c:v>21</c:v>
                </c:pt>
                <c:pt idx="3792">
                  <c:v>11</c:v>
                </c:pt>
                <c:pt idx="3793">
                  <c:v>12</c:v>
                </c:pt>
                <c:pt idx="3794">
                  <c:v>12</c:v>
                </c:pt>
                <c:pt idx="3795">
                  <c:v>56</c:v>
                </c:pt>
                <c:pt idx="3796">
                  <c:v>12</c:v>
                </c:pt>
                <c:pt idx="3797">
                  <c:v>12</c:v>
                </c:pt>
                <c:pt idx="3798">
                  <c:v>15</c:v>
                </c:pt>
                <c:pt idx="3799">
                  <c:v>15</c:v>
                </c:pt>
                <c:pt idx="3800">
                  <c:v>15</c:v>
                </c:pt>
              </c:numCache>
            </c:numRef>
          </c:yVal>
          <c:smooth val="0"/>
          <c:extLst>
            <c:ext xmlns:c16="http://schemas.microsoft.com/office/drawing/2014/chart" uri="{C3380CC4-5D6E-409C-BE32-E72D297353CC}">
              <c16:uniqueId val="{00000000-64E1-42A4-AA1B-3E1C5BAEB6AE}"/>
            </c:ext>
          </c:extLst>
        </c:ser>
        <c:dLbls>
          <c:showLegendKey val="0"/>
          <c:showVal val="0"/>
          <c:showCatName val="0"/>
          <c:showSerName val="0"/>
          <c:showPercent val="0"/>
          <c:showBubbleSize val="0"/>
        </c:dLbls>
        <c:axId val="1096650127"/>
        <c:axId val="1096658767"/>
      </c:scatterChart>
      <c:valAx>
        <c:axId val="10966501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Total Tracks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6658767"/>
        <c:crosses val="autoZero"/>
        <c:crossBetween val="midCat"/>
      </c:valAx>
      <c:valAx>
        <c:axId val="10966587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Track Populairty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66501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filtered_data_Statistics!$B$2:$B$3802</cx:f>
        <cx:lvl ptCount="3801" formatCode="General">
          <cx:pt idx="0">65</cx:pt>
          <cx:pt idx="1">59</cx:pt>
          <cx:pt idx="2">80</cx:pt>
          <cx:pt idx="3">74</cx:pt>
          <cx:pt idx="4">87</cx:pt>
          <cx:pt idx="5">93</cx:pt>
          <cx:pt idx="6">92</cx:pt>
          <cx:pt idx="7">97</cx:pt>
          <cx:pt idx="8">91</cx:pt>
          <cx:pt idx="9">93</cx:pt>
          <cx:pt idx="10">93</cx:pt>
          <cx:pt idx="11">93</cx:pt>
          <cx:pt idx="12">93</cx:pt>
          <cx:pt idx="13">92</cx:pt>
          <cx:pt idx="14">95</cx:pt>
          <cx:pt idx="15">94</cx:pt>
          <cx:pt idx="16">75</cx:pt>
          <cx:pt idx="17">90</cx:pt>
          <cx:pt idx="18">78</cx:pt>
          <cx:pt idx="19">74</cx:pt>
          <cx:pt idx="20">75</cx:pt>
          <cx:pt idx="21">71</cx:pt>
          <cx:pt idx="22">69</cx:pt>
          <cx:pt idx="23">79</cx:pt>
          <cx:pt idx="24">75</cx:pt>
          <cx:pt idx="25">56</cx:pt>
          <cx:pt idx="26">80</cx:pt>
          <cx:pt idx="27">61</cx:pt>
          <cx:pt idx="28">55</cx:pt>
          <cx:pt idx="29">61</cx:pt>
          <cx:pt idx="30">58</cx:pt>
          <cx:pt idx="31">62</cx:pt>
          <cx:pt idx="32">60</cx:pt>
          <cx:pt idx="33">60</cx:pt>
          <cx:pt idx="34">66</cx:pt>
          <cx:pt idx="35">59</cx:pt>
          <cx:pt idx="36">60</cx:pt>
          <cx:pt idx="37">58</cx:pt>
          <cx:pt idx="38">60</cx:pt>
          <cx:pt idx="39">62</cx:pt>
          <cx:pt idx="40">55</cx:pt>
          <cx:pt idx="41">64</cx:pt>
          <cx:pt idx="42">91</cx:pt>
          <cx:pt idx="43">84</cx:pt>
          <cx:pt idx="44">92</cx:pt>
          <cx:pt idx="45">82</cx:pt>
          <cx:pt idx="46">81</cx:pt>
          <cx:pt idx="47">57</cx:pt>
          <cx:pt idx="48">50</cx:pt>
          <cx:pt idx="49">52</cx:pt>
          <cx:pt idx="50">54</cx:pt>
          <cx:pt idx="51">53</cx:pt>
          <cx:pt idx="52">85</cx:pt>
          <cx:pt idx="53">84</cx:pt>
          <cx:pt idx="54">87</cx:pt>
          <cx:pt idx="55">50</cx:pt>
          <cx:pt idx="56">51</cx:pt>
          <cx:pt idx="57">88</cx:pt>
          <cx:pt idx="58">50</cx:pt>
          <cx:pt idx="59">85</cx:pt>
          <cx:pt idx="60">83</cx:pt>
          <cx:pt idx="61">88</cx:pt>
          <cx:pt idx="62">51</cx:pt>
          <cx:pt idx="63">51</cx:pt>
          <cx:pt idx="64">71</cx:pt>
          <cx:pt idx="65">88</cx:pt>
          <cx:pt idx="66">78</cx:pt>
          <cx:pt idx="67">78</cx:pt>
          <cx:pt idx="68">71</cx:pt>
          <cx:pt idx="69">76</cx:pt>
          <cx:pt idx="70">68</cx:pt>
          <cx:pt idx="71">89</cx:pt>
          <cx:pt idx="72">91</cx:pt>
          <cx:pt idx="73">73</cx:pt>
          <cx:pt idx="74">65</cx:pt>
          <cx:pt idx="75">78</cx:pt>
          <cx:pt idx="76">69</cx:pt>
          <cx:pt idx="77">80</cx:pt>
          <cx:pt idx="78">73</cx:pt>
          <cx:pt idx="79">90</cx:pt>
          <cx:pt idx="80">87</cx:pt>
          <cx:pt idx="81">59</cx:pt>
          <cx:pt idx="82">57</cx:pt>
          <cx:pt idx="83">61</cx:pt>
          <cx:pt idx="84">75</cx:pt>
          <cx:pt idx="85">63</cx:pt>
          <cx:pt idx="86">71</cx:pt>
          <cx:pt idx="87">67</cx:pt>
          <cx:pt idx="88">65</cx:pt>
          <cx:pt idx="89">66</cx:pt>
          <cx:pt idx="90">58</cx:pt>
          <cx:pt idx="91">70</cx:pt>
          <cx:pt idx="92">65</cx:pt>
          <cx:pt idx="93">74</cx:pt>
          <cx:pt idx="94">71</cx:pt>
          <cx:pt idx="95">86</cx:pt>
          <cx:pt idx="96">59</cx:pt>
          <cx:pt idx="97">61</cx:pt>
          <cx:pt idx="98">91</cx:pt>
          <cx:pt idx="99">72</cx:pt>
          <cx:pt idx="100">65</cx:pt>
          <cx:pt idx="101">78</cx:pt>
          <cx:pt idx="102">63</cx:pt>
          <cx:pt idx="103">94</cx:pt>
          <cx:pt idx="104">84</cx:pt>
          <cx:pt idx="105">91</cx:pt>
          <cx:pt idx="106">86</cx:pt>
          <cx:pt idx="107">92</cx:pt>
          <cx:pt idx="108">52</cx:pt>
          <cx:pt idx="109">99</cx:pt>
          <cx:pt idx="110">93</cx:pt>
          <cx:pt idx="111">93</cx:pt>
          <cx:pt idx="112">70</cx:pt>
          <cx:pt idx="113">70</cx:pt>
          <cx:pt idx="114">68</cx:pt>
          <cx:pt idx="115">64</cx:pt>
          <cx:pt idx="116">82</cx:pt>
          <cx:pt idx="117">80</cx:pt>
          <cx:pt idx="118">67</cx:pt>
          <cx:pt idx="119">68</cx:pt>
          <cx:pt idx="120">66</cx:pt>
          <cx:pt idx="121">88</cx:pt>
          <cx:pt idx="122">54</cx:pt>
          <cx:pt idx="123">86</cx:pt>
          <cx:pt idx="124">81</cx:pt>
          <cx:pt idx="125">63</cx:pt>
          <cx:pt idx="126">87</cx:pt>
          <cx:pt idx="127">87</cx:pt>
          <cx:pt idx="128">86</cx:pt>
          <cx:pt idx="129">52</cx:pt>
          <cx:pt idx="130">50</cx:pt>
          <cx:pt idx="131">63</cx:pt>
          <cx:pt idx="132">73</cx:pt>
          <cx:pt idx="133">72</cx:pt>
          <cx:pt idx="134">53</cx:pt>
          <cx:pt idx="135">79</cx:pt>
          <cx:pt idx="136">74</cx:pt>
          <cx:pt idx="137">75</cx:pt>
          <cx:pt idx="138">61</cx:pt>
          <cx:pt idx="139">68</cx:pt>
          <cx:pt idx="140">86</cx:pt>
          <cx:pt idx="141">77</cx:pt>
          <cx:pt idx="142">63</cx:pt>
          <cx:pt idx="143">65</cx:pt>
          <cx:pt idx="144">74</cx:pt>
          <cx:pt idx="145">71</cx:pt>
          <cx:pt idx="146">66</cx:pt>
          <cx:pt idx="147">68</cx:pt>
          <cx:pt idx="148">62</cx:pt>
          <cx:pt idx="149">87</cx:pt>
          <cx:pt idx="150">72</cx:pt>
          <cx:pt idx="151">79</cx:pt>
          <cx:pt idx="152">73</cx:pt>
          <cx:pt idx="153">70</cx:pt>
          <cx:pt idx="154">81</cx:pt>
          <cx:pt idx="155">65</cx:pt>
          <cx:pt idx="156">64</cx:pt>
          <cx:pt idx="157">68</cx:pt>
          <cx:pt idx="158">64</cx:pt>
          <cx:pt idx="159">63</cx:pt>
          <cx:pt idx="160">65</cx:pt>
          <cx:pt idx="161">68</cx:pt>
          <cx:pt idx="162">64</cx:pt>
          <cx:pt idx="163">65</cx:pt>
          <cx:pt idx="164">65</cx:pt>
          <cx:pt idx="165">68</cx:pt>
          <cx:pt idx="166">67</cx:pt>
          <cx:pt idx="167">68</cx:pt>
          <cx:pt idx="168">65</cx:pt>
          <cx:pt idx="169">76</cx:pt>
          <cx:pt idx="170">69</cx:pt>
          <cx:pt idx="171">67</cx:pt>
          <cx:pt idx="172">85</cx:pt>
          <cx:pt idx="173">66</cx:pt>
          <cx:pt idx="174">66</cx:pt>
          <cx:pt idx="175">76</cx:pt>
          <cx:pt idx="176">61</cx:pt>
          <cx:pt idx="177">68</cx:pt>
          <cx:pt idx="178">66</cx:pt>
          <cx:pt idx="179">73</cx:pt>
          <cx:pt idx="180">86</cx:pt>
          <cx:pt idx="181">82</cx:pt>
          <cx:pt idx="182">85</cx:pt>
          <cx:pt idx="183">71</cx:pt>
          <cx:pt idx="184">62</cx:pt>
          <cx:pt idx="185">67</cx:pt>
          <cx:pt idx="186">75</cx:pt>
          <cx:pt idx="187">90</cx:pt>
          <cx:pt idx="188">70</cx:pt>
          <cx:pt idx="189">63</cx:pt>
          <cx:pt idx="190">66</cx:pt>
          <cx:pt idx="191">66</cx:pt>
          <cx:pt idx="192">82</cx:pt>
          <cx:pt idx="193">64</cx:pt>
          <cx:pt idx="194">66</cx:pt>
          <cx:pt idx="195">62</cx:pt>
          <cx:pt idx="196">67</cx:pt>
          <cx:pt idx="197">62</cx:pt>
          <cx:pt idx="198">70</cx:pt>
          <cx:pt idx="199">84</cx:pt>
          <cx:pt idx="200">71</cx:pt>
          <cx:pt idx="201">73</cx:pt>
          <cx:pt idx="202">64</cx:pt>
          <cx:pt idx="203">63</cx:pt>
          <cx:pt idx="204">80</cx:pt>
          <cx:pt idx="205">54</cx:pt>
          <cx:pt idx="206">56</cx:pt>
          <cx:pt idx="207">91</cx:pt>
          <cx:pt idx="208">88</cx:pt>
          <cx:pt idx="209">90</cx:pt>
          <cx:pt idx="210">89</cx:pt>
          <cx:pt idx="211">78</cx:pt>
          <cx:pt idx="212">83</cx:pt>
          <cx:pt idx="213">79</cx:pt>
          <cx:pt idx="214">68</cx:pt>
          <cx:pt idx="215">67</cx:pt>
          <cx:pt idx="216">68</cx:pt>
          <cx:pt idx="217">75</cx:pt>
          <cx:pt idx="218">83</cx:pt>
          <cx:pt idx="219">74</cx:pt>
          <cx:pt idx="220">80</cx:pt>
          <cx:pt idx="221">84</cx:pt>
          <cx:pt idx="222">58</cx:pt>
          <cx:pt idx="223">74</cx:pt>
          <cx:pt idx="224">60</cx:pt>
          <cx:pt idx="225">75</cx:pt>
          <cx:pt idx="226">76</cx:pt>
          <cx:pt idx="227">85</cx:pt>
          <cx:pt idx="228">66</cx:pt>
          <cx:pt idx="229">65</cx:pt>
          <cx:pt idx="230">89</cx:pt>
          <cx:pt idx="231">80</cx:pt>
          <cx:pt idx="232">78</cx:pt>
          <cx:pt idx="233">80</cx:pt>
          <cx:pt idx="234">63</cx:pt>
          <cx:pt idx="235">62</cx:pt>
          <cx:pt idx="236">65</cx:pt>
          <cx:pt idx="237">59</cx:pt>
          <cx:pt idx="238">91</cx:pt>
          <cx:pt idx="239">74</cx:pt>
          <cx:pt idx="240">56</cx:pt>
          <cx:pt idx="241">62</cx:pt>
          <cx:pt idx="242">63</cx:pt>
          <cx:pt idx="243">67</cx:pt>
          <cx:pt idx="244">60</cx:pt>
          <cx:pt idx="245">55</cx:pt>
          <cx:pt idx="246">63</cx:pt>
          <cx:pt idx="247">65</cx:pt>
          <cx:pt idx="248">60</cx:pt>
          <cx:pt idx="249">67</cx:pt>
          <cx:pt idx="250">69</cx:pt>
          <cx:pt idx="251">73</cx:pt>
          <cx:pt idx="252">77</cx:pt>
          <cx:pt idx="253">68</cx:pt>
          <cx:pt idx="254">85</cx:pt>
          <cx:pt idx="255">77</cx:pt>
          <cx:pt idx="256">83</cx:pt>
          <cx:pt idx="257">82</cx:pt>
          <cx:pt idx="258">83</cx:pt>
          <cx:pt idx="259">72</cx:pt>
          <cx:pt idx="260">70</cx:pt>
          <cx:pt idx="261">81</cx:pt>
          <cx:pt idx="262">58</cx:pt>
          <cx:pt idx="263">59</cx:pt>
          <cx:pt idx="264">59</cx:pt>
          <cx:pt idx="265">76</cx:pt>
          <cx:pt idx="266">56</cx:pt>
          <cx:pt idx="267">61</cx:pt>
          <cx:pt idx="268">82</cx:pt>
          <cx:pt idx="269">66</cx:pt>
          <cx:pt idx="270">63</cx:pt>
          <cx:pt idx="271">66</cx:pt>
          <cx:pt idx="272">70</cx:pt>
          <cx:pt idx="273">54</cx:pt>
          <cx:pt idx="274">70</cx:pt>
          <cx:pt idx="275">57</cx:pt>
          <cx:pt idx="276">62</cx:pt>
          <cx:pt idx="277">56</cx:pt>
          <cx:pt idx="278">65</cx:pt>
          <cx:pt idx="279">57</cx:pt>
          <cx:pt idx="280">74</cx:pt>
          <cx:pt idx="281">67</cx:pt>
          <cx:pt idx="282">89</cx:pt>
          <cx:pt idx="283">70</cx:pt>
          <cx:pt idx="284">86</cx:pt>
          <cx:pt idx="285">71</cx:pt>
          <cx:pt idx="286">71</cx:pt>
          <cx:pt idx="287">61</cx:pt>
          <cx:pt idx="288">65</cx:pt>
          <cx:pt idx="289">62</cx:pt>
          <cx:pt idx="290">57</cx:pt>
          <cx:pt idx="291">51</cx:pt>
          <cx:pt idx="292">58</cx:pt>
          <cx:pt idx="293">50</cx:pt>
          <cx:pt idx="294">72</cx:pt>
          <cx:pt idx="295">61</cx:pt>
          <cx:pt idx="296">57</cx:pt>
          <cx:pt idx="297">86</cx:pt>
          <cx:pt idx="298">75</cx:pt>
          <cx:pt idx="299">83</cx:pt>
          <cx:pt idx="300">70</cx:pt>
          <cx:pt idx="301">78</cx:pt>
          <cx:pt idx="302">81</cx:pt>
          <cx:pt idx="303">65</cx:pt>
          <cx:pt idx="304">70</cx:pt>
          <cx:pt idx="305">75</cx:pt>
          <cx:pt idx="306">67</cx:pt>
          <cx:pt idx="307">74</cx:pt>
          <cx:pt idx="308">68</cx:pt>
          <cx:pt idx="309">79</cx:pt>
          <cx:pt idx="310">76</cx:pt>
          <cx:pt idx="311">75</cx:pt>
          <cx:pt idx="312">76</cx:pt>
          <cx:pt idx="313">75</cx:pt>
          <cx:pt idx="314">63</cx:pt>
          <cx:pt idx="315">62</cx:pt>
          <cx:pt idx="316">62</cx:pt>
          <cx:pt idx="317">59</cx:pt>
          <cx:pt idx="318">89</cx:pt>
          <cx:pt idx="319">87</cx:pt>
          <cx:pt idx="320">77</cx:pt>
          <cx:pt idx="321">76</cx:pt>
          <cx:pt idx="322">81</cx:pt>
          <cx:pt idx="323">94</cx:pt>
          <cx:pt idx="324">76</cx:pt>
          <cx:pt idx="325">80</cx:pt>
          <cx:pt idx="326">86</cx:pt>
          <cx:pt idx="327">92</cx:pt>
          <cx:pt idx="328">79</cx:pt>
          <cx:pt idx="329">81</cx:pt>
          <cx:pt idx="330">80</cx:pt>
          <cx:pt idx="331">58</cx:pt>
          <cx:pt idx="332">74</cx:pt>
          <cx:pt idx="333">79</cx:pt>
          <cx:pt idx="334">73</cx:pt>
          <cx:pt idx="335">70</cx:pt>
          <cx:pt idx="336">66</cx:pt>
          <cx:pt idx="337">75</cx:pt>
          <cx:pt idx="338">71</cx:pt>
          <cx:pt idx="339">69</cx:pt>
          <cx:pt idx="340">65</cx:pt>
          <cx:pt idx="341">70</cx:pt>
          <cx:pt idx="342">74</cx:pt>
          <cx:pt idx="343">72</cx:pt>
          <cx:pt idx="344">71</cx:pt>
          <cx:pt idx="345">66</cx:pt>
          <cx:pt idx="346">70</cx:pt>
          <cx:pt idx="347">67</cx:pt>
          <cx:pt idx="348">72</cx:pt>
          <cx:pt idx="349">65</cx:pt>
          <cx:pt idx="350">67</cx:pt>
          <cx:pt idx="351">69</cx:pt>
          <cx:pt idx="352">71</cx:pt>
          <cx:pt idx="353">69</cx:pt>
          <cx:pt idx="354">66</cx:pt>
          <cx:pt idx="355">74</cx:pt>
          <cx:pt idx="356">71</cx:pt>
          <cx:pt idx="357">70</cx:pt>
          <cx:pt idx="358">74</cx:pt>
          <cx:pt idx="359">71</cx:pt>
          <cx:pt idx="360">70</cx:pt>
          <cx:pt idx="361">66</cx:pt>
          <cx:pt idx="362">71</cx:pt>
          <cx:pt idx="363">69</cx:pt>
          <cx:pt idx="364">72</cx:pt>
          <cx:pt idx="365">69</cx:pt>
          <cx:pt idx="366">57</cx:pt>
          <cx:pt idx="367">73</cx:pt>
          <cx:pt idx="368">81</cx:pt>
          <cx:pt idx="369">73</cx:pt>
          <cx:pt idx="370">80</cx:pt>
          <cx:pt idx="371">57</cx:pt>
          <cx:pt idx="372">68</cx:pt>
          <cx:pt idx="373">65</cx:pt>
          <cx:pt idx="374">71</cx:pt>
          <cx:pt idx="375">67</cx:pt>
          <cx:pt idx="376">55</cx:pt>
          <cx:pt idx="377">62</cx:pt>
          <cx:pt idx="378">83</cx:pt>
          <cx:pt idx="379">54</cx:pt>
          <cx:pt idx="380">88</cx:pt>
          <cx:pt idx="381">62</cx:pt>
          <cx:pt idx="382">53</cx:pt>
          <cx:pt idx="383">82</cx:pt>
          <cx:pt idx="384">59</cx:pt>
          <cx:pt idx="385">60</cx:pt>
          <cx:pt idx="386">58</cx:pt>
          <cx:pt idx="387">61</cx:pt>
          <cx:pt idx="388">54</cx:pt>
          <cx:pt idx="389">74</cx:pt>
          <cx:pt idx="390">64</cx:pt>
          <cx:pt idx="391">62</cx:pt>
          <cx:pt idx="392">61</cx:pt>
          <cx:pt idx="393">53</cx:pt>
          <cx:pt idx="394">56</cx:pt>
          <cx:pt idx="395">68</cx:pt>
          <cx:pt idx="396">61</cx:pt>
          <cx:pt idx="397">57</cx:pt>
          <cx:pt idx="398">69</cx:pt>
          <cx:pt idx="399">53</cx:pt>
          <cx:pt idx="400">57</cx:pt>
          <cx:pt idx="401">73</cx:pt>
          <cx:pt idx="402">71</cx:pt>
          <cx:pt idx="403">55</cx:pt>
          <cx:pt idx="404">62</cx:pt>
          <cx:pt idx="405">61</cx:pt>
          <cx:pt idx="406">61</cx:pt>
          <cx:pt idx="407">72</cx:pt>
          <cx:pt idx="408">59</cx:pt>
          <cx:pt idx="409">60</cx:pt>
          <cx:pt idx="410">80</cx:pt>
          <cx:pt idx="411">60</cx:pt>
          <cx:pt idx="412">67</cx:pt>
          <cx:pt idx="413">56</cx:pt>
          <cx:pt idx="414">68</cx:pt>
          <cx:pt idx="415">65</cx:pt>
          <cx:pt idx="416">61</cx:pt>
          <cx:pt idx="417">65</cx:pt>
          <cx:pt idx="418">71</cx:pt>
          <cx:pt idx="419">70</cx:pt>
          <cx:pt idx="420">73</cx:pt>
          <cx:pt idx="421">59</cx:pt>
          <cx:pt idx="422">71</cx:pt>
          <cx:pt idx="423">68</cx:pt>
          <cx:pt idx="424">77</cx:pt>
          <cx:pt idx="425">72</cx:pt>
          <cx:pt idx="426">82</cx:pt>
          <cx:pt idx="427">79</cx:pt>
          <cx:pt idx="428">66</cx:pt>
          <cx:pt idx="429">79</cx:pt>
          <cx:pt idx="430">73</cx:pt>
          <cx:pt idx="431">62</cx:pt>
          <cx:pt idx="432">50</cx:pt>
          <cx:pt idx="433">60</cx:pt>
          <cx:pt idx="434">62</cx:pt>
          <cx:pt idx="435">75</cx:pt>
          <cx:pt idx="436">76</cx:pt>
          <cx:pt idx="437">65</cx:pt>
          <cx:pt idx="438">78</cx:pt>
          <cx:pt idx="439">83</cx:pt>
          <cx:pt idx="440">63</cx:pt>
          <cx:pt idx="441">83</cx:pt>
          <cx:pt idx="442">83</cx:pt>
          <cx:pt idx="443">68</cx:pt>
          <cx:pt idx="444">84</cx:pt>
          <cx:pt idx="445">73</cx:pt>
          <cx:pt idx="446">74</cx:pt>
          <cx:pt idx="447">65</cx:pt>
          <cx:pt idx="448">51</cx:pt>
          <cx:pt idx="449">60</cx:pt>
          <cx:pt idx="450">64</cx:pt>
          <cx:pt idx="451">77</cx:pt>
          <cx:pt idx="452">50</cx:pt>
          <cx:pt idx="453">51</cx:pt>
          <cx:pt idx="454">63</cx:pt>
          <cx:pt idx="455">86</cx:pt>
          <cx:pt idx="456">65</cx:pt>
          <cx:pt idx="457">51</cx:pt>
          <cx:pt idx="458">83</cx:pt>
          <cx:pt idx="459">82</cx:pt>
          <cx:pt idx="460">68</cx:pt>
          <cx:pt idx="461">75</cx:pt>
          <cx:pt idx="462">69</cx:pt>
          <cx:pt idx="463">73</cx:pt>
          <cx:pt idx="464">73</cx:pt>
          <cx:pt idx="465">69</cx:pt>
          <cx:pt idx="466">68</cx:pt>
          <cx:pt idx="467">72</cx:pt>
          <cx:pt idx="468">72</cx:pt>
          <cx:pt idx="469">70</cx:pt>
          <cx:pt idx="470">67</cx:pt>
          <cx:pt idx="471">66</cx:pt>
          <cx:pt idx="472">69</cx:pt>
          <cx:pt idx="473">71</cx:pt>
          <cx:pt idx="474">74</cx:pt>
          <cx:pt idx="475">70</cx:pt>
          <cx:pt idx="476">70</cx:pt>
          <cx:pt idx="477">71</cx:pt>
          <cx:pt idx="478">67</cx:pt>
          <cx:pt idx="479">68</cx:pt>
          <cx:pt idx="480">66</cx:pt>
          <cx:pt idx="481">72</cx:pt>
          <cx:pt idx="482">69</cx:pt>
          <cx:pt idx="483">71</cx:pt>
          <cx:pt idx="484">80</cx:pt>
          <cx:pt idx="485">72</cx:pt>
          <cx:pt idx="486">71</cx:pt>
          <cx:pt idx="487">79</cx:pt>
          <cx:pt idx="488">60</cx:pt>
          <cx:pt idx="489">82</cx:pt>
          <cx:pt idx="490">70</cx:pt>
          <cx:pt idx="491">78</cx:pt>
          <cx:pt idx="492">72</cx:pt>
          <cx:pt idx="493">75</cx:pt>
          <cx:pt idx="494">68</cx:pt>
          <cx:pt idx="495">78</cx:pt>
          <cx:pt idx="496">68</cx:pt>
          <cx:pt idx="497">75</cx:pt>
          <cx:pt idx="498">62</cx:pt>
          <cx:pt idx="499">80</cx:pt>
          <cx:pt idx="500">68</cx:pt>
          <cx:pt idx="501">84</cx:pt>
          <cx:pt idx="502">79</cx:pt>
          <cx:pt idx="503">69</cx:pt>
          <cx:pt idx="504">72</cx:pt>
          <cx:pt idx="505">62</cx:pt>
          <cx:pt idx="506">76</cx:pt>
          <cx:pt idx="507">64</cx:pt>
          <cx:pt idx="508">65</cx:pt>
          <cx:pt idx="509">76</cx:pt>
          <cx:pt idx="510">83</cx:pt>
          <cx:pt idx="511">76</cx:pt>
          <cx:pt idx="512">77</cx:pt>
          <cx:pt idx="513">54</cx:pt>
          <cx:pt idx="514">86</cx:pt>
          <cx:pt idx="515">72</cx:pt>
          <cx:pt idx="516">89</cx:pt>
          <cx:pt idx="517">86</cx:pt>
          <cx:pt idx="518">73</cx:pt>
          <cx:pt idx="519">76</cx:pt>
          <cx:pt idx="520">69</cx:pt>
          <cx:pt idx="521">70</cx:pt>
          <cx:pt idx="522">73</cx:pt>
          <cx:pt idx="523">78</cx:pt>
          <cx:pt idx="524">86</cx:pt>
          <cx:pt idx="525">75</cx:pt>
          <cx:pt idx="526">77</cx:pt>
          <cx:pt idx="527">71</cx:pt>
          <cx:pt idx="528">75</cx:pt>
          <cx:pt idx="529">84</cx:pt>
          <cx:pt idx="530">81</cx:pt>
          <cx:pt idx="531">63</cx:pt>
          <cx:pt idx="532">52</cx:pt>
          <cx:pt idx="533">52</cx:pt>
          <cx:pt idx="534">85</cx:pt>
          <cx:pt idx="535">84</cx:pt>
          <cx:pt idx="536">51</cx:pt>
          <cx:pt idx="537">54</cx:pt>
          <cx:pt idx="538">65</cx:pt>
          <cx:pt idx="539">59</cx:pt>
          <cx:pt idx="540">57</cx:pt>
          <cx:pt idx="541">50</cx:pt>
          <cx:pt idx="542">52</cx:pt>
          <cx:pt idx="543">57</cx:pt>
          <cx:pt idx="544">68</cx:pt>
          <cx:pt idx="545">50</cx:pt>
          <cx:pt idx="546">70</cx:pt>
          <cx:pt idx="547">79</cx:pt>
          <cx:pt idx="548">55</cx:pt>
          <cx:pt idx="549">59</cx:pt>
          <cx:pt idx="550">51</cx:pt>
          <cx:pt idx="551">51</cx:pt>
          <cx:pt idx="552">58</cx:pt>
          <cx:pt idx="553">65</cx:pt>
          <cx:pt idx="554">83</cx:pt>
          <cx:pt idx="555">79</cx:pt>
          <cx:pt idx="556">56</cx:pt>
          <cx:pt idx="557">76</cx:pt>
          <cx:pt idx="558">61</cx:pt>
          <cx:pt idx="559">73</cx:pt>
          <cx:pt idx="560">56</cx:pt>
          <cx:pt idx="561">54</cx:pt>
          <cx:pt idx="562">66</cx:pt>
          <cx:pt idx="563">57</cx:pt>
          <cx:pt idx="564">75</cx:pt>
          <cx:pt idx="565">78</cx:pt>
          <cx:pt idx="566">75</cx:pt>
          <cx:pt idx="567">72</cx:pt>
          <cx:pt idx="568">66</cx:pt>
          <cx:pt idx="569">72</cx:pt>
          <cx:pt idx="570">71</cx:pt>
          <cx:pt idx="571">65</cx:pt>
          <cx:pt idx="572">51</cx:pt>
          <cx:pt idx="573">70</cx:pt>
          <cx:pt idx="574">79</cx:pt>
          <cx:pt idx="575">53</cx:pt>
          <cx:pt idx="576">63</cx:pt>
          <cx:pt idx="577">67</cx:pt>
          <cx:pt idx="578">77</cx:pt>
          <cx:pt idx="579">80</cx:pt>
          <cx:pt idx="580">67</cx:pt>
          <cx:pt idx="581">82</cx:pt>
          <cx:pt idx="582">58</cx:pt>
          <cx:pt idx="583">78</cx:pt>
          <cx:pt idx="584">81</cx:pt>
          <cx:pt idx="585">74</cx:pt>
          <cx:pt idx="586">80</cx:pt>
          <cx:pt idx="587">79</cx:pt>
          <cx:pt idx="588">80</cx:pt>
          <cx:pt idx="589">77</cx:pt>
          <cx:pt idx="590">62</cx:pt>
          <cx:pt idx="591">57</cx:pt>
          <cx:pt idx="592">82</cx:pt>
          <cx:pt idx="593">63</cx:pt>
          <cx:pt idx="594">67</cx:pt>
          <cx:pt idx="595">70</cx:pt>
          <cx:pt idx="596">55</cx:pt>
          <cx:pt idx="597">74</cx:pt>
          <cx:pt idx="598">68</cx:pt>
          <cx:pt idx="599">53</cx:pt>
          <cx:pt idx="600">51</cx:pt>
          <cx:pt idx="601">71</cx:pt>
          <cx:pt idx="602">62</cx:pt>
          <cx:pt idx="603">58</cx:pt>
          <cx:pt idx="604">70</cx:pt>
          <cx:pt idx="605">77</cx:pt>
          <cx:pt idx="606">83</cx:pt>
          <cx:pt idx="607">68</cx:pt>
          <cx:pt idx="608">85</cx:pt>
          <cx:pt idx="609">67</cx:pt>
          <cx:pt idx="610">81</cx:pt>
          <cx:pt idx="611">81</cx:pt>
          <cx:pt idx="612">72</cx:pt>
          <cx:pt idx="613">79</cx:pt>
          <cx:pt idx="614">83</cx:pt>
          <cx:pt idx="615">82</cx:pt>
          <cx:pt idx="616">69</cx:pt>
          <cx:pt idx="617">56</cx:pt>
          <cx:pt idx="618">75</cx:pt>
          <cx:pt idx="619">78</cx:pt>
          <cx:pt idx="620">69</cx:pt>
          <cx:pt idx="621">77</cx:pt>
          <cx:pt idx="622">63</cx:pt>
          <cx:pt idx="623">78</cx:pt>
          <cx:pt idx="624">58</cx:pt>
          <cx:pt idx="625">60</cx:pt>
          <cx:pt idx="626">59</cx:pt>
          <cx:pt idx="627">65</cx:pt>
          <cx:pt idx="628">59</cx:pt>
          <cx:pt idx="629">60</cx:pt>
          <cx:pt idx="630">60</cx:pt>
          <cx:pt idx="631">59</cx:pt>
          <cx:pt idx="632">73</cx:pt>
          <cx:pt idx="633">75</cx:pt>
          <cx:pt idx="634">69</cx:pt>
          <cx:pt idx="635">73</cx:pt>
          <cx:pt idx="636">68</cx:pt>
          <cx:pt idx="637">67</cx:pt>
          <cx:pt idx="638">75</cx:pt>
          <cx:pt idx="639">72</cx:pt>
          <cx:pt idx="640">79</cx:pt>
          <cx:pt idx="641">64</cx:pt>
          <cx:pt idx="642">79</cx:pt>
          <cx:pt idx="643">86</cx:pt>
          <cx:pt idx="644">84</cx:pt>
          <cx:pt idx="645">52</cx:pt>
          <cx:pt idx="646">59</cx:pt>
          <cx:pt idx="647">50</cx:pt>
          <cx:pt idx="648">53</cx:pt>
          <cx:pt idx="649">62</cx:pt>
          <cx:pt idx="650">67</cx:pt>
          <cx:pt idx="651">79</cx:pt>
          <cx:pt idx="652">55</cx:pt>
          <cx:pt idx="653">50</cx:pt>
          <cx:pt idx="654">59</cx:pt>
          <cx:pt idx="655">58</cx:pt>
          <cx:pt idx="656">89</cx:pt>
          <cx:pt idx="657">72</cx:pt>
          <cx:pt idx="658">72</cx:pt>
          <cx:pt idx="659">78</cx:pt>
          <cx:pt idx="660">66</cx:pt>
          <cx:pt idx="661">65</cx:pt>
          <cx:pt idx="662">60</cx:pt>
          <cx:pt idx="663">60</cx:pt>
          <cx:pt idx="664">62</cx:pt>
          <cx:pt idx="665">60</cx:pt>
          <cx:pt idx="666">64</cx:pt>
          <cx:pt idx="667">67</cx:pt>
          <cx:pt idx="668">58</cx:pt>
          <cx:pt idx="669">65</cx:pt>
          <cx:pt idx="670">66</cx:pt>
          <cx:pt idx="671">60</cx:pt>
          <cx:pt idx="672">64</cx:pt>
          <cx:pt idx="673">73</cx:pt>
          <cx:pt idx="674">64</cx:pt>
          <cx:pt idx="675">60</cx:pt>
          <cx:pt idx="676">70</cx:pt>
          <cx:pt idx="677">62</cx:pt>
          <cx:pt idx="678">75</cx:pt>
          <cx:pt idx="679">82</cx:pt>
          <cx:pt idx="680">82</cx:pt>
          <cx:pt idx="681">83</cx:pt>
          <cx:pt idx="682">64</cx:pt>
          <cx:pt idx="683">83</cx:pt>
          <cx:pt idx="684">78</cx:pt>
          <cx:pt idx="685">71</cx:pt>
          <cx:pt idx="686">68</cx:pt>
          <cx:pt idx="687">81</cx:pt>
          <cx:pt idx="688">80</cx:pt>
          <cx:pt idx="689">70</cx:pt>
          <cx:pt idx="690">71</cx:pt>
          <cx:pt idx="691">51</cx:pt>
          <cx:pt idx="692">75</cx:pt>
          <cx:pt idx="693">52</cx:pt>
          <cx:pt idx="694">71</cx:pt>
          <cx:pt idx="695">65</cx:pt>
          <cx:pt idx="696">68</cx:pt>
          <cx:pt idx="697">75</cx:pt>
          <cx:pt idx="698">87</cx:pt>
          <cx:pt idx="699">62</cx:pt>
          <cx:pt idx="700">71</cx:pt>
          <cx:pt idx="701">68</cx:pt>
          <cx:pt idx="702">77</cx:pt>
          <cx:pt idx="703">69</cx:pt>
          <cx:pt idx="704">66</cx:pt>
          <cx:pt idx="705">65</cx:pt>
          <cx:pt idx="706">68</cx:pt>
          <cx:pt idx="707">72</cx:pt>
          <cx:pt idx="708">55</cx:pt>
          <cx:pt idx="709">72</cx:pt>
          <cx:pt idx="710">74</cx:pt>
          <cx:pt idx="711">82</cx:pt>
          <cx:pt idx="712">83</cx:pt>
          <cx:pt idx="713">52</cx:pt>
          <cx:pt idx="714">78</cx:pt>
          <cx:pt idx="715">82</cx:pt>
          <cx:pt idx="716">80</cx:pt>
          <cx:pt idx="717">75</cx:pt>
          <cx:pt idx="718">78</cx:pt>
          <cx:pt idx="719">83</cx:pt>
          <cx:pt idx="720">78</cx:pt>
          <cx:pt idx="721">75</cx:pt>
          <cx:pt idx="722">76</cx:pt>
          <cx:pt idx="723">74</cx:pt>
          <cx:pt idx="724">75</cx:pt>
          <cx:pt idx="725">77</cx:pt>
          <cx:pt idx="726">77</cx:pt>
          <cx:pt idx="727">74</cx:pt>
          <cx:pt idx="728">76</cx:pt>
          <cx:pt idx="729">61</cx:pt>
          <cx:pt idx="730">81</cx:pt>
          <cx:pt idx="731">71</cx:pt>
          <cx:pt idx="732">76</cx:pt>
          <cx:pt idx="733">76</cx:pt>
          <cx:pt idx="734">74</cx:pt>
          <cx:pt idx="735">82</cx:pt>
          <cx:pt idx="736">59</cx:pt>
          <cx:pt idx="737">66</cx:pt>
          <cx:pt idx="738">80</cx:pt>
          <cx:pt idx="739">66</cx:pt>
          <cx:pt idx="740">68</cx:pt>
          <cx:pt idx="741">63</cx:pt>
          <cx:pt idx="742">69</cx:pt>
          <cx:pt idx="743">54</cx:pt>
          <cx:pt idx="744">64</cx:pt>
          <cx:pt idx="745">69</cx:pt>
          <cx:pt idx="746">74</cx:pt>
          <cx:pt idx="747">64</cx:pt>
          <cx:pt idx="748">53</cx:pt>
          <cx:pt idx="749">66</cx:pt>
          <cx:pt idx="750">57</cx:pt>
          <cx:pt idx="751">72</cx:pt>
          <cx:pt idx="752">52</cx:pt>
          <cx:pt idx="753">70</cx:pt>
          <cx:pt idx="754">81</cx:pt>
          <cx:pt idx="755">72</cx:pt>
          <cx:pt idx="756">76</cx:pt>
          <cx:pt idx="757">84</cx:pt>
          <cx:pt idx="758">78</cx:pt>
          <cx:pt idx="759">73</cx:pt>
          <cx:pt idx="760">60</cx:pt>
          <cx:pt idx="761">71</cx:pt>
          <cx:pt idx="762">60</cx:pt>
          <cx:pt idx="763">81</cx:pt>
          <cx:pt idx="764">61</cx:pt>
          <cx:pt idx="765">71</cx:pt>
          <cx:pt idx="766">64</cx:pt>
          <cx:pt idx="767">61</cx:pt>
          <cx:pt idx="768">63</cx:pt>
          <cx:pt idx="769">72</cx:pt>
          <cx:pt idx="770">59</cx:pt>
          <cx:pt idx="771">59</cx:pt>
          <cx:pt idx="772">61</cx:pt>
          <cx:pt idx="773">65</cx:pt>
          <cx:pt idx="774">53</cx:pt>
          <cx:pt idx="775">63</cx:pt>
          <cx:pt idx="776">54</cx:pt>
          <cx:pt idx="777">80</cx:pt>
          <cx:pt idx="778">72</cx:pt>
          <cx:pt idx="779">68</cx:pt>
          <cx:pt idx="780">62</cx:pt>
          <cx:pt idx="781">69</cx:pt>
          <cx:pt idx="782">64</cx:pt>
          <cx:pt idx="783">71</cx:pt>
          <cx:pt idx="784">69</cx:pt>
          <cx:pt idx="785">72</cx:pt>
          <cx:pt idx="786">66</cx:pt>
          <cx:pt idx="787">82</cx:pt>
          <cx:pt idx="788">81</cx:pt>
          <cx:pt idx="789">68</cx:pt>
          <cx:pt idx="790">71</cx:pt>
          <cx:pt idx="791">68</cx:pt>
          <cx:pt idx="792">56</cx:pt>
          <cx:pt idx="793">65</cx:pt>
          <cx:pt idx="794">62</cx:pt>
          <cx:pt idx="795">56</cx:pt>
          <cx:pt idx="796">64</cx:pt>
          <cx:pt idx="797">81</cx:pt>
          <cx:pt idx="798">75</cx:pt>
          <cx:pt idx="799">55</cx:pt>
          <cx:pt idx="800">72</cx:pt>
          <cx:pt idx="801">74</cx:pt>
          <cx:pt idx="802">74</cx:pt>
          <cx:pt idx="803">73</cx:pt>
          <cx:pt idx="804">67</cx:pt>
          <cx:pt idx="805">77</cx:pt>
          <cx:pt idx="806">72</cx:pt>
          <cx:pt idx="807">74</cx:pt>
          <cx:pt idx="808">79</cx:pt>
          <cx:pt idx="809">71</cx:pt>
          <cx:pt idx="810">66</cx:pt>
          <cx:pt idx="811">54</cx:pt>
          <cx:pt idx="812">57</cx:pt>
          <cx:pt idx="813">73</cx:pt>
          <cx:pt idx="814">68</cx:pt>
          <cx:pt idx="815">72</cx:pt>
          <cx:pt idx="816">69</cx:pt>
          <cx:pt idx="817">75</cx:pt>
          <cx:pt idx="818">72</cx:pt>
          <cx:pt idx="819">68</cx:pt>
          <cx:pt idx="820">72</cx:pt>
          <cx:pt idx="821">73</cx:pt>
          <cx:pt idx="822">66</cx:pt>
          <cx:pt idx="823">67</cx:pt>
          <cx:pt idx="824">78</cx:pt>
          <cx:pt idx="825">84</cx:pt>
          <cx:pt idx="826">72</cx:pt>
          <cx:pt idx="827">55</cx:pt>
          <cx:pt idx="828">70</cx:pt>
          <cx:pt idx="829">70</cx:pt>
          <cx:pt idx="830">64</cx:pt>
          <cx:pt idx="831">62</cx:pt>
          <cx:pt idx="832">52</cx:pt>
          <cx:pt idx="833">84</cx:pt>
          <cx:pt idx="834">71</cx:pt>
          <cx:pt idx="835">75</cx:pt>
          <cx:pt idx="836">56</cx:pt>
          <cx:pt idx="837">78</cx:pt>
          <cx:pt idx="838">83</cx:pt>
          <cx:pt idx="839">80</cx:pt>
          <cx:pt idx="840">58</cx:pt>
          <cx:pt idx="841">60</cx:pt>
          <cx:pt idx="842">79</cx:pt>
          <cx:pt idx="843">59</cx:pt>
          <cx:pt idx="844">54</cx:pt>
          <cx:pt idx="845">63</cx:pt>
          <cx:pt idx="846">67</cx:pt>
          <cx:pt idx="847">54</cx:pt>
          <cx:pt idx="848">62</cx:pt>
          <cx:pt idx="849">75</cx:pt>
          <cx:pt idx="850">82</cx:pt>
          <cx:pt idx="851">54</cx:pt>
          <cx:pt idx="852">63</cx:pt>
          <cx:pt idx="853">85</cx:pt>
          <cx:pt idx="854">85</cx:pt>
          <cx:pt idx="855">75</cx:pt>
          <cx:pt idx="856">81</cx:pt>
          <cx:pt idx="857">81</cx:pt>
          <cx:pt idx="858">83</cx:pt>
          <cx:pt idx="859">71</cx:pt>
          <cx:pt idx="860">80</cx:pt>
          <cx:pt idx="861">86</cx:pt>
          <cx:pt idx="862">77</cx:pt>
          <cx:pt idx="863">75</cx:pt>
          <cx:pt idx="864">67</cx:pt>
          <cx:pt idx="865">59</cx:pt>
          <cx:pt idx="866">70</cx:pt>
          <cx:pt idx="867">71</cx:pt>
          <cx:pt idx="868">63</cx:pt>
          <cx:pt idx="869">67</cx:pt>
          <cx:pt idx="870">62</cx:pt>
          <cx:pt idx="871">54</cx:pt>
          <cx:pt idx="872">62</cx:pt>
          <cx:pt idx="873">53</cx:pt>
          <cx:pt idx="874">62</cx:pt>
          <cx:pt idx="875">68</cx:pt>
          <cx:pt idx="876">56</cx:pt>
          <cx:pt idx="877">82</cx:pt>
          <cx:pt idx="878">61</cx:pt>
          <cx:pt idx="879">62</cx:pt>
          <cx:pt idx="880">59</cx:pt>
          <cx:pt idx="881">55</cx:pt>
          <cx:pt idx="882">57</cx:pt>
          <cx:pt idx="883">59</cx:pt>
          <cx:pt idx="884">58</cx:pt>
          <cx:pt idx="885">60</cx:pt>
          <cx:pt idx="886">76</cx:pt>
          <cx:pt idx="887">59</cx:pt>
          <cx:pt idx="888">63</cx:pt>
          <cx:pt idx="889">56</cx:pt>
          <cx:pt idx="890">59</cx:pt>
          <cx:pt idx="891">55</cx:pt>
          <cx:pt idx="892">56</cx:pt>
          <cx:pt idx="893">75</cx:pt>
          <cx:pt idx="894">67</cx:pt>
          <cx:pt idx="895">56</cx:pt>
          <cx:pt idx="896">59</cx:pt>
          <cx:pt idx="897">73</cx:pt>
          <cx:pt idx="898">62</cx:pt>
          <cx:pt idx="899">58</cx:pt>
          <cx:pt idx="900">63</cx:pt>
          <cx:pt idx="901">75</cx:pt>
          <cx:pt idx="902">54</cx:pt>
          <cx:pt idx="903">77</cx:pt>
          <cx:pt idx="904">67</cx:pt>
          <cx:pt idx="905">69</cx:pt>
          <cx:pt idx="906">62</cx:pt>
          <cx:pt idx="907">56</cx:pt>
          <cx:pt idx="908">70</cx:pt>
          <cx:pt idx="909">66</cx:pt>
          <cx:pt idx="910">70</cx:pt>
          <cx:pt idx="911">57</cx:pt>
          <cx:pt idx="912">64</cx:pt>
          <cx:pt idx="913">71</cx:pt>
          <cx:pt idx="914">66</cx:pt>
          <cx:pt idx="915">70</cx:pt>
          <cx:pt idx="916">61</cx:pt>
          <cx:pt idx="917">80</cx:pt>
          <cx:pt idx="918">59</cx:pt>
          <cx:pt idx="919">73</cx:pt>
          <cx:pt idx="920">52</cx:pt>
          <cx:pt idx="921">58</cx:pt>
          <cx:pt idx="922">62</cx:pt>
          <cx:pt idx="923">58</cx:pt>
          <cx:pt idx="924">71</cx:pt>
          <cx:pt idx="925">70</cx:pt>
          <cx:pt idx="926">74</cx:pt>
          <cx:pt idx="927">62</cx:pt>
          <cx:pt idx="928">66</cx:pt>
          <cx:pt idx="929">57</cx:pt>
          <cx:pt idx="930">67</cx:pt>
          <cx:pt idx="931">73</cx:pt>
          <cx:pt idx="932">55</cx:pt>
          <cx:pt idx="933">57</cx:pt>
          <cx:pt idx="934">67</cx:pt>
          <cx:pt idx="935">71</cx:pt>
          <cx:pt idx="936">65</cx:pt>
          <cx:pt idx="937">66</cx:pt>
          <cx:pt idx="938">64</cx:pt>
          <cx:pt idx="939">63</cx:pt>
          <cx:pt idx="940">65</cx:pt>
          <cx:pt idx="941">64</cx:pt>
          <cx:pt idx="942">65</cx:pt>
          <cx:pt idx="943">62</cx:pt>
          <cx:pt idx="944">62</cx:pt>
          <cx:pt idx="945">63</cx:pt>
          <cx:pt idx="946">60</cx:pt>
          <cx:pt idx="947">63</cx:pt>
          <cx:pt idx="948">64</cx:pt>
          <cx:pt idx="949">62</cx:pt>
          <cx:pt idx="950">64</cx:pt>
          <cx:pt idx="951">76</cx:pt>
          <cx:pt idx="952">66</cx:pt>
          <cx:pt idx="953">59</cx:pt>
          <cx:pt idx="954">63</cx:pt>
          <cx:pt idx="955">64</cx:pt>
          <cx:pt idx="956">67</cx:pt>
          <cx:pt idx="957">56</cx:pt>
          <cx:pt idx="958">60</cx:pt>
          <cx:pt idx="959">64</cx:pt>
          <cx:pt idx="960">57</cx:pt>
          <cx:pt idx="961">69</cx:pt>
          <cx:pt idx="962">63</cx:pt>
          <cx:pt idx="963">75</cx:pt>
          <cx:pt idx="964">59</cx:pt>
          <cx:pt idx="965">59</cx:pt>
          <cx:pt idx="966">59</cx:pt>
          <cx:pt idx="967">69</cx:pt>
          <cx:pt idx="968">65</cx:pt>
          <cx:pt idx="969">59</cx:pt>
          <cx:pt idx="970">66</cx:pt>
          <cx:pt idx="971">79</cx:pt>
          <cx:pt idx="972">61</cx:pt>
          <cx:pt idx="973">68</cx:pt>
          <cx:pt idx="974">62</cx:pt>
          <cx:pt idx="975">59</cx:pt>
          <cx:pt idx="976">57</cx:pt>
          <cx:pt idx="977">64</cx:pt>
          <cx:pt idx="978">64</cx:pt>
          <cx:pt idx="979">63</cx:pt>
          <cx:pt idx="980">55</cx:pt>
          <cx:pt idx="981">70</cx:pt>
          <cx:pt idx="982">63</cx:pt>
          <cx:pt idx="983">73</cx:pt>
          <cx:pt idx="984">69</cx:pt>
          <cx:pt idx="985">58</cx:pt>
          <cx:pt idx="986">74</cx:pt>
          <cx:pt idx="987">58</cx:pt>
          <cx:pt idx="988">61</cx:pt>
          <cx:pt idx="989">67</cx:pt>
          <cx:pt idx="990">57</cx:pt>
          <cx:pt idx="991">68</cx:pt>
          <cx:pt idx="992">80</cx:pt>
          <cx:pt idx="993">69</cx:pt>
          <cx:pt idx="994">82</cx:pt>
          <cx:pt idx="995">69</cx:pt>
          <cx:pt idx="996">81</cx:pt>
          <cx:pt idx="997">54</cx:pt>
          <cx:pt idx="998">77</cx:pt>
          <cx:pt idx="999">62</cx:pt>
          <cx:pt idx="1000">54</cx:pt>
          <cx:pt idx="1001">61</cx:pt>
          <cx:pt idx="1002">70</cx:pt>
          <cx:pt idx="1003">65</cx:pt>
          <cx:pt idx="1004">51</cx:pt>
          <cx:pt idx="1005">75</cx:pt>
          <cx:pt idx="1006">69</cx:pt>
          <cx:pt idx="1007">56</cx:pt>
          <cx:pt idx="1008">55</cx:pt>
          <cx:pt idx="1009">53</cx:pt>
          <cx:pt idx="1010">57</cx:pt>
          <cx:pt idx="1011">51</cx:pt>
          <cx:pt idx="1012">79</cx:pt>
          <cx:pt idx="1013">59</cx:pt>
          <cx:pt idx="1014">75</cx:pt>
          <cx:pt idx="1015">54</cx:pt>
          <cx:pt idx="1016">76</cx:pt>
          <cx:pt idx="1017">79</cx:pt>
          <cx:pt idx="1018">75</cx:pt>
          <cx:pt idx="1019">69</cx:pt>
          <cx:pt idx="1020">58</cx:pt>
          <cx:pt idx="1021">58</cx:pt>
          <cx:pt idx="1022">66</cx:pt>
          <cx:pt idx="1023">78</cx:pt>
          <cx:pt idx="1024">65</cx:pt>
          <cx:pt idx="1025">73</cx:pt>
          <cx:pt idx="1026">62</cx:pt>
          <cx:pt idx="1027">59</cx:pt>
          <cx:pt idx="1028">73</cx:pt>
          <cx:pt idx="1029">62</cx:pt>
          <cx:pt idx="1030">67</cx:pt>
          <cx:pt idx="1031">61</cx:pt>
          <cx:pt idx="1032">65</cx:pt>
          <cx:pt idx="1033">56</cx:pt>
          <cx:pt idx="1034">80</cx:pt>
          <cx:pt idx="1035">79</cx:pt>
          <cx:pt idx="1036">74</cx:pt>
          <cx:pt idx="1037">57</cx:pt>
          <cx:pt idx="1038">76</cx:pt>
          <cx:pt idx="1039">57</cx:pt>
          <cx:pt idx="1040">56</cx:pt>
          <cx:pt idx="1041">63</cx:pt>
          <cx:pt idx="1042">73</cx:pt>
          <cx:pt idx="1043">55</cx:pt>
          <cx:pt idx="1044">57</cx:pt>
          <cx:pt idx="1045">59</cx:pt>
          <cx:pt idx="1046">55</cx:pt>
          <cx:pt idx="1047">65</cx:pt>
          <cx:pt idx="1048">65</cx:pt>
          <cx:pt idx="1049">63</cx:pt>
          <cx:pt idx="1050">68</cx:pt>
          <cx:pt idx="1051">54</cx:pt>
          <cx:pt idx="1052">56</cx:pt>
          <cx:pt idx="1053">68</cx:pt>
          <cx:pt idx="1054">65</cx:pt>
          <cx:pt idx="1055">56</cx:pt>
          <cx:pt idx="1056">76</cx:pt>
          <cx:pt idx="1057">53</cx:pt>
          <cx:pt idx="1058">50</cx:pt>
          <cx:pt idx="1059">82</cx:pt>
          <cx:pt idx="1060">73</cx:pt>
          <cx:pt idx="1061">82</cx:pt>
          <cx:pt idx="1062">62</cx:pt>
          <cx:pt idx="1063">76</cx:pt>
          <cx:pt idx="1064">58</cx:pt>
          <cx:pt idx="1065">78</cx:pt>
          <cx:pt idx="1066">73</cx:pt>
          <cx:pt idx="1067">61</cx:pt>
          <cx:pt idx="1068">68</cx:pt>
          <cx:pt idx="1069">61</cx:pt>
          <cx:pt idx="1070">64</cx:pt>
          <cx:pt idx="1071">65</cx:pt>
          <cx:pt idx="1072">65</cx:pt>
          <cx:pt idx="1073">62</cx:pt>
          <cx:pt idx="1074">68</cx:pt>
          <cx:pt idx="1075">61</cx:pt>
          <cx:pt idx="1076">64</cx:pt>
          <cx:pt idx="1077">63</cx:pt>
          <cx:pt idx="1078">61</cx:pt>
          <cx:pt idx="1079">63</cx:pt>
          <cx:pt idx="1080">66</cx:pt>
          <cx:pt idx="1081">65</cx:pt>
          <cx:pt idx="1082">64</cx:pt>
          <cx:pt idx="1083">64</cx:pt>
          <cx:pt idx="1084">69</cx:pt>
          <cx:pt idx="1085">85</cx:pt>
          <cx:pt idx="1086">67</cx:pt>
          <cx:pt idx="1087">75</cx:pt>
          <cx:pt idx="1088">80</cx:pt>
          <cx:pt idx="1089">80</cx:pt>
          <cx:pt idx="1090">85</cx:pt>
          <cx:pt idx="1091">86</cx:pt>
          <cx:pt idx="1092">74</cx:pt>
          <cx:pt idx="1093">64</cx:pt>
          <cx:pt idx="1094">61</cx:pt>
          <cx:pt idx="1095">78</cx:pt>
          <cx:pt idx="1096">76</cx:pt>
          <cx:pt idx="1097">75</cx:pt>
          <cx:pt idx="1098">67</cx:pt>
          <cx:pt idx="1099">74</cx:pt>
          <cx:pt idx="1100">69</cx:pt>
          <cx:pt idx="1101">77</cx:pt>
          <cx:pt idx="1102">73</cx:pt>
          <cx:pt idx="1103">65</cx:pt>
          <cx:pt idx="1104">69</cx:pt>
          <cx:pt idx="1105">71</cx:pt>
          <cx:pt idx="1106">64</cx:pt>
          <cx:pt idx="1107">63</cx:pt>
          <cx:pt idx="1108">65</cx:pt>
          <cx:pt idx="1109">73</cx:pt>
          <cx:pt idx="1110">71</cx:pt>
          <cx:pt idx="1111">85</cx:pt>
          <cx:pt idx="1112">79</cx:pt>
          <cx:pt idx="1113">61</cx:pt>
          <cx:pt idx="1114">77</cx:pt>
          <cx:pt idx="1115">66</cx:pt>
          <cx:pt idx="1116">70</cx:pt>
          <cx:pt idx="1117">83</cx:pt>
          <cx:pt idx="1118">77</cx:pt>
          <cx:pt idx="1119">78</cx:pt>
          <cx:pt idx="1120">73</cx:pt>
          <cx:pt idx="1121">70</cx:pt>
          <cx:pt idx="1122">76</cx:pt>
          <cx:pt idx="1123">80</cx:pt>
          <cx:pt idx="1124">76</cx:pt>
          <cx:pt idx="1125">71</cx:pt>
          <cx:pt idx="1126">50</cx:pt>
          <cx:pt idx="1127">77</cx:pt>
          <cx:pt idx="1128">79</cx:pt>
          <cx:pt idx="1129">81</cx:pt>
          <cx:pt idx="1130">57</cx:pt>
          <cx:pt idx="1131">53</cx:pt>
          <cx:pt idx="1132">50</cx:pt>
          <cx:pt idx="1133">53</cx:pt>
          <cx:pt idx="1134">52</cx:pt>
          <cx:pt idx="1135">66</cx:pt>
          <cx:pt idx="1136">65</cx:pt>
          <cx:pt idx="1137">86</cx:pt>
          <cx:pt idx="1138">83</cx:pt>
          <cx:pt idx="1139">78</cx:pt>
          <cx:pt idx="1140">84</cx:pt>
          <cx:pt idx="1141">76</cx:pt>
          <cx:pt idx="1142">75</cx:pt>
          <cx:pt idx="1143">81</cx:pt>
          <cx:pt idx="1144">89</cx:pt>
          <cx:pt idx="1145">84</cx:pt>
          <cx:pt idx="1146">52</cx:pt>
          <cx:pt idx="1147">72</cx:pt>
          <cx:pt idx="1148">58</cx:pt>
          <cx:pt idx="1149">59</cx:pt>
          <cx:pt idx="1150">71</cx:pt>
          <cx:pt idx="1151">77</cx:pt>
          <cx:pt idx="1152">54</cx:pt>
          <cx:pt idx="1153">50</cx:pt>
          <cx:pt idx="1154">83</cx:pt>
          <cx:pt idx="1155">73</cx:pt>
          <cx:pt idx="1156">75</cx:pt>
          <cx:pt idx="1157">63</cx:pt>
          <cx:pt idx="1158">72</cx:pt>
          <cx:pt idx="1159">70</cx:pt>
          <cx:pt idx="1160">83</cx:pt>
          <cx:pt idx="1161">68</cx:pt>
          <cx:pt idx="1162">56</cx:pt>
          <cx:pt idx="1163">80</cx:pt>
          <cx:pt idx="1164">69</cx:pt>
          <cx:pt idx="1165">58</cx:pt>
          <cx:pt idx="1166">77</cx:pt>
          <cx:pt idx="1167">75</cx:pt>
          <cx:pt idx="1168">73</cx:pt>
          <cx:pt idx="1169">78</cx:pt>
          <cx:pt idx="1170">76</cx:pt>
          <cx:pt idx="1171">67</cx:pt>
          <cx:pt idx="1172">66</cx:pt>
          <cx:pt idx="1173">78</cx:pt>
          <cx:pt idx="1174">62</cx:pt>
          <cx:pt idx="1175">71</cx:pt>
          <cx:pt idx="1176">66</cx:pt>
          <cx:pt idx="1177">73</cx:pt>
          <cx:pt idx="1178">65</cx:pt>
          <cx:pt idx="1179">63</cx:pt>
          <cx:pt idx="1180">60</cx:pt>
          <cx:pt idx="1181">82</cx:pt>
          <cx:pt idx="1182">66</cx:pt>
          <cx:pt idx="1183">70</cx:pt>
          <cx:pt idx="1184">63</cx:pt>
          <cx:pt idx="1185">75</cx:pt>
          <cx:pt idx="1186">60</cx:pt>
          <cx:pt idx="1187">68</cx:pt>
          <cx:pt idx="1188">68</cx:pt>
          <cx:pt idx="1189">81</cx:pt>
          <cx:pt idx="1190">66</cx:pt>
          <cx:pt idx="1191">83</cx:pt>
          <cx:pt idx="1192">65</cx:pt>
          <cx:pt idx="1193">64</cx:pt>
          <cx:pt idx="1194">77</cx:pt>
          <cx:pt idx="1195">50</cx:pt>
          <cx:pt idx="1196">52</cx:pt>
          <cx:pt idx="1197">55</cx:pt>
          <cx:pt idx="1198">75</cx:pt>
          <cx:pt idx="1199">68</cx:pt>
          <cx:pt idx="1200">70</cx:pt>
          <cx:pt idx="1201">77</cx:pt>
          <cx:pt idx="1202">83</cx:pt>
          <cx:pt idx="1203">66</cx:pt>
          <cx:pt idx="1204">75</cx:pt>
          <cx:pt idx="1205">61</cx:pt>
          <cx:pt idx="1206">71</cx:pt>
          <cx:pt idx="1207">71</cx:pt>
          <cx:pt idx="1208">71</cx:pt>
          <cx:pt idx="1209">66</cx:pt>
          <cx:pt idx="1210">62</cx:pt>
          <cx:pt idx="1211">83</cx:pt>
          <cx:pt idx="1212">80</cx:pt>
          <cx:pt idx="1213">65</cx:pt>
          <cx:pt idx="1214">75</cx:pt>
          <cx:pt idx="1215">72</cx:pt>
          <cx:pt idx="1216">66</cx:pt>
          <cx:pt idx="1217">55</cx:pt>
          <cx:pt idx="1218">64</cx:pt>
          <cx:pt idx="1219">73</cx:pt>
          <cx:pt idx="1220">64</cx:pt>
          <cx:pt idx="1221">50</cx:pt>
          <cx:pt idx="1222">83</cx:pt>
          <cx:pt idx="1223">67</cx:pt>
          <cx:pt idx="1224">75</cx:pt>
          <cx:pt idx="1225">64</cx:pt>
          <cx:pt idx="1226">61</cx:pt>
          <cx:pt idx="1227">73</cx:pt>
          <cx:pt idx="1228">76</cx:pt>
          <cx:pt idx="1229">70</cx:pt>
          <cx:pt idx="1230">55</cx:pt>
          <cx:pt idx="1231">65</cx:pt>
          <cx:pt idx="1232">85</cx:pt>
          <cx:pt idx="1233">69</cx:pt>
          <cx:pt idx="1234">59</cx:pt>
          <cx:pt idx="1235">64</cx:pt>
          <cx:pt idx="1236">64</cx:pt>
          <cx:pt idx="1237">58</cx:pt>
          <cx:pt idx="1238">76</cx:pt>
          <cx:pt idx="1239">73</cx:pt>
          <cx:pt idx="1240">60</cx:pt>
          <cx:pt idx="1241">64</cx:pt>
          <cx:pt idx="1242">54</cx:pt>
          <cx:pt idx="1243">81</cx:pt>
          <cx:pt idx="1244">79</cx:pt>
          <cx:pt idx="1245">77</cx:pt>
          <cx:pt idx="1246">65</cx:pt>
          <cx:pt idx="1247">63</cx:pt>
          <cx:pt idx="1248">58</cx:pt>
          <cx:pt idx="1249">67</cx:pt>
          <cx:pt idx="1250">58</cx:pt>
          <cx:pt idx="1251">64</cx:pt>
          <cx:pt idx="1252">75</cx:pt>
          <cx:pt idx="1253">86</cx:pt>
          <cx:pt idx="1254">76</cx:pt>
          <cx:pt idx="1255">73</cx:pt>
          <cx:pt idx="1256">62</cx:pt>
          <cx:pt idx="1257">82</cx:pt>
          <cx:pt idx="1258">58</cx:pt>
          <cx:pt idx="1259">64</cx:pt>
          <cx:pt idx="1260">76</cx:pt>
          <cx:pt idx="1261">64</cx:pt>
          <cx:pt idx="1262">71</cx:pt>
          <cx:pt idx="1263">84</cx:pt>
          <cx:pt idx="1264">72</cx:pt>
          <cx:pt idx="1265">77</cx:pt>
          <cx:pt idx="1266">73</cx:pt>
          <cx:pt idx="1267">72</cx:pt>
          <cx:pt idx="1268">87</cx:pt>
          <cx:pt idx="1269">80</cx:pt>
          <cx:pt idx="1270">71</cx:pt>
          <cx:pt idx="1271">77</cx:pt>
          <cx:pt idx="1272">74</cx:pt>
          <cx:pt idx="1273">75</cx:pt>
          <cx:pt idx="1274">72</cx:pt>
          <cx:pt idx="1275">69</cx:pt>
          <cx:pt idx="1276">62</cx:pt>
          <cx:pt idx="1277">75</cx:pt>
          <cx:pt idx="1278">77</cx:pt>
          <cx:pt idx="1279">70</cx:pt>
          <cx:pt idx="1280">66</cx:pt>
          <cx:pt idx="1281">68</cx:pt>
          <cx:pt idx="1282">65</cx:pt>
          <cx:pt idx="1283">76</cx:pt>
          <cx:pt idx="1284">75</cx:pt>
          <cx:pt idx="1285">73</cx:pt>
          <cx:pt idx="1286">59</cx:pt>
          <cx:pt idx="1287">75</cx:pt>
          <cx:pt idx="1288">60</cx:pt>
          <cx:pt idx="1289">69</cx:pt>
          <cx:pt idx="1290">74</cx:pt>
          <cx:pt idx="1291">58</cx:pt>
          <cx:pt idx="1292">57</cx:pt>
          <cx:pt idx="1293">51</cx:pt>
          <cx:pt idx="1294">67</cx:pt>
          <cx:pt idx="1295">53</cx:pt>
          <cx:pt idx="1296">72</cx:pt>
          <cx:pt idx="1297">55</cx:pt>
          <cx:pt idx="1298">62</cx:pt>
          <cx:pt idx="1299">72</cx:pt>
          <cx:pt idx="1300">80</cx:pt>
          <cx:pt idx="1301">68</cx:pt>
          <cx:pt idx="1302">74</cx:pt>
          <cx:pt idx="1303">72</cx:pt>
          <cx:pt idx="1304">76</cx:pt>
          <cx:pt idx="1305">63</cx:pt>
          <cx:pt idx="1306">80</cx:pt>
          <cx:pt idx="1307">74</cx:pt>
          <cx:pt idx="1308">72</cx:pt>
          <cx:pt idx="1309">79</cx:pt>
          <cx:pt idx="1310">72</cx:pt>
          <cx:pt idx="1311">60</cx:pt>
          <cx:pt idx="1312">73</cx:pt>
          <cx:pt idx="1313">68</cx:pt>
          <cx:pt idx="1314">62</cx:pt>
          <cx:pt idx="1315">54</cx:pt>
          <cx:pt idx="1316">86</cx:pt>
          <cx:pt idx="1317">78</cx:pt>
          <cx:pt idx="1318">77</cx:pt>
          <cx:pt idx="1319">71</cx:pt>
          <cx:pt idx="1320">67</cx:pt>
          <cx:pt idx="1321">76</cx:pt>
          <cx:pt idx="1322">82</cx:pt>
          <cx:pt idx="1323">66</cx:pt>
          <cx:pt idx="1324">69</cx:pt>
          <cx:pt idx="1325">80</cx:pt>
          <cx:pt idx="1326">55</cx:pt>
          <cx:pt idx="1327">67</cx:pt>
          <cx:pt idx="1328">70</cx:pt>
          <cx:pt idx="1329">62</cx:pt>
          <cx:pt idx="1330">66</cx:pt>
          <cx:pt idx="1331">68</cx:pt>
          <cx:pt idx="1332">60</cx:pt>
          <cx:pt idx="1333">76</cx:pt>
          <cx:pt idx="1334">67</cx:pt>
          <cx:pt idx="1335">51</cx:pt>
          <cx:pt idx="1336">65</cx:pt>
          <cx:pt idx="1337">54</cx:pt>
          <cx:pt idx="1338">71</cx:pt>
          <cx:pt idx="1339">75</cx:pt>
          <cx:pt idx="1340">74</cx:pt>
          <cx:pt idx="1341">66</cx:pt>
          <cx:pt idx="1342">72</cx:pt>
          <cx:pt idx="1343">82</cx:pt>
          <cx:pt idx="1344">75</cx:pt>
          <cx:pt idx="1345">67</cx:pt>
          <cx:pt idx="1346">82</cx:pt>
          <cx:pt idx="1347">74</cx:pt>
          <cx:pt idx="1348">85</cx:pt>
          <cx:pt idx="1349">73</cx:pt>
          <cx:pt idx="1350">70</cx:pt>
          <cx:pt idx="1351">75</cx:pt>
          <cx:pt idx="1352">76</cx:pt>
          <cx:pt idx="1353">77</cx:pt>
          <cx:pt idx="1354">75</cx:pt>
          <cx:pt idx="1355">76</cx:pt>
          <cx:pt idx="1356">69</cx:pt>
          <cx:pt idx="1357">66</cx:pt>
          <cx:pt idx="1358">80</cx:pt>
          <cx:pt idx="1359">66</cx:pt>
          <cx:pt idx="1360">67</cx:pt>
          <cx:pt idx="1361">61</cx:pt>
          <cx:pt idx="1362">75</cx:pt>
          <cx:pt idx="1363">59</cx:pt>
          <cx:pt idx="1364">61</cx:pt>
          <cx:pt idx="1365">66</cx:pt>
          <cx:pt idx="1366">61</cx:pt>
          <cx:pt idx="1367">64</cx:pt>
          <cx:pt idx="1368">77</cx:pt>
          <cx:pt idx="1369">81</cx:pt>
          <cx:pt idx="1370">69</cx:pt>
          <cx:pt idx="1371">68</cx:pt>
          <cx:pt idx="1372">63</cx:pt>
          <cx:pt idx="1373">70</cx:pt>
          <cx:pt idx="1374">84</cx:pt>
          <cx:pt idx="1375">66</cx:pt>
          <cx:pt idx="1376">78</cx:pt>
          <cx:pt idx="1377">74</cx:pt>
          <cx:pt idx="1378">80</cx:pt>
          <cx:pt idx="1379">73</cx:pt>
          <cx:pt idx="1380">71</cx:pt>
          <cx:pt idx="1381">53</cx:pt>
          <cx:pt idx="1382">51</cx:pt>
          <cx:pt idx="1383">75</cx:pt>
          <cx:pt idx="1384">51</cx:pt>
          <cx:pt idx="1385">78</cx:pt>
          <cx:pt idx="1386">76</cx:pt>
          <cx:pt idx="1387">67</cx:pt>
          <cx:pt idx="1388">77</cx:pt>
          <cx:pt idx="1389">52</cx:pt>
          <cx:pt idx="1390">73</cx:pt>
          <cx:pt idx="1391">81</cx:pt>
          <cx:pt idx="1392">79</cx:pt>
          <cx:pt idx="1393">82</cx:pt>
          <cx:pt idx="1394">76</cx:pt>
          <cx:pt idx="1395">75</cx:pt>
          <cx:pt idx="1396">67</cx:pt>
          <cx:pt idx="1397">78</cx:pt>
          <cx:pt idx="1398">78</cx:pt>
          <cx:pt idx="1399">78</cx:pt>
          <cx:pt idx="1400">70</cx:pt>
          <cx:pt idx="1401">73</cx:pt>
          <cx:pt idx="1402">66</cx:pt>
          <cx:pt idx="1403">69</cx:pt>
          <cx:pt idx="1404">64</cx:pt>
          <cx:pt idx="1405">50</cx:pt>
          <cx:pt idx="1406">63</cx:pt>
          <cx:pt idx="1407">71</cx:pt>
          <cx:pt idx="1408">81</cx:pt>
          <cx:pt idx="1409">75</cx:pt>
          <cx:pt idx="1410">57</cx:pt>
          <cx:pt idx="1411">76</cx:pt>
          <cx:pt idx="1412">69</cx:pt>
          <cx:pt idx="1413">68</cx:pt>
          <cx:pt idx="1414">62</cx:pt>
          <cx:pt idx="1415">73</cx:pt>
          <cx:pt idx="1416">67</cx:pt>
          <cx:pt idx="1417">80</cx:pt>
          <cx:pt idx="1418">71</cx:pt>
          <cx:pt idx="1419">80</cx:pt>
          <cx:pt idx="1420">59</cx:pt>
          <cx:pt idx="1421">76</cx:pt>
          <cx:pt idx="1422">62</cx:pt>
          <cx:pt idx="1423">71</cx:pt>
          <cx:pt idx="1424">60</cx:pt>
          <cx:pt idx="1425">69</cx:pt>
          <cx:pt idx="1426">75</cx:pt>
          <cx:pt idx="1427">51</cx:pt>
          <cx:pt idx="1428">53</cx:pt>
          <cx:pt idx="1429">55</cx:pt>
          <cx:pt idx="1430">83</cx:pt>
          <cx:pt idx="1431">50</cx:pt>
          <cx:pt idx="1432">63</cx:pt>
          <cx:pt idx="1433">85</cx:pt>
          <cx:pt idx="1434">56</cx:pt>
          <cx:pt idx="1435">80</cx:pt>
          <cx:pt idx="1436">66</cx:pt>
          <cx:pt idx="1437">74</cx:pt>
          <cx:pt idx="1438">77</cx:pt>
          <cx:pt idx="1439">50</cx:pt>
          <cx:pt idx="1440">86</cx:pt>
          <cx:pt idx="1441">56</cx:pt>
          <cx:pt idx="1442">52</cx:pt>
          <cx:pt idx="1443">78</cx:pt>
          <cx:pt idx="1444">70</cx:pt>
          <cx:pt idx="1445">73</cx:pt>
          <cx:pt idx="1446">65</cx:pt>
          <cx:pt idx="1447">73</cx:pt>
          <cx:pt idx="1448">73</cx:pt>
          <cx:pt idx="1449">50</cx:pt>
          <cx:pt idx="1450">79</cx:pt>
          <cx:pt idx="1451">51</cx:pt>
          <cx:pt idx="1452">60</cx:pt>
          <cx:pt idx="1453">76</cx:pt>
          <cx:pt idx="1454">70</cx:pt>
          <cx:pt idx="1455">68</cx:pt>
          <cx:pt idx="1456">84</cx:pt>
          <cx:pt idx="1457">54</cx:pt>
          <cx:pt idx="1458">61</cx:pt>
          <cx:pt idx="1459">76</cx:pt>
          <cx:pt idx="1460">73</cx:pt>
          <cx:pt idx="1461">72</cx:pt>
          <cx:pt idx="1462">57</cx:pt>
          <cx:pt idx="1463">84</cx:pt>
          <cx:pt idx="1464">62</cx:pt>
          <cx:pt idx="1465">60</cx:pt>
          <cx:pt idx="1466">58</cx:pt>
          <cx:pt idx="1467">71</cx:pt>
          <cx:pt idx="1468">53</cx:pt>
          <cx:pt idx="1469">66</cx:pt>
          <cx:pt idx="1470">74</cx:pt>
          <cx:pt idx="1471">54</cx:pt>
          <cx:pt idx="1472">63</cx:pt>
          <cx:pt idx="1473">64</cx:pt>
          <cx:pt idx="1474">61</cx:pt>
          <cx:pt idx="1475">57</cx:pt>
          <cx:pt idx="1476">69</cx:pt>
          <cx:pt idx="1477">57</cx:pt>
          <cx:pt idx="1478">59</cx:pt>
          <cx:pt idx="1479">63</cx:pt>
          <cx:pt idx="1480">57</cx:pt>
          <cx:pt idx="1481">51</cx:pt>
          <cx:pt idx="1482">59</cx:pt>
          <cx:pt idx="1483">57</cx:pt>
          <cx:pt idx="1484">60</cx:pt>
          <cx:pt idx="1485">64</cx:pt>
          <cx:pt idx="1486">61</cx:pt>
          <cx:pt idx="1487">68</cx:pt>
          <cx:pt idx="1488">67</cx:pt>
          <cx:pt idx="1489">72</cx:pt>
          <cx:pt idx="1490">60</cx:pt>
          <cx:pt idx="1491">52</cx:pt>
          <cx:pt idx="1492">66</cx:pt>
          <cx:pt idx="1493">60</cx:pt>
          <cx:pt idx="1494">58</cx:pt>
          <cx:pt idx="1495">52</cx:pt>
          <cx:pt idx="1496">64</cx:pt>
          <cx:pt idx="1497">57</cx:pt>
          <cx:pt idx="1498">77</cx:pt>
          <cx:pt idx="1499">65</cx:pt>
          <cx:pt idx="1500">59</cx:pt>
          <cx:pt idx="1501">71</cx:pt>
          <cx:pt idx="1502">79</cx:pt>
          <cx:pt idx="1503">58</cx:pt>
          <cx:pt idx="1504">82</cx:pt>
          <cx:pt idx="1505">74</cx:pt>
          <cx:pt idx="1506">65</cx:pt>
          <cx:pt idx="1507">61</cx:pt>
          <cx:pt idx="1508">82</cx:pt>
          <cx:pt idx="1509">64</cx:pt>
          <cx:pt idx="1510">74</cx:pt>
          <cx:pt idx="1511">77</cx:pt>
          <cx:pt idx="1512">81</cx:pt>
          <cx:pt idx="1513">77</cx:pt>
          <cx:pt idx="1514">63</cx:pt>
          <cx:pt idx="1515">76</cx:pt>
          <cx:pt idx="1516">62</cx:pt>
          <cx:pt idx="1517">70</cx:pt>
          <cx:pt idx="1518">67</cx:pt>
          <cx:pt idx="1519">67</cx:pt>
          <cx:pt idx="1520">67</cx:pt>
          <cx:pt idx="1521">77</cx:pt>
          <cx:pt idx="1522">64</cx:pt>
          <cx:pt idx="1523">74</cx:pt>
          <cx:pt idx="1524">82</cx:pt>
          <cx:pt idx="1525">76</cx:pt>
          <cx:pt idx="1526">73</cx:pt>
          <cx:pt idx="1527">66</cx:pt>
          <cx:pt idx="1528">64</cx:pt>
          <cx:pt idx="1529">58</cx:pt>
          <cx:pt idx="1530">55</cx:pt>
          <cx:pt idx="1531">65</cx:pt>
          <cx:pt idx="1532">71</cx:pt>
          <cx:pt idx="1533">59</cx:pt>
          <cx:pt idx="1534">66</cx:pt>
          <cx:pt idx="1535">54</cx:pt>
          <cx:pt idx="1536">74</cx:pt>
          <cx:pt idx="1537">52</cx:pt>
          <cx:pt idx="1538">66</cx:pt>
          <cx:pt idx="1539">77</cx:pt>
          <cx:pt idx="1540">83</cx:pt>
          <cx:pt idx="1541">76</cx:pt>
          <cx:pt idx="1542">63</cx:pt>
          <cx:pt idx="1543">57</cx:pt>
          <cx:pt idx="1544">59</cx:pt>
          <cx:pt idx="1545">65</cx:pt>
          <cx:pt idx="1546">62</cx:pt>
          <cx:pt idx="1547">50</cx:pt>
          <cx:pt idx="1548">66</cx:pt>
          <cx:pt idx="1549">83</cx:pt>
          <cx:pt idx="1550">63</cx:pt>
          <cx:pt idx="1551">73</cx:pt>
          <cx:pt idx="1552">55</cx:pt>
          <cx:pt idx="1553">72</cx:pt>
          <cx:pt idx="1554">70</cx:pt>
          <cx:pt idx="1555">79</cx:pt>
          <cx:pt idx="1556">70</cx:pt>
          <cx:pt idx="1557">67</cx:pt>
          <cx:pt idx="1558">67</cx:pt>
          <cx:pt idx="1559">63</cx:pt>
          <cx:pt idx="1560">72</cx:pt>
          <cx:pt idx="1561">74</cx:pt>
          <cx:pt idx="1562">70</cx:pt>
          <cx:pt idx="1563">70</cx:pt>
          <cx:pt idx="1564">65</cx:pt>
          <cx:pt idx="1565">80</cx:pt>
          <cx:pt idx="1566">65</cx:pt>
          <cx:pt idx="1567">64</cx:pt>
          <cx:pt idx="1568">79</cx:pt>
          <cx:pt idx="1569">68</cx:pt>
          <cx:pt idx="1570">70</cx:pt>
          <cx:pt idx="1571">76</cx:pt>
          <cx:pt idx="1572">79</cx:pt>
          <cx:pt idx="1573">66</cx:pt>
          <cx:pt idx="1574">62</cx:pt>
          <cx:pt idx="1575">74</cx:pt>
          <cx:pt idx="1576">75</cx:pt>
          <cx:pt idx="1577">70</cx:pt>
          <cx:pt idx="1578">63</cx:pt>
          <cx:pt idx="1579">87</cx:pt>
          <cx:pt idx="1580">62</cx:pt>
          <cx:pt idx="1581">58</cx:pt>
          <cx:pt idx="1582">70</cx:pt>
          <cx:pt idx="1583">74</cx:pt>
          <cx:pt idx="1584">66</cx:pt>
          <cx:pt idx="1585">68</cx:pt>
          <cx:pt idx="1586">62</cx:pt>
          <cx:pt idx="1587">77</cx:pt>
          <cx:pt idx="1588">65</cx:pt>
          <cx:pt idx="1589">60</cx:pt>
          <cx:pt idx="1590">58</cx:pt>
          <cx:pt idx="1591">71</cx:pt>
          <cx:pt idx="1592">63</cx:pt>
          <cx:pt idx="1593">64</cx:pt>
          <cx:pt idx="1594">76</cx:pt>
          <cx:pt idx="1595">75</cx:pt>
          <cx:pt idx="1596">65</cx:pt>
          <cx:pt idx="1597">62</cx:pt>
          <cx:pt idx="1598">63</cx:pt>
          <cx:pt idx="1599">64</cx:pt>
          <cx:pt idx="1600">61</cx:pt>
          <cx:pt idx="1601">82</cx:pt>
          <cx:pt idx="1602">63</cx:pt>
          <cx:pt idx="1603">61</cx:pt>
          <cx:pt idx="1604">73</cx:pt>
          <cx:pt idx="1605">66</cx:pt>
          <cx:pt idx="1606">55</cx:pt>
          <cx:pt idx="1607">74</cx:pt>
          <cx:pt idx="1608">81</cx:pt>
          <cx:pt idx="1609">61</cx:pt>
          <cx:pt idx="1610">61</cx:pt>
          <cx:pt idx="1611">78</cx:pt>
          <cx:pt idx="1612">65</cx:pt>
          <cx:pt idx="1613">80</cx:pt>
          <cx:pt idx="1614">59</cx:pt>
          <cx:pt idx="1615">75</cx:pt>
          <cx:pt idx="1616">76</cx:pt>
          <cx:pt idx="1617">71</cx:pt>
          <cx:pt idx="1618">80</cx:pt>
          <cx:pt idx="1619">61</cx:pt>
          <cx:pt idx="1620">69</cx:pt>
          <cx:pt idx="1621">50</cx:pt>
          <cx:pt idx="1622">51</cx:pt>
          <cx:pt idx="1623">72</cx:pt>
          <cx:pt idx="1624">53</cx:pt>
          <cx:pt idx="1625">74</cx:pt>
          <cx:pt idx="1626">55</cx:pt>
          <cx:pt idx="1627">57</cx:pt>
          <cx:pt idx="1628">62</cx:pt>
          <cx:pt idx="1629">79</cx:pt>
          <cx:pt idx="1630">79</cx:pt>
          <cx:pt idx="1631">67</cx:pt>
          <cx:pt idx="1632">55</cx:pt>
          <cx:pt idx="1633">71</cx:pt>
          <cx:pt idx="1634">70</cx:pt>
          <cx:pt idx="1635">82</cx:pt>
          <cx:pt idx="1636">58</cx:pt>
          <cx:pt idx="1637">85</cx:pt>
          <cx:pt idx="1638">79</cx:pt>
          <cx:pt idx="1639">66</cx:pt>
          <cx:pt idx="1640">70</cx:pt>
          <cx:pt idx="1641">74</cx:pt>
          <cx:pt idx="1642">73</cx:pt>
          <cx:pt idx="1643">81</cx:pt>
          <cx:pt idx="1644">79</cx:pt>
          <cx:pt idx="1645">82</cx:pt>
          <cx:pt idx="1646">79</cx:pt>
          <cx:pt idx="1647">80</cx:pt>
          <cx:pt idx="1648">68</cx:pt>
          <cx:pt idx="1649">51</cx:pt>
          <cx:pt idx="1650">73</cx:pt>
          <cx:pt idx="1651">78</cx:pt>
          <cx:pt idx="1652">89</cx:pt>
          <cx:pt idx="1653">59</cx:pt>
          <cx:pt idx="1654">67</cx:pt>
          <cx:pt idx="1655">58</cx:pt>
          <cx:pt idx="1656">68</cx:pt>
          <cx:pt idx="1657">62</cx:pt>
          <cx:pt idx="1658">71</cx:pt>
          <cx:pt idx="1659">66</cx:pt>
          <cx:pt idx="1660">57</cx:pt>
          <cx:pt idx="1661">51</cx:pt>
          <cx:pt idx="1662">77</cx:pt>
          <cx:pt idx="1663">79</cx:pt>
          <cx:pt idx="1664">53</cx:pt>
          <cx:pt idx="1665">54</cx:pt>
          <cx:pt idx="1666">54</cx:pt>
          <cx:pt idx="1667">55</cx:pt>
          <cx:pt idx="1668">59</cx:pt>
          <cx:pt idx="1669">67</cx:pt>
          <cx:pt idx="1670">71</cx:pt>
          <cx:pt idx="1671">80</cx:pt>
          <cx:pt idx="1672">63</cx:pt>
          <cx:pt idx="1673">60</cx:pt>
          <cx:pt idx="1674">84</cx:pt>
          <cx:pt idx="1675">75</cx:pt>
          <cx:pt idx="1676">57</cx:pt>
          <cx:pt idx="1677">74</cx:pt>
          <cx:pt idx="1678">69</cx:pt>
          <cx:pt idx="1679">73</cx:pt>
          <cx:pt idx="1680">73</cx:pt>
          <cx:pt idx="1681">72</cx:pt>
          <cx:pt idx="1682">81</cx:pt>
          <cx:pt idx="1683">82</cx:pt>
          <cx:pt idx="1684">83</cx:pt>
          <cx:pt idx="1685">73</cx:pt>
          <cx:pt idx="1686">80</cx:pt>
          <cx:pt idx="1687">67</cx:pt>
          <cx:pt idx="1688">78</cx:pt>
          <cx:pt idx="1689">69</cx:pt>
          <cx:pt idx="1690">79</cx:pt>
          <cx:pt idx="1691">77</cx:pt>
          <cx:pt idx="1692">67</cx:pt>
          <cx:pt idx="1693">54</cx:pt>
          <cx:pt idx="1694">81</cx:pt>
          <cx:pt idx="1695">64</cx:pt>
          <cx:pt idx="1696">81</cx:pt>
          <cx:pt idx="1697">66</cx:pt>
          <cx:pt idx="1698">77</cx:pt>
          <cx:pt idx="1699">64</cx:pt>
          <cx:pt idx="1700">71</cx:pt>
          <cx:pt idx="1701">70</cx:pt>
          <cx:pt idx="1702">78</cx:pt>
          <cx:pt idx="1703">51</cx:pt>
          <cx:pt idx="1704">77</cx:pt>
          <cx:pt idx="1705">59</cx:pt>
          <cx:pt idx="1706">68</cx:pt>
          <cx:pt idx="1707">58</cx:pt>
          <cx:pt idx="1708">66</cx:pt>
          <cx:pt idx="1709">67</cx:pt>
          <cx:pt idx="1710">84</cx:pt>
          <cx:pt idx="1711">80</cx:pt>
          <cx:pt idx="1712">77</cx:pt>
          <cx:pt idx="1713">68</cx:pt>
          <cx:pt idx="1714">70</cx:pt>
          <cx:pt idx="1715">71</cx:pt>
          <cx:pt idx="1716">70</cx:pt>
          <cx:pt idx="1717">75</cx:pt>
          <cx:pt idx="1718">68</cx:pt>
          <cx:pt idx="1719">56</cx:pt>
          <cx:pt idx="1720">81</cx:pt>
          <cx:pt idx="1721">82</cx:pt>
          <cx:pt idx="1722">80</cx:pt>
          <cx:pt idx="1723">51</cx:pt>
          <cx:pt idx="1724">68</cx:pt>
          <cx:pt idx="1725">71</cx:pt>
          <cx:pt idx="1726">78</cx:pt>
          <cx:pt idx="1727">68</cx:pt>
          <cx:pt idx="1728">73</cx:pt>
          <cx:pt idx="1729">62</cx:pt>
          <cx:pt idx="1730">59</cx:pt>
          <cx:pt idx="1731">66</cx:pt>
          <cx:pt idx="1732">67</cx:pt>
          <cx:pt idx="1733">71</cx:pt>
          <cx:pt idx="1734">60</cx:pt>
          <cx:pt idx="1735">59</cx:pt>
          <cx:pt idx="1736">72</cx:pt>
          <cx:pt idx="1737">76</cx:pt>
          <cx:pt idx="1738">88</cx:pt>
          <cx:pt idx="1739">71</cx:pt>
          <cx:pt idx="1740">85</cx:pt>
          <cx:pt idx="1741">66</cx:pt>
          <cx:pt idx="1742">59</cx:pt>
          <cx:pt idx="1743">62</cx:pt>
          <cx:pt idx="1744">75</cx:pt>
          <cx:pt idx="1745">77</cx:pt>
          <cx:pt idx="1746">80</cx:pt>
          <cx:pt idx="1747">61</cx:pt>
          <cx:pt idx="1748">84</cx:pt>
          <cx:pt idx="1749">78</cx:pt>
          <cx:pt idx="1750">82</cx:pt>
          <cx:pt idx="1751">67</cx:pt>
          <cx:pt idx="1752">63</cx:pt>
          <cx:pt idx="1753">83</cx:pt>
          <cx:pt idx="1754">58</cx:pt>
          <cx:pt idx="1755">78</cx:pt>
          <cx:pt idx="1756">75</cx:pt>
          <cx:pt idx="1757">70</cx:pt>
          <cx:pt idx="1758">67</cx:pt>
          <cx:pt idx="1759">65</cx:pt>
          <cx:pt idx="1760">69</cx:pt>
          <cx:pt idx="1761">63</cx:pt>
          <cx:pt idx="1762">59</cx:pt>
          <cx:pt idx="1763">64</cx:pt>
          <cx:pt idx="1764">78</cx:pt>
          <cx:pt idx="1765">56</cx:pt>
          <cx:pt idx="1766">55</cx:pt>
          <cx:pt idx="1767">69</cx:pt>
          <cx:pt idx="1768">55</cx:pt>
          <cx:pt idx="1769">80</cx:pt>
          <cx:pt idx="1770">55</cx:pt>
          <cx:pt idx="1771">76</cx:pt>
          <cx:pt idx="1772">80</cx:pt>
          <cx:pt idx="1773">74</cx:pt>
          <cx:pt idx="1774">51</cx:pt>
          <cx:pt idx="1775">65</cx:pt>
          <cx:pt idx="1776">60</cx:pt>
          <cx:pt idx="1777">81</cx:pt>
          <cx:pt idx="1778">60</cx:pt>
          <cx:pt idx="1779">64</cx:pt>
          <cx:pt idx="1780">71</cx:pt>
          <cx:pt idx="1781">72</cx:pt>
          <cx:pt idx="1782">53</cx:pt>
          <cx:pt idx="1783">59</cx:pt>
          <cx:pt idx="1784">60</cx:pt>
          <cx:pt idx="1785">58</cx:pt>
          <cx:pt idx="1786">69</cx:pt>
          <cx:pt idx="1787">78</cx:pt>
          <cx:pt idx="1788">77</cx:pt>
          <cx:pt idx="1789">68</cx:pt>
          <cx:pt idx="1790">64</cx:pt>
          <cx:pt idx="1791">85</cx:pt>
          <cx:pt idx="1792">64</cx:pt>
          <cx:pt idx="1793">78</cx:pt>
          <cx:pt idx="1794">73</cx:pt>
          <cx:pt idx="1795">69</cx:pt>
          <cx:pt idx="1796">84</cx:pt>
          <cx:pt idx="1797">82</cx:pt>
          <cx:pt idx="1798">76</cx:pt>
          <cx:pt idx="1799">60</cx:pt>
          <cx:pt idx="1800">60</cx:pt>
          <cx:pt idx="1801">59</cx:pt>
          <cx:pt idx="1802">73</cx:pt>
          <cx:pt idx="1803">70</cx:pt>
          <cx:pt idx="1804">77</cx:pt>
          <cx:pt idx="1805">67</cx:pt>
          <cx:pt idx="1806">81</cx:pt>
          <cx:pt idx="1807">77</cx:pt>
          <cx:pt idx="1808">53</cx:pt>
          <cx:pt idx="1809">86</cx:pt>
          <cx:pt idx="1810">85</cx:pt>
          <cx:pt idx="1811">56</cx:pt>
          <cx:pt idx="1812">80</cx:pt>
          <cx:pt idx="1813">58</cx:pt>
          <cx:pt idx="1814">77</cx:pt>
          <cx:pt idx="1815">83</cx:pt>
          <cx:pt idx="1816">82</cx:pt>
          <cx:pt idx="1817">77</cx:pt>
          <cx:pt idx="1818">79</cx:pt>
          <cx:pt idx="1819">86</cx:pt>
          <cx:pt idx="1820">63</cx:pt>
          <cx:pt idx="1821">54</cx:pt>
          <cx:pt idx="1822">56</cx:pt>
          <cx:pt idx="1823">59</cx:pt>
          <cx:pt idx="1824">50</cx:pt>
          <cx:pt idx="1825">54</cx:pt>
          <cx:pt idx="1826">60</cx:pt>
          <cx:pt idx="1827">54</cx:pt>
          <cx:pt idx="1828">54</cx:pt>
          <cx:pt idx="1829">74</cx:pt>
          <cx:pt idx="1830">69</cx:pt>
          <cx:pt idx="1831">85</cx:pt>
          <cx:pt idx="1832">67</cx:pt>
          <cx:pt idx="1833">82</cx:pt>
          <cx:pt idx="1834">77</cx:pt>
          <cx:pt idx="1835">78</cx:pt>
          <cx:pt idx="1836">56</cx:pt>
          <cx:pt idx="1837">79</cx:pt>
          <cx:pt idx="1838">61</cx:pt>
          <cx:pt idx="1839">57</cx:pt>
          <cx:pt idx="1840">78</cx:pt>
          <cx:pt idx="1841">88</cx:pt>
          <cx:pt idx="1842">57</cx:pt>
          <cx:pt idx="1843">88</cx:pt>
          <cx:pt idx="1844">73</cx:pt>
          <cx:pt idx="1845">64</cx:pt>
          <cx:pt idx="1846">65</cx:pt>
          <cx:pt idx="1847">60</cx:pt>
          <cx:pt idx="1848">75</cx:pt>
          <cx:pt idx="1849">59</cx:pt>
          <cx:pt idx="1850">62</cx:pt>
          <cx:pt idx="1851">62</cx:pt>
          <cx:pt idx="1852">59</cx:pt>
          <cx:pt idx="1853">77</cx:pt>
          <cx:pt idx="1854">63</cx:pt>
          <cx:pt idx="1855">53</cx:pt>
          <cx:pt idx="1856">66</cx:pt>
          <cx:pt idx="1857">61</cx:pt>
          <cx:pt idx="1858">60</cx:pt>
          <cx:pt idx="1859">73</cx:pt>
          <cx:pt idx="1860">53</cx:pt>
          <cx:pt idx="1861">75</cx:pt>
          <cx:pt idx="1862">56</cx:pt>
          <cx:pt idx="1863">76</cx:pt>
          <cx:pt idx="1864">55</cx:pt>
          <cx:pt idx="1865">52</cx:pt>
          <cx:pt idx="1866">79</cx:pt>
          <cx:pt idx="1867">67</cx:pt>
          <cx:pt idx="1868">65</cx:pt>
          <cx:pt idx="1869">56</cx:pt>
          <cx:pt idx="1870">71</cx:pt>
          <cx:pt idx="1871">59</cx:pt>
          <cx:pt idx="1872">55</cx:pt>
          <cx:pt idx="1873">59</cx:pt>
          <cx:pt idx="1874">55</cx:pt>
          <cx:pt idx="1875">55</cx:pt>
          <cx:pt idx="1876">63</cx:pt>
          <cx:pt idx="1877">63</cx:pt>
          <cx:pt idx="1878">61</cx:pt>
          <cx:pt idx="1879">61</cx:pt>
          <cx:pt idx="1880">58</cx:pt>
          <cx:pt idx="1881">58</cx:pt>
          <cx:pt idx="1882">61</cx:pt>
          <cx:pt idx="1883">60</cx:pt>
          <cx:pt idx="1884">77</cx:pt>
          <cx:pt idx="1885">81</cx:pt>
          <cx:pt idx="1886">62</cx:pt>
          <cx:pt idx="1887">64</cx:pt>
          <cx:pt idx="1888">69</cx:pt>
          <cx:pt idx="1889">66</cx:pt>
          <cx:pt idx="1890">74</cx:pt>
          <cx:pt idx="1891">79</cx:pt>
          <cx:pt idx="1892">63</cx:pt>
          <cx:pt idx="1893">77</cx:pt>
          <cx:pt idx="1894">86</cx:pt>
          <cx:pt idx="1895">79</cx:pt>
          <cx:pt idx="1896">81</cx:pt>
          <cx:pt idx="1897">87</cx:pt>
          <cx:pt idx="1898">74</cx:pt>
          <cx:pt idx="1899">80</cx:pt>
          <cx:pt idx="1900">82</cx:pt>
          <cx:pt idx="1901">64</cx:pt>
          <cx:pt idx="1902">70</cx:pt>
          <cx:pt idx="1903">62</cx:pt>
          <cx:pt idx="1904">62</cx:pt>
          <cx:pt idx="1905">74</cx:pt>
          <cx:pt idx="1906">67</cx:pt>
          <cx:pt idx="1907">77</cx:pt>
          <cx:pt idx="1908">85</cx:pt>
          <cx:pt idx="1909">79</cx:pt>
          <cx:pt idx="1910">79</cx:pt>
          <cx:pt idx="1911">65</cx:pt>
          <cx:pt idx="1912">78</cx:pt>
          <cx:pt idx="1913">61</cx:pt>
          <cx:pt idx="1914">65</cx:pt>
          <cx:pt idx="1915">75</cx:pt>
          <cx:pt idx="1916">58</cx:pt>
          <cx:pt idx="1917">68</cx:pt>
          <cx:pt idx="1918">63</cx:pt>
          <cx:pt idx="1919">55</cx:pt>
          <cx:pt idx="1920">53</cx:pt>
          <cx:pt idx="1921">58</cx:pt>
          <cx:pt idx="1922">63</cx:pt>
          <cx:pt idx="1923">64</cx:pt>
          <cx:pt idx="1924">69</cx:pt>
          <cx:pt idx="1925">84</cx:pt>
          <cx:pt idx="1926">66</cx:pt>
          <cx:pt idx="1927">64</cx:pt>
          <cx:pt idx="1928">64</cx:pt>
          <cx:pt idx="1929">62</cx:pt>
          <cx:pt idx="1930">57</cx:pt>
          <cx:pt idx="1931">86</cx:pt>
          <cx:pt idx="1932">84</cx:pt>
          <cx:pt idx="1933">82</cx:pt>
          <cx:pt idx="1934">77</cx:pt>
          <cx:pt idx="1935">86</cx:pt>
          <cx:pt idx="1936">77</cx:pt>
          <cx:pt idx="1937">68</cx:pt>
          <cx:pt idx="1938">67</cx:pt>
          <cx:pt idx="1939">69</cx:pt>
          <cx:pt idx="1940">67</cx:pt>
          <cx:pt idx="1941">76</cx:pt>
          <cx:pt idx="1942">78</cx:pt>
          <cx:pt idx="1943">72</cx:pt>
          <cx:pt idx="1944">60</cx:pt>
          <cx:pt idx="1945">58</cx:pt>
          <cx:pt idx="1946">64</cx:pt>
          <cx:pt idx="1947">60</cx:pt>
          <cx:pt idx="1948">56</cx:pt>
          <cx:pt idx="1949">79</cx:pt>
          <cx:pt idx="1950">66</cx:pt>
          <cx:pt idx="1951">61</cx:pt>
          <cx:pt idx="1952">61</cx:pt>
          <cx:pt idx="1953">62</cx:pt>
          <cx:pt idx="1954">53</cx:pt>
          <cx:pt idx="1955">62</cx:pt>
          <cx:pt idx="1956">75</cx:pt>
          <cx:pt idx="1957">80</cx:pt>
          <cx:pt idx="1958">67</cx:pt>
          <cx:pt idx="1959">72</cx:pt>
          <cx:pt idx="1960">73</cx:pt>
          <cx:pt idx="1961">65</cx:pt>
          <cx:pt idx="1962">62</cx:pt>
          <cx:pt idx="1963">66</cx:pt>
          <cx:pt idx="1964">72</cx:pt>
          <cx:pt idx="1965">57</cx:pt>
          <cx:pt idx="1966">76</cx:pt>
          <cx:pt idx="1967">73</cx:pt>
          <cx:pt idx="1968">59</cx:pt>
          <cx:pt idx="1969">68</cx:pt>
          <cx:pt idx="1970">64</cx:pt>
          <cx:pt idx="1971">62</cx:pt>
          <cx:pt idx="1972">61</cx:pt>
          <cx:pt idx="1973">63</cx:pt>
          <cx:pt idx="1974">58</cx:pt>
          <cx:pt idx="1975">80</cx:pt>
          <cx:pt idx="1976">59</cx:pt>
          <cx:pt idx="1977">80</cx:pt>
          <cx:pt idx="1978">63</cx:pt>
          <cx:pt idx="1979">60</cx:pt>
          <cx:pt idx="1980">78</cx:pt>
          <cx:pt idx="1981">60</cx:pt>
          <cx:pt idx="1982">60</cx:pt>
          <cx:pt idx="1983">69</cx:pt>
          <cx:pt idx="1984">62</cx:pt>
          <cx:pt idx="1985">63</cx:pt>
          <cx:pt idx="1986">61</cx:pt>
          <cx:pt idx="1987">56</cx:pt>
          <cx:pt idx="1988">64</cx:pt>
          <cx:pt idx="1989">56</cx:pt>
          <cx:pt idx="1990">66</cx:pt>
          <cx:pt idx="1991">68</cx:pt>
          <cx:pt idx="1992">82</cx:pt>
          <cx:pt idx="1993">83</cx:pt>
          <cx:pt idx="1994">53</cx:pt>
          <cx:pt idx="1995">59</cx:pt>
          <cx:pt idx="1996">73</cx:pt>
          <cx:pt idx="1997">62</cx:pt>
          <cx:pt idx="1998">80</cx:pt>
          <cx:pt idx="1999">78</cx:pt>
          <cx:pt idx="2000">81</cx:pt>
          <cx:pt idx="2001">56</cx:pt>
          <cx:pt idx="2002">67</cx:pt>
          <cx:pt idx="2003">82</cx:pt>
          <cx:pt idx="2004">53</cx:pt>
          <cx:pt idx="2005">54</cx:pt>
          <cx:pt idx="2006">60</cx:pt>
          <cx:pt idx="2007">63</cx:pt>
          <cx:pt idx="2008">73</cx:pt>
          <cx:pt idx="2009">80</cx:pt>
          <cx:pt idx="2010">55</cx:pt>
          <cx:pt idx="2011">70</cx:pt>
          <cx:pt idx="2012">57</cx:pt>
          <cx:pt idx="2013">65</cx:pt>
          <cx:pt idx="2014">67</cx:pt>
          <cx:pt idx="2015">62</cx:pt>
          <cx:pt idx="2016">58</cx:pt>
          <cx:pt idx="2017">85</cx:pt>
          <cx:pt idx="2018">78</cx:pt>
          <cx:pt idx="2019">77</cx:pt>
          <cx:pt idx="2020">82</cx:pt>
          <cx:pt idx="2021">62</cx:pt>
          <cx:pt idx="2022">53</cx:pt>
          <cx:pt idx="2023">52</cx:pt>
          <cx:pt idx="2024">76</cx:pt>
          <cx:pt idx="2025">79</cx:pt>
          <cx:pt idx="2026">78</cx:pt>
          <cx:pt idx="2027">81</cx:pt>
          <cx:pt idx="2028">77</cx:pt>
          <cx:pt idx="2029">56</cx:pt>
          <cx:pt idx="2030">85</cx:pt>
          <cx:pt idx="2031">81</cx:pt>
          <cx:pt idx="2032">56</cx:pt>
          <cx:pt idx="2033">69</cx:pt>
          <cx:pt idx="2034">79</cx:pt>
          <cx:pt idx="2035">81</cx:pt>
          <cx:pt idx="2036">73</cx:pt>
          <cx:pt idx="2037">70</cx:pt>
          <cx:pt idx="2038">53</cx:pt>
          <cx:pt idx="2039">61</cx:pt>
          <cx:pt idx="2040">69</cx:pt>
          <cx:pt idx="2041">82</cx:pt>
          <cx:pt idx="2042">75</cx:pt>
          <cx:pt idx="2043">72</cx:pt>
          <cx:pt idx="2044">53</cx:pt>
          <cx:pt idx="2045">66</cx:pt>
          <cx:pt idx="2046">79</cx:pt>
          <cx:pt idx="2047">76</cx:pt>
          <cx:pt idx="2048">64</cx:pt>
          <cx:pt idx="2049">83</cx:pt>
          <cx:pt idx="2050">58</cx:pt>
          <cx:pt idx="2051">54</cx:pt>
          <cx:pt idx="2052">60</cx:pt>
          <cx:pt idx="2053">53</cx:pt>
          <cx:pt idx="2054">62</cx:pt>
          <cx:pt idx="2055">50</cx:pt>
          <cx:pt idx="2056">51</cx:pt>
          <cx:pt idx="2057">85</cx:pt>
          <cx:pt idx="2058">57</cx:pt>
          <cx:pt idx="2059">53</cx:pt>
          <cx:pt idx="2060">62</cx:pt>
          <cx:pt idx="2061">69</cx:pt>
          <cx:pt idx="2062">53</cx:pt>
          <cx:pt idx="2063">73</cx:pt>
          <cx:pt idx="2064">64</cx:pt>
          <cx:pt idx="2065">72</cx:pt>
          <cx:pt idx="2066">69</cx:pt>
          <cx:pt idx="2067">62</cx:pt>
          <cx:pt idx="2068">57</cx:pt>
          <cx:pt idx="2069">71</cx:pt>
          <cx:pt idx="2070">53</cx:pt>
          <cx:pt idx="2071">72</cx:pt>
          <cx:pt idx="2072">51</cx:pt>
          <cx:pt idx="2073">59</cx:pt>
          <cx:pt idx="2074">69</cx:pt>
          <cx:pt idx="2075">53</cx:pt>
          <cx:pt idx="2076">71</cx:pt>
          <cx:pt idx="2077">61</cx:pt>
          <cx:pt idx="2078">65</cx:pt>
          <cx:pt idx="2079">65</cx:pt>
          <cx:pt idx="2080">78</cx:pt>
          <cx:pt idx="2081">78</cx:pt>
          <cx:pt idx="2082">72</cx:pt>
          <cx:pt idx="2083">77</cx:pt>
          <cx:pt idx="2084">63</cx:pt>
          <cx:pt idx="2085">69</cx:pt>
          <cx:pt idx="2086">78</cx:pt>
          <cx:pt idx="2087">71</cx:pt>
          <cx:pt idx="2088">67</cx:pt>
          <cx:pt idx="2089">65</cx:pt>
          <cx:pt idx="2090">77</cx:pt>
          <cx:pt idx="2091">62</cx:pt>
          <cx:pt idx="2092">61</cx:pt>
          <cx:pt idx="2093">64</cx:pt>
          <cx:pt idx="2094">64</cx:pt>
          <cx:pt idx="2095">59</cx:pt>
          <cx:pt idx="2096">56</cx:pt>
          <cx:pt idx="2097">76</cx:pt>
          <cx:pt idx="2098">57</cx:pt>
          <cx:pt idx="2099">76</cx:pt>
          <cx:pt idx="2100">84</cx:pt>
          <cx:pt idx="2101">55</cx:pt>
          <cx:pt idx="2102">74</cx:pt>
          <cx:pt idx="2103">64</cx:pt>
          <cx:pt idx="2104">50</cx:pt>
          <cx:pt idx="2105">65</cx:pt>
          <cx:pt idx="2106">66</cx:pt>
          <cx:pt idx="2107">79</cx:pt>
          <cx:pt idx="2108">58</cx:pt>
          <cx:pt idx="2109">79</cx:pt>
          <cx:pt idx="2110">70</cx:pt>
          <cx:pt idx="2111">68</cx:pt>
          <cx:pt idx="2112">66</cx:pt>
          <cx:pt idx="2113">61</cx:pt>
          <cx:pt idx="2114">79</cx:pt>
          <cx:pt idx="2115">81</cx:pt>
          <cx:pt idx="2116">83</cx:pt>
          <cx:pt idx="2117">78</cx:pt>
          <cx:pt idx="2118">68</cx:pt>
          <cx:pt idx="2119">79</cx:pt>
          <cx:pt idx="2120">63</cx:pt>
          <cx:pt idx="2121">77</cx:pt>
          <cx:pt idx="2122">69</cx:pt>
          <cx:pt idx="2123">58</cx:pt>
          <cx:pt idx="2124">68</cx:pt>
          <cx:pt idx="2125">74</cx:pt>
          <cx:pt idx="2126">62</cx:pt>
          <cx:pt idx="2127">67</cx:pt>
          <cx:pt idx="2128">52</cx:pt>
          <cx:pt idx="2129">57</cx:pt>
          <cx:pt idx="2130">67</cx:pt>
          <cx:pt idx="2131">56</cx:pt>
          <cx:pt idx="2132">78</cx:pt>
          <cx:pt idx="2133">56</cx:pt>
          <cx:pt idx="2134">61</cx:pt>
          <cx:pt idx="2135">56</cx:pt>
          <cx:pt idx="2136">76</cx:pt>
          <cx:pt idx="2137">71</cx:pt>
          <cx:pt idx="2138">56</cx:pt>
          <cx:pt idx="2139">66</cx:pt>
          <cx:pt idx="2140">86</cx:pt>
          <cx:pt idx="2141">58</cx:pt>
          <cx:pt idx="2142">70</cx:pt>
          <cx:pt idx="2143">60</cx:pt>
          <cx:pt idx="2144">74</cx:pt>
          <cx:pt idx="2145">72</cx:pt>
          <cx:pt idx="2146">72</cx:pt>
          <cx:pt idx="2147">65</cx:pt>
          <cx:pt idx="2148">58</cx:pt>
          <cx:pt idx="2149">66</cx:pt>
          <cx:pt idx="2150">77</cx:pt>
          <cx:pt idx="2151">73</cx:pt>
          <cx:pt idx="2152">61</cx:pt>
          <cx:pt idx="2153">65</cx:pt>
          <cx:pt idx="2154">83</cx:pt>
          <cx:pt idx="2155">65</cx:pt>
          <cx:pt idx="2156">58</cx:pt>
          <cx:pt idx="2157">80</cx:pt>
          <cx:pt idx="2158">73</cx:pt>
          <cx:pt idx="2159">73</cx:pt>
          <cx:pt idx="2160">69</cx:pt>
          <cx:pt idx="2161">71</cx:pt>
          <cx:pt idx="2162">76</cx:pt>
          <cx:pt idx="2163">67</cx:pt>
          <cx:pt idx="2164">72</cx:pt>
          <cx:pt idx="2165">71</cx:pt>
          <cx:pt idx="2166">56</cx:pt>
          <cx:pt idx="2167">62</cx:pt>
          <cx:pt idx="2168">82</cx:pt>
          <cx:pt idx="2169">74</cx:pt>
          <cx:pt idx="2170">81</cx:pt>
          <cx:pt idx="2171">77</cx:pt>
          <cx:pt idx="2172">64</cx:pt>
          <cx:pt idx="2173">75</cx:pt>
          <cx:pt idx="2174">87</cx:pt>
          <cx:pt idx="2175">54</cx:pt>
          <cx:pt idx="2176">73</cx:pt>
          <cx:pt idx="2177">56</cx:pt>
          <cx:pt idx="2178">76</cx:pt>
          <cx:pt idx="2179">76</cx:pt>
          <cx:pt idx="2180">60</cx:pt>
          <cx:pt idx="2181">53</cx:pt>
          <cx:pt idx="2182">73</cx:pt>
          <cx:pt idx="2183">70</cx:pt>
          <cx:pt idx="2184">54</cx:pt>
          <cx:pt idx="2185">56</cx:pt>
          <cx:pt idx="2186">72</cx:pt>
          <cx:pt idx="2187">55</cx:pt>
          <cx:pt idx="2188">64</cx:pt>
          <cx:pt idx="2189">77</cx:pt>
          <cx:pt idx="2190">82</cx:pt>
          <cx:pt idx="2191">84</cx:pt>
          <cx:pt idx="2192">62</cx:pt>
          <cx:pt idx="2193">71</cx:pt>
          <cx:pt idx="2194">65</cx:pt>
          <cx:pt idx="2195">74</cx:pt>
          <cx:pt idx="2196">68</cx:pt>
          <cx:pt idx="2197">63</cx:pt>
          <cx:pt idx="2198">84</cx:pt>
          <cx:pt idx="2199">70</cx:pt>
          <cx:pt idx="2200">74</cx:pt>
          <cx:pt idx="2201">73</cx:pt>
          <cx:pt idx="2202">84</cx:pt>
          <cx:pt idx="2203">71</cx:pt>
          <cx:pt idx="2204">80</cx:pt>
          <cx:pt idx="2205">76</cx:pt>
          <cx:pt idx="2206">89</cx:pt>
          <cx:pt idx="2207">78</cx:pt>
          <cx:pt idx="2208">65</cx:pt>
          <cx:pt idx="2209">64</cx:pt>
          <cx:pt idx="2210">70</cx:pt>
          <cx:pt idx="2211">65</cx:pt>
          <cx:pt idx="2212">51</cx:pt>
          <cx:pt idx="2213">58</cx:pt>
          <cx:pt idx="2214">75</cx:pt>
          <cx:pt idx="2215">76</cx:pt>
          <cx:pt idx="2216">74</cx:pt>
          <cx:pt idx="2217">73</cx:pt>
          <cx:pt idx="2218">75</cx:pt>
          <cx:pt idx="2219">69</cx:pt>
          <cx:pt idx="2220">78</cx:pt>
          <cx:pt idx="2221">77</cx:pt>
          <cx:pt idx="2222">51</cx:pt>
          <cx:pt idx="2223">81</cx:pt>
          <cx:pt idx="2224">69</cx:pt>
          <cx:pt idx="2225">83</cx:pt>
          <cx:pt idx="2226">72</cx:pt>
          <cx:pt idx="2227">64</cx:pt>
          <cx:pt idx="2228">79</cx:pt>
          <cx:pt idx="2229">69</cx:pt>
          <cx:pt idx="2230">77</cx:pt>
          <cx:pt idx="2231">71</cx:pt>
          <cx:pt idx="2232">62</cx:pt>
          <cx:pt idx="2233">77</cx:pt>
          <cx:pt idx="2234">72</cx:pt>
          <cx:pt idx="2235">62</cx:pt>
          <cx:pt idx="2236">50</cx:pt>
          <cx:pt idx="2237">64</cx:pt>
          <cx:pt idx="2238">63</cx:pt>
          <cx:pt idx="2239">71</cx:pt>
          <cx:pt idx="2240">80</cx:pt>
          <cx:pt idx="2241">85</cx:pt>
          <cx:pt idx="2242">60</cx:pt>
          <cx:pt idx="2243">69</cx:pt>
          <cx:pt idx="2244">65</cx:pt>
          <cx:pt idx="2245">56</cx:pt>
          <cx:pt idx="2246">53</cx:pt>
          <cx:pt idx="2247">54</cx:pt>
          <cx:pt idx="2248">64</cx:pt>
          <cx:pt idx="2249">74</cx:pt>
          <cx:pt idx="2250">79</cx:pt>
          <cx:pt idx="2251">84</cx:pt>
          <cx:pt idx="2252">64</cx:pt>
          <cx:pt idx="2253">67</cx:pt>
          <cx:pt idx="2254">74</cx:pt>
          <cx:pt idx="2255">71</cx:pt>
          <cx:pt idx="2256">62</cx:pt>
          <cx:pt idx="2257">64</cx:pt>
          <cx:pt idx="2258">86</cx:pt>
          <cx:pt idx="2259">68</cx:pt>
          <cx:pt idx="2260">60</cx:pt>
          <cx:pt idx="2261">82</cx:pt>
          <cx:pt idx="2262">73</cx:pt>
          <cx:pt idx="2263">54</cx:pt>
          <cx:pt idx="2264">73</cx:pt>
          <cx:pt idx="2265">61</cx:pt>
          <cx:pt idx="2266">80</cx:pt>
          <cx:pt idx="2267">82</cx:pt>
          <cx:pt idx="2268">85</cx:pt>
          <cx:pt idx="2269">71</cx:pt>
          <cx:pt idx="2270">58</cx:pt>
          <cx:pt idx="2271">65</cx:pt>
          <cx:pt idx="2272">74</cx:pt>
          <cx:pt idx="2273">54</cx:pt>
          <cx:pt idx="2274">61</cx:pt>
          <cx:pt idx="2275">73</cx:pt>
          <cx:pt idx="2276">55</cx:pt>
          <cx:pt idx="2277">66</cx:pt>
          <cx:pt idx="2278">50</cx:pt>
          <cx:pt idx="2279">54</cx:pt>
          <cx:pt idx="2280">54</cx:pt>
          <cx:pt idx="2281">63</cx:pt>
          <cx:pt idx="2282">73</cx:pt>
          <cx:pt idx="2283">56</cx:pt>
          <cx:pt idx="2284">60</cx:pt>
          <cx:pt idx="2285">81</cx:pt>
          <cx:pt idx="2286">58</cx:pt>
          <cx:pt idx="2287">59</cx:pt>
          <cx:pt idx="2288">69</cx:pt>
          <cx:pt idx="2289">81</cx:pt>
          <cx:pt idx="2290">65</cx:pt>
          <cx:pt idx="2291">75</cx:pt>
          <cx:pt idx="2292">70</cx:pt>
          <cx:pt idx="2293">74</cx:pt>
          <cx:pt idx="2294">59</cx:pt>
          <cx:pt idx="2295">83</cx:pt>
          <cx:pt idx="2296">79</cx:pt>
          <cx:pt idx="2297">72</cx:pt>
          <cx:pt idx="2298">79</cx:pt>
          <cx:pt idx="2299">76</cx:pt>
          <cx:pt idx="2300">80</cx:pt>
          <cx:pt idx="2301">81</cx:pt>
          <cx:pt idx="2302">80</cx:pt>
          <cx:pt idx="2303">84</cx:pt>
          <cx:pt idx="2304">50</cx:pt>
          <cx:pt idx="2305">59</cx:pt>
          <cx:pt idx="2306">66</cx:pt>
          <cx:pt idx="2307">80</cx:pt>
          <cx:pt idx="2308">61</cx:pt>
          <cx:pt idx="2309">78</cx:pt>
          <cx:pt idx="2310">83</cx:pt>
          <cx:pt idx="2311">85</cx:pt>
          <cx:pt idx="2312">57</cx:pt>
          <cx:pt idx="2313">63</cx:pt>
          <cx:pt idx="2314">55</cx:pt>
          <cx:pt idx="2315">51</cx:pt>
          <cx:pt idx="2316">57</cx:pt>
          <cx:pt idx="2317">70</cx:pt>
          <cx:pt idx="2318">60</cx:pt>
          <cx:pt idx="2319">63</cx:pt>
          <cx:pt idx="2320">71</cx:pt>
          <cx:pt idx="2321">67</cx:pt>
          <cx:pt idx="2322">73</cx:pt>
          <cx:pt idx="2323">56</cx:pt>
          <cx:pt idx="2324">81</cx:pt>
          <cx:pt idx="2325">77</cx:pt>
          <cx:pt idx="2326">64</cx:pt>
          <cx:pt idx="2327">78</cx:pt>
          <cx:pt idx="2328">69</cx:pt>
          <cx:pt idx="2329">83</cx:pt>
          <cx:pt idx="2330">59</cx:pt>
          <cx:pt idx="2331">56</cx:pt>
          <cx:pt idx="2332">63</cx:pt>
          <cx:pt idx="2333">86</cx:pt>
          <cx:pt idx="2334">54</cx:pt>
          <cx:pt idx="2335">68</cx:pt>
          <cx:pt idx="2336">71</cx:pt>
          <cx:pt idx="2337">50</cx:pt>
          <cx:pt idx="2338">53</cx:pt>
          <cx:pt idx="2339">59</cx:pt>
          <cx:pt idx="2340">59</cx:pt>
          <cx:pt idx="2341">66</cx:pt>
          <cx:pt idx="2342">84</cx:pt>
          <cx:pt idx="2343">55</cx:pt>
          <cx:pt idx="2344">57</cx:pt>
          <cx:pt idx="2345">66</cx:pt>
          <cx:pt idx="2346">78</cx:pt>
          <cx:pt idx="2347">69</cx:pt>
          <cx:pt idx="2348">86</cx:pt>
          <cx:pt idx="2349">61</cx:pt>
          <cx:pt idx="2350">68</cx:pt>
          <cx:pt idx="2351">85</cx:pt>
          <cx:pt idx="2352">75</cx:pt>
          <cx:pt idx="2353">72</cx:pt>
          <cx:pt idx="2354">82</cx:pt>
          <cx:pt idx="2355">57</cx:pt>
          <cx:pt idx="2356">85</cx:pt>
          <cx:pt idx="2357">66</cx:pt>
          <cx:pt idx="2358">70</cx:pt>
          <cx:pt idx="2359">85</cx:pt>
          <cx:pt idx="2360">75</cx:pt>
          <cx:pt idx="2361">82</cx:pt>
          <cx:pt idx="2362">52</cx:pt>
          <cx:pt idx="2363">82</cx:pt>
          <cx:pt idx="2364">64</cx:pt>
          <cx:pt idx="2365">60</cx:pt>
          <cx:pt idx="2366">51</cx:pt>
          <cx:pt idx="2367">52</cx:pt>
          <cx:pt idx="2368">56</cx:pt>
          <cx:pt idx="2369">79</cx:pt>
          <cx:pt idx="2370">80</cx:pt>
          <cx:pt idx="2371">79</cx:pt>
          <cx:pt idx="2372">62</cx:pt>
          <cx:pt idx="2373">74</cx:pt>
          <cx:pt idx="2374">54</cx:pt>
          <cx:pt idx="2375">57</cx:pt>
          <cx:pt idx="2376">50</cx:pt>
          <cx:pt idx="2377">63</cx:pt>
          <cx:pt idx="2378">52</cx:pt>
          <cx:pt idx="2379">51</cx:pt>
          <cx:pt idx="2380">70</cx:pt>
          <cx:pt idx="2381">70</cx:pt>
          <cx:pt idx="2382">74</cx:pt>
          <cx:pt idx="2383">75</cx:pt>
          <cx:pt idx="2384">78</cx:pt>
          <cx:pt idx="2385">67</cx:pt>
          <cx:pt idx="2386">80</cx:pt>
          <cx:pt idx="2387">70</cx:pt>
          <cx:pt idx="2388">66</cx:pt>
          <cx:pt idx="2389">77</cx:pt>
          <cx:pt idx="2390">64</cx:pt>
          <cx:pt idx="2391">64</cx:pt>
          <cx:pt idx="2392">67</cx:pt>
          <cx:pt idx="2393">63</cx:pt>
          <cx:pt idx="2394">74</cx:pt>
          <cx:pt idx="2395">55</cx:pt>
          <cx:pt idx="2396">56</cx:pt>
          <cx:pt idx="2397">58</cx:pt>
          <cx:pt idx="2398">57</cx:pt>
          <cx:pt idx="2399">82</cx:pt>
          <cx:pt idx="2400">83</cx:pt>
          <cx:pt idx="2401">75</cx:pt>
          <cx:pt idx="2402">54</cx:pt>
          <cx:pt idx="2403">78</cx:pt>
          <cx:pt idx="2404">52</cx:pt>
          <cx:pt idx="2405">60</cx:pt>
          <cx:pt idx="2406">82</cx:pt>
          <cx:pt idx="2407">57</cx:pt>
          <cx:pt idx="2408">51</cx:pt>
          <cx:pt idx="2409">53</cx:pt>
          <cx:pt idx="2410">78</cx:pt>
          <cx:pt idx="2411">69</cx:pt>
          <cx:pt idx="2412">66</cx:pt>
          <cx:pt idx="2413">59</cx:pt>
          <cx:pt idx="2414">83</cx:pt>
          <cx:pt idx="2415">82</cx:pt>
          <cx:pt idx="2416">62</cx:pt>
          <cx:pt idx="2417">57</cx:pt>
          <cx:pt idx="2418">73</cx:pt>
          <cx:pt idx="2419">62</cx:pt>
          <cx:pt idx="2420">79</cx:pt>
          <cx:pt idx="2421">67</cx:pt>
          <cx:pt idx="2422">64</cx:pt>
          <cx:pt idx="2423">63</cx:pt>
          <cx:pt idx="2424">58</cx:pt>
          <cx:pt idx="2425">76</cx:pt>
          <cx:pt idx="2426">59</cx:pt>
          <cx:pt idx="2427">53</cx:pt>
          <cx:pt idx="2428">55</cx:pt>
          <cx:pt idx="2429">64</cx:pt>
          <cx:pt idx="2430">76</cx:pt>
          <cx:pt idx="2431">79</cx:pt>
          <cx:pt idx="2432">84</cx:pt>
          <cx:pt idx="2433">74</cx:pt>
          <cx:pt idx="2434">60</cx:pt>
          <cx:pt idx="2435">81</cx:pt>
          <cx:pt idx="2436">81</cx:pt>
          <cx:pt idx="2437">60</cx:pt>
          <cx:pt idx="2438">66</cx:pt>
          <cx:pt idx="2439">53</cx:pt>
          <cx:pt idx="2440">56</cx:pt>
          <cx:pt idx="2441">55</cx:pt>
          <cx:pt idx="2442">74</cx:pt>
          <cx:pt idx="2443">61</cx:pt>
          <cx:pt idx="2444">56</cx:pt>
          <cx:pt idx="2445">57</cx:pt>
          <cx:pt idx="2446">72</cx:pt>
          <cx:pt idx="2447">79</cx:pt>
          <cx:pt idx="2448">68</cx:pt>
          <cx:pt idx="2449">72</cx:pt>
          <cx:pt idx="2450">50</cx:pt>
          <cx:pt idx="2451">53</cx:pt>
          <cx:pt idx="2452">77</cx:pt>
          <cx:pt idx="2453">68</cx:pt>
          <cx:pt idx="2454">79</cx:pt>
          <cx:pt idx="2455">80</cx:pt>
          <cx:pt idx="2456">59</cx:pt>
          <cx:pt idx="2457">57</cx:pt>
          <cx:pt idx="2458">80</cx:pt>
          <cx:pt idx="2459">56</cx:pt>
          <cx:pt idx="2460">84</cx:pt>
          <cx:pt idx="2461">79</cx:pt>
          <cx:pt idx="2462">70</cx:pt>
          <cx:pt idx="2463">77</cx:pt>
          <cx:pt idx="2464">72</cx:pt>
          <cx:pt idx="2465">67</cx:pt>
          <cx:pt idx="2466">62</cx:pt>
          <cx:pt idx="2467">58</cx:pt>
          <cx:pt idx="2468">61</cx:pt>
          <cx:pt idx="2469">66</cx:pt>
          <cx:pt idx="2470">85</cx:pt>
          <cx:pt idx="2471">78</cx:pt>
          <cx:pt idx="2472">57</cx:pt>
          <cx:pt idx="2473">55</cx:pt>
          <cx:pt idx="2474">66</cx:pt>
          <cx:pt idx="2475">73</cx:pt>
          <cx:pt idx="2476">56</cx:pt>
          <cx:pt idx="2477">86</cx:pt>
          <cx:pt idx="2478">86</cx:pt>
          <cx:pt idx="2479">80</cx:pt>
          <cx:pt idx="2480">91</cx:pt>
          <cx:pt idx="2481">75</cx:pt>
          <cx:pt idx="2482">75</cx:pt>
          <cx:pt idx="2483">84</cx:pt>
          <cx:pt idx="2484">85</cx:pt>
          <cx:pt idx="2485">75</cx:pt>
          <cx:pt idx="2486">65</cx:pt>
          <cx:pt idx="2487">55</cx:pt>
          <cx:pt idx="2488">66</cx:pt>
          <cx:pt idx="2489">63</cx:pt>
          <cx:pt idx="2490">63</cx:pt>
          <cx:pt idx="2491">73</cx:pt>
          <cx:pt idx="2492">75</cx:pt>
          <cx:pt idx="2493">80</cx:pt>
          <cx:pt idx="2494">51</cx:pt>
          <cx:pt idx="2495">76</cx:pt>
          <cx:pt idx="2496">87</cx:pt>
          <cx:pt idx="2497">75</cx:pt>
          <cx:pt idx="2498">79</cx:pt>
          <cx:pt idx="2499">73</cx:pt>
          <cx:pt idx="2500">81</cx:pt>
          <cx:pt idx="2501">63</cx:pt>
          <cx:pt idx="2502">79</cx:pt>
          <cx:pt idx="2503">65</cx:pt>
          <cx:pt idx="2504">61</cx:pt>
          <cx:pt idx="2505">53</cx:pt>
          <cx:pt idx="2506">67</cx:pt>
          <cx:pt idx="2507">77</cx:pt>
          <cx:pt idx="2508">68</cx:pt>
          <cx:pt idx="2509">79</cx:pt>
          <cx:pt idx="2510">75</cx:pt>
          <cx:pt idx="2511">72</cx:pt>
          <cx:pt idx="2512">58</cx:pt>
          <cx:pt idx="2513">75</cx:pt>
          <cx:pt idx="2514">76</cx:pt>
          <cx:pt idx="2515">91</cx:pt>
          <cx:pt idx="2516">66</cx:pt>
          <cx:pt idx="2517">68</cx:pt>
          <cx:pt idx="2518">69</cx:pt>
          <cx:pt idx="2519">61</cx:pt>
          <cx:pt idx="2520">64</cx:pt>
          <cx:pt idx="2521">76</cx:pt>
          <cx:pt idx="2522">82</cx:pt>
          <cx:pt idx="2523">59</cx:pt>
          <cx:pt idx="2524">56</cx:pt>
          <cx:pt idx="2525">68</cx:pt>
          <cx:pt idx="2526">83</cx:pt>
          <cx:pt idx="2527">66</cx:pt>
          <cx:pt idx="2528">71</cx:pt>
          <cx:pt idx="2529">72</cx:pt>
          <cx:pt idx="2530">69</cx:pt>
          <cx:pt idx="2531">59</cx:pt>
          <cx:pt idx="2532">77</cx:pt>
          <cx:pt idx="2533">78</cx:pt>
          <cx:pt idx="2534">69</cx:pt>
          <cx:pt idx="2535">80</cx:pt>
          <cx:pt idx="2536">73</cx:pt>
          <cx:pt idx="2537">76</cx:pt>
          <cx:pt idx="2538">70</cx:pt>
          <cx:pt idx="2539">87</cx:pt>
          <cx:pt idx="2540">66</cx:pt>
          <cx:pt idx="2541">56</cx:pt>
          <cx:pt idx="2542">67</cx:pt>
          <cx:pt idx="2543">63</cx:pt>
          <cx:pt idx="2544">56</cx:pt>
          <cx:pt idx="2545">65</cx:pt>
          <cx:pt idx="2546">67</cx:pt>
          <cx:pt idx="2547">72</cx:pt>
          <cx:pt idx="2548">78</cx:pt>
          <cx:pt idx="2549">57</cx:pt>
          <cx:pt idx="2550">62</cx:pt>
          <cx:pt idx="2551">57</cx:pt>
          <cx:pt idx="2552">74</cx:pt>
          <cx:pt idx="2553">70</cx:pt>
          <cx:pt idx="2554">68</cx:pt>
          <cx:pt idx="2555">51</cx:pt>
          <cx:pt idx="2556">78</cx:pt>
          <cx:pt idx="2557">72</cx:pt>
          <cx:pt idx="2558">63</cx:pt>
          <cx:pt idx="2559">73</cx:pt>
          <cx:pt idx="2560">79</cx:pt>
          <cx:pt idx="2561">60</cx:pt>
          <cx:pt idx="2562">63</cx:pt>
          <cx:pt idx="2563">64</cx:pt>
          <cx:pt idx="2564">69</cx:pt>
          <cx:pt idx="2565">75</cx:pt>
          <cx:pt idx="2566">53</cx:pt>
          <cx:pt idx="2567">77</cx:pt>
          <cx:pt idx="2568">69</cx:pt>
          <cx:pt idx="2569">56</cx:pt>
          <cx:pt idx="2570">80</cx:pt>
          <cx:pt idx="2571">88</cx:pt>
          <cx:pt idx="2572">87</cx:pt>
          <cx:pt idx="2573">54</cx:pt>
          <cx:pt idx="2574">54</cx:pt>
          <cx:pt idx="2575">79</cx:pt>
          <cx:pt idx="2576">57</cx:pt>
          <cx:pt idx="2577">53</cx:pt>
          <cx:pt idx="2578">74</cx:pt>
          <cx:pt idx="2579">55</cx:pt>
          <cx:pt idx="2580">52</cx:pt>
          <cx:pt idx="2581">52</cx:pt>
          <cx:pt idx="2582">73</cx:pt>
          <cx:pt idx="2583">51</cx:pt>
          <cx:pt idx="2584">50</cx:pt>
          <cx:pt idx="2585">51</cx:pt>
          <cx:pt idx="2586">54</cx:pt>
          <cx:pt idx="2587">56</cx:pt>
          <cx:pt idx="2588">50</cx:pt>
          <cx:pt idx="2589">67</cx:pt>
          <cx:pt idx="2590">56</cx:pt>
          <cx:pt idx="2591">53</cx:pt>
          <cx:pt idx="2592">55</cx:pt>
          <cx:pt idx="2593">60</cx:pt>
          <cx:pt idx="2594">57</cx:pt>
          <cx:pt idx="2595">52</cx:pt>
          <cx:pt idx="2596">55</cx:pt>
          <cx:pt idx="2597">51</cx:pt>
          <cx:pt idx="2598">65</cx:pt>
          <cx:pt idx="2599">71</cx:pt>
          <cx:pt idx="2600">73</cx:pt>
          <cx:pt idx="2601">76</cx:pt>
          <cx:pt idx="2602">81</cx:pt>
          <cx:pt idx="2603">77</cx:pt>
          <cx:pt idx="2604">68</cx:pt>
          <cx:pt idx="2605">69</cx:pt>
          <cx:pt idx="2606">58</cx:pt>
          <cx:pt idx="2607">64</cx:pt>
          <cx:pt idx="2608">59</cx:pt>
          <cx:pt idx="2609">56</cx:pt>
          <cx:pt idx="2610">57</cx:pt>
          <cx:pt idx="2611">62</cx:pt>
          <cx:pt idx="2612">54</cx:pt>
          <cx:pt idx="2613">73</cx:pt>
          <cx:pt idx="2614">76</cx:pt>
          <cx:pt idx="2615">64</cx:pt>
          <cx:pt idx="2616">82</cx:pt>
          <cx:pt idx="2617">67</cx:pt>
          <cx:pt idx="2618">75</cx:pt>
          <cx:pt idx="2619">77</cx:pt>
          <cx:pt idx="2620">82</cx:pt>
          <cx:pt idx="2621">70</cx:pt>
          <cx:pt idx="2622">82</cx:pt>
          <cx:pt idx="2623">65</cx:pt>
          <cx:pt idx="2624">75</cx:pt>
          <cx:pt idx="2625">70</cx:pt>
          <cx:pt idx="2626">66</cx:pt>
          <cx:pt idx="2627">81</cx:pt>
          <cx:pt idx="2628">67</cx:pt>
          <cx:pt idx="2629">80</cx:pt>
          <cx:pt idx="2630">66</cx:pt>
          <cx:pt idx="2631">72</cx:pt>
          <cx:pt idx="2632">67</cx:pt>
          <cx:pt idx="2633">71</cx:pt>
          <cx:pt idx="2634">64</cx:pt>
          <cx:pt idx="2635">73</cx:pt>
          <cx:pt idx="2636">76</cx:pt>
          <cx:pt idx="2637">78</cx:pt>
          <cx:pt idx="2638">55</cx:pt>
          <cx:pt idx="2639">78</cx:pt>
          <cx:pt idx="2640">62</cx:pt>
          <cx:pt idx="2641">79</cx:pt>
          <cx:pt idx="2642">69</cx:pt>
          <cx:pt idx="2643">79</cx:pt>
          <cx:pt idx="2644">82</cx:pt>
          <cx:pt idx="2645">79</cx:pt>
          <cx:pt idx="2646">72</cx:pt>
          <cx:pt idx="2647">78</cx:pt>
          <cx:pt idx="2648">80</cx:pt>
          <cx:pt idx="2649">76</cx:pt>
          <cx:pt idx="2650">67</cx:pt>
          <cx:pt idx="2651">78</cx:pt>
          <cx:pt idx="2652">55</cx:pt>
          <cx:pt idx="2653">60</cx:pt>
          <cx:pt idx="2654">63</cx:pt>
          <cx:pt idx="2655">57</cx:pt>
          <cx:pt idx="2656">75</cx:pt>
          <cx:pt idx="2657">56</cx:pt>
          <cx:pt idx="2658">54</cx:pt>
          <cx:pt idx="2659">57</cx:pt>
          <cx:pt idx="2660">57</cx:pt>
          <cx:pt idx="2661">53</cx:pt>
          <cx:pt idx="2662">62</cx:pt>
          <cx:pt idx="2663">57</cx:pt>
          <cx:pt idx="2664">57</cx:pt>
          <cx:pt idx="2665">59</cx:pt>
          <cx:pt idx="2666">58</cx:pt>
          <cx:pt idx="2667">56</cx:pt>
          <cx:pt idx="2668">62</cx:pt>
          <cx:pt idx="2669">74</cx:pt>
          <cx:pt idx="2670">63</cx:pt>
          <cx:pt idx="2671">51</cx:pt>
          <cx:pt idx="2672">65</cx:pt>
          <cx:pt idx="2673">51</cx:pt>
          <cx:pt idx="2674">78</cx:pt>
          <cx:pt idx="2675">62</cx:pt>
          <cx:pt idx="2676">77</cx:pt>
          <cx:pt idx="2677">70</cx:pt>
          <cx:pt idx="2678">62</cx:pt>
          <cx:pt idx="2679">73</cx:pt>
          <cx:pt idx="2680">62</cx:pt>
          <cx:pt idx="2681">70</cx:pt>
          <cx:pt idx="2682">74</cx:pt>
          <cx:pt idx="2683">73</cx:pt>
          <cx:pt idx="2684">68</cx:pt>
          <cx:pt idx="2685">70</cx:pt>
          <cx:pt idx="2686">74</cx:pt>
          <cx:pt idx="2687">75</cx:pt>
          <cx:pt idx="2688">74</cx:pt>
          <cx:pt idx="2689">68</cx:pt>
          <cx:pt idx="2690">78</cx:pt>
          <cx:pt idx="2691">54</cx:pt>
          <cx:pt idx="2692">53</cx:pt>
          <cx:pt idx="2693">59</cx:pt>
          <cx:pt idx="2694">78</cx:pt>
          <cx:pt idx="2695">64</cx:pt>
          <cx:pt idx="2696">55</cx:pt>
          <cx:pt idx="2697">71</cx:pt>
          <cx:pt idx="2698">65</cx:pt>
          <cx:pt idx="2699">64</cx:pt>
          <cx:pt idx="2700">72</cx:pt>
          <cx:pt idx="2701">77</cx:pt>
          <cx:pt idx="2702">78</cx:pt>
          <cx:pt idx="2703">59</cx:pt>
          <cx:pt idx="2704">54</cx:pt>
          <cx:pt idx="2705">83</cx:pt>
          <cx:pt idx="2706">54</cx:pt>
          <cx:pt idx="2707">66</cx:pt>
          <cx:pt idx="2708">52</cx:pt>
          <cx:pt idx="2709">54</cx:pt>
          <cx:pt idx="2710">77</cx:pt>
          <cx:pt idx="2711">60</cx:pt>
          <cx:pt idx="2712">81</cx:pt>
          <cx:pt idx="2713">72</cx:pt>
          <cx:pt idx="2714">61</cx:pt>
          <cx:pt idx="2715">69</cx:pt>
          <cx:pt idx="2716">81</cx:pt>
          <cx:pt idx="2717">58</cx:pt>
          <cx:pt idx="2718">63</cx:pt>
          <cx:pt idx="2719">53</cx:pt>
          <cx:pt idx="2720">62</cx:pt>
          <cx:pt idx="2721">67</cx:pt>
          <cx:pt idx="2722">61</cx:pt>
          <cx:pt idx="2723">55</cx:pt>
          <cx:pt idx="2724">74</cx:pt>
          <cx:pt idx="2725">79</cx:pt>
          <cx:pt idx="2726">59</cx:pt>
          <cx:pt idx="2727">54</cx:pt>
          <cx:pt idx="2728">70</cx:pt>
          <cx:pt idx="2729">63</cx:pt>
          <cx:pt idx="2730">72</cx:pt>
          <cx:pt idx="2731">68</cx:pt>
          <cx:pt idx="2732">68</cx:pt>
          <cx:pt idx="2733">57</cx:pt>
          <cx:pt idx="2734">78</cx:pt>
          <cx:pt idx="2735">74</cx:pt>
          <cx:pt idx="2736">83</cx:pt>
          <cx:pt idx="2737">58</cx:pt>
          <cx:pt idx="2738">78</cx:pt>
          <cx:pt idx="2739">73</cx:pt>
          <cx:pt idx="2740">59</cx:pt>
          <cx:pt idx="2741">52</cx:pt>
          <cx:pt idx="2742">68</cx:pt>
          <cx:pt idx="2743">67</cx:pt>
          <cx:pt idx="2744">72</cx:pt>
          <cx:pt idx="2745">79</cx:pt>
          <cx:pt idx="2746">78</cx:pt>
          <cx:pt idx="2747">76</cx:pt>
          <cx:pt idx="2748">83</cx:pt>
          <cx:pt idx="2749">83</cx:pt>
          <cx:pt idx="2750">76</cx:pt>
          <cx:pt idx="2751">73</cx:pt>
          <cx:pt idx="2752">85</cx:pt>
          <cx:pt idx="2753">78</cx:pt>
          <cx:pt idx="2754">50</cx:pt>
          <cx:pt idx="2755">82</cx:pt>
          <cx:pt idx="2756">63</cx:pt>
          <cx:pt idx="2757">64</cx:pt>
          <cx:pt idx="2758">70</cx:pt>
          <cx:pt idx="2759">57</cx:pt>
          <cx:pt idx="2760">84</cx:pt>
          <cx:pt idx="2761">74</cx:pt>
          <cx:pt idx="2762">56</cx:pt>
          <cx:pt idx="2763">70</cx:pt>
          <cx:pt idx="2764">70</cx:pt>
          <cx:pt idx="2765">79</cx:pt>
          <cx:pt idx="2766">63</cx:pt>
          <cx:pt idx="2767">63</cx:pt>
          <cx:pt idx="2768">66</cx:pt>
          <cx:pt idx="2769">65</cx:pt>
          <cx:pt idx="2770">69</cx:pt>
          <cx:pt idx="2771">75</cx:pt>
          <cx:pt idx="2772">77</cx:pt>
          <cx:pt idx="2773">56</cx:pt>
          <cx:pt idx="2774">72</cx:pt>
          <cx:pt idx="2775">60</cx:pt>
          <cx:pt idx="2776">69</cx:pt>
          <cx:pt idx="2777">64</cx:pt>
          <cx:pt idx="2778">71</cx:pt>
          <cx:pt idx="2779">64</cx:pt>
          <cx:pt idx="2780">81</cx:pt>
          <cx:pt idx="2781">75</cx:pt>
          <cx:pt idx="2782">78</cx:pt>
          <cx:pt idx="2783">61</cx:pt>
          <cx:pt idx="2784">62</cx:pt>
          <cx:pt idx="2785">59</cx:pt>
          <cx:pt idx="2786">63</cx:pt>
          <cx:pt idx="2787">51</cx:pt>
          <cx:pt idx="2788">65</cx:pt>
          <cx:pt idx="2789">67</cx:pt>
          <cx:pt idx="2790">70</cx:pt>
          <cx:pt idx="2791">76</cx:pt>
          <cx:pt idx="2792">62</cx:pt>
          <cx:pt idx="2793">50</cx:pt>
          <cx:pt idx="2794">79</cx:pt>
          <cx:pt idx="2795">81</cx:pt>
          <cx:pt idx="2796">87</cx:pt>
          <cx:pt idx="2797">58</cx:pt>
          <cx:pt idx="2798">84</cx:pt>
          <cx:pt idx="2799">77</cx:pt>
          <cx:pt idx="2800">67</cx:pt>
          <cx:pt idx="2801">81</cx:pt>
          <cx:pt idx="2802">74</cx:pt>
          <cx:pt idx="2803">62</cx:pt>
          <cx:pt idx="2804">81</cx:pt>
          <cx:pt idx="2805">62</cx:pt>
          <cx:pt idx="2806">63</cx:pt>
          <cx:pt idx="2807">77</cx:pt>
          <cx:pt idx="2808">65</cx:pt>
          <cx:pt idx="2809">71</cx:pt>
          <cx:pt idx="2810">73</cx:pt>
          <cx:pt idx="2811">68</cx:pt>
          <cx:pt idx="2812">72</cx:pt>
          <cx:pt idx="2813">79</cx:pt>
          <cx:pt idx="2814">76</cx:pt>
          <cx:pt idx="2815">77</cx:pt>
          <cx:pt idx="2816">74</cx:pt>
          <cx:pt idx="2817">75</cx:pt>
          <cx:pt idx="2818">71</cx:pt>
          <cx:pt idx="2819">72</cx:pt>
          <cx:pt idx="2820">65</cx:pt>
          <cx:pt idx="2821">62</cx:pt>
          <cx:pt idx="2822">57</cx:pt>
          <cx:pt idx="2823">53</cx:pt>
          <cx:pt idx="2824">54</cx:pt>
          <cx:pt idx="2825">67</cx:pt>
          <cx:pt idx="2826">79</cx:pt>
          <cx:pt idx="2827">66</cx:pt>
          <cx:pt idx="2828">82</cx:pt>
          <cx:pt idx="2829">81</cx:pt>
          <cx:pt idx="2830">62</cx:pt>
          <cx:pt idx="2831">63</cx:pt>
          <cx:pt idx="2832">61</cx:pt>
          <cx:pt idx="2833">69</cx:pt>
          <cx:pt idx="2834">64</cx:pt>
          <cx:pt idx="2835">64</cx:pt>
          <cx:pt idx="2836">78</cx:pt>
          <cx:pt idx="2837">81</cx:pt>
          <cx:pt idx="2838">78</cx:pt>
          <cx:pt idx="2839">74</cx:pt>
          <cx:pt idx="2840">68</cx:pt>
          <cx:pt idx="2841">82</cx:pt>
          <cx:pt idx="2842">61</cx:pt>
          <cx:pt idx="2843">71</cx:pt>
          <cx:pt idx="2844">76</cx:pt>
          <cx:pt idx="2845">52</cx:pt>
          <cx:pt idx="2846">68</cx:pt>
          <cx:pt idx="2847">75</cx:pt>
          <cx:pt idx="2848">60</cx:pt>
          <cx:pt idx="2849">53</cx:pt>
          <cx:pt idx="2850">67</cx:pt>
          <cx:pt idx="2851">73</cx:pt>
          <cx:pt idx="2852">68</cx:pt>
          <cx:pt idx="2853">64</cx:pt>
          <cx:pt idx="2854">72</cx:pt>
          <cx:pt idx="2855">76</cx:pt>
          <cx:pt idx="2856">61</cx:pt>
          <cx:pt idx="2857">57</cx:pt>
          <cx:pt idx="2858">72</cx:pt>
          <cx:pt idx="2859">67</cx:pt>
          <cx:pt idx="2860">50</cx:pt>
          <cx:pt idx="2861">51</cx:pt>
          <cx:pt idx="2862">57</cx:pt>
          <cx:pt idx="2863">81</cx:pt>
          <cx:pt idx="2864">62</cx:pt>
          <cx:pt idx="2865">84</cx:pt>
          <cx:pt idx="2866">80</cx:pt>
          <cx:pt idx="2867">78</cx:pt>
          <cx:pt idx="2868">78</cx:pt>
          <cx:pt idx="2869">82</cx:pt>
          <cx:pt idx="2870">53</cx:pt>
          <cx:pt idx="2871">57</cx:pt>
          <cx:pt idx="2872">62</cx:pt>
          <cx:pt idx="2873">79</cx:pt>
          <cx:pt idx="2874">78</cx:pt>
          <cx:pt idx="2875">75</cx:pt>
          <cx:pt idx="2876">76</cx:pt>
          <cx:pt idx="2877">72</cx:pt>
          <cx:pt idx="2878">67</cx:pt>
          <cx:pt idx="2879">56</cx:pt>
          <cx:pt idx="2880">55</cx:pt>
          <cx:pt idx="2881">78</cx:pt>
          <cx:pt idx="2882">59</cx:pt>
          <cx:pt idx="2883">63</cx:pt>
          <cx:pt idx="2884">74</cx:pt>
          <cx:pt idx="2885">58</cx:pt>
          <cx:pt idx="2886">56</cx:pt>
          <cx:pt idx="2887">81</cx:pt>
          <cx:pt idx="2888">71</cx:pt>
          <cx:pt idx="2889">53</cx:pt>
          <cx:pt idx="2890">54</cx:pt>
          <cx:pt idx="2891">69</cx:pt>
          <cx:pt idx="2892">68</cx:pt>
          <cx:pt idx="2893">66</cx:pt>
          <cx:pt idx="2894">68</cx:pt>
          <cx:pt idx="2895">67</cx:pt>
          <cx:pt idx="2896">76</cx:pt>
          <cx:pt idx="2897">73</cx:pt>
          <cx:pt idx="2898">59</cx:pt>
          <cx:pt idx="2899">60</cx:pt>
          <cx:pt idx="2900">65</cx:pt>
          <cx:pt idx="2901">60</cx:pt>
          <cx:pt idx="2902">64</cx:pt>
          <cx:pt idx="2903">53</cx:pt>
          <cx:pt idx="2904">74</cx:pt>
          <cx:pt idx="2905">74</cx:pt>
          <cx:pt idx="2906">55</cx:pt>
          <cx:pt idx="2907">52</cx:pt>
          <cx:pt idx="2908">59</cx:pt>
          <cx:pt idx="2909">58</cx:pt>
          <cx:pt idx="2910">61</cx:pt>
          <cx:pt idx="2911">51</cx:pt>
          <cx:pt idx="2912">67</cx:pt>
          <cx:pt idx="2913">57</cx:pt>
          <cx:pt idx="2914">50</cx:pt>
          <cx:pt idx="2915">69</cx:pt>
          <cx:pt idx="2916">79</cx:pt>
          <cx:pt idx="2917">53</cx:pt>
          <cx:pt idx="2918">56</cx:pt>
          <cx:pt idx="2919">53</cx:pt>
          <cx:pt idx="2920">57</cx:pt>
          <cx:pt idx="2921">68</cx:pt>
          <cx:pt idx="2922">77</cx:pt>
          <cx:pt idx="2923">84</cx:pt>
          <cx:pt idx="2924">74</cx:pt>
          <cx:pt idx="2925">82</cx:pt>
          <cx:pt idx="2926">73</cx:pt>
          <cx:pt idx="2927">80</cx:pt>
          <cx:pt idx="2928">67</cx:pt>
          <cx:pt idx="2929">80</cx:pt>
          <cx:pt idx="2930">78</cx:pt>
          <cx:pt idx="2931">64</cx:pt>
          <cx:pt idx="2932">55</cx:pt>
          <cx:pt idx="2933">80</cx:pt>
          <cx:pt idx="2934">77</cx:pt>
          <cx:pt idx="2935">83</cx:pt>
          <cx:pt idx="2936">55</cx:pt>
          <cx:pt idx="2937">73</cx:pt>
          <cx:pt idx="2938">58</cx:pt>
          <cx:pt idx="2939">53</cx:pt>
          <cx:pt idx="2940">55</cx:pt>
          <cx:pt idx="2941">69</cx:pt>
          <cx:pt idx="2942">65</cx:pt>
          <cx:pt idx="2943">63</cx:pt>
          <cx:pt idx="2944">66</cx:pt>
          <cx:pt idx="2945">53</cx:pt>
          <cx:pt idx="2946">78</cx:pt>
          <cx:pt idx="2947">72</cx:pt>
          <cx:pt idx="2948">83</cx:pt>
          <cx:pt idx="2949">70</cx:pt>
          <cx:pt idx="2950">55</cx:pt>
          <cx:pt idx="2951">68</cx:pt>
          <cx:pt idx="2952">74</cx:pt>
          <cx:pt idx="2953">67</cx:pt>
          <cx:pt idx="2954">62</cx:pt>
          <cx:pt idx="2955">57</cx:pt>
          <cx:pt idx="2956">70</cx:pt>
          <cx:pt idx="2957">84</cx:pt>
          <cx:pt idx="2958">67</cx:pt>
          <cx:pt idx="2959">59</cx:pt>
          <cx:pt idx="2960">70</cx:pt>
          <cx:pt idx="2961">67</cx:pt>
          <cx:pt idx="2962">69</cx:pt>
          <cx:pt idx="2963">50</cx:pt>
          <cx:pt idx="2964">66</cx:pt>
          <cx:pt idx="2965">78</cx:pt>
          <cx:pt idx="2966">62</cx:pt>
          <cx:pt idx="2967">67</cx:pt>
          <cx:pt idx="2968">81</cx:pt>
          <cx:pt idx="2969">65</cx:pt>
          <cx:pt idx="2970">57</cx:pt>
          <cx:pt idx="2971">71</cx:pt>
          <cx:pt idx="2972">56</cx:pt>
          <cx:pt idx="2973">50</cx:pt>
          <cx:pt idx="2974">57</cx:pt>
          <cx:pt idx="2975">52</cx:pt>
          <cx:pt idx="2976">74</cx:pt>
          <cx:pt idx="2977">85</cx:pt>
          <cx:pt idx="2978">61</cx:pt>
          <cx:pt idx="2979">71</cx:pt>
          <cx:pt idx="2980">74</cx:pt>
          <cx:pt idx="2981">63</cx:pt>
          <cx:pt idx="2982">72</cx:pt>
          <cx:pt idx="2983">84</cx:pt>
          <cx:pt idx="2984">56</cx:pt>
          <cx:pt idx="2985">76</cx:pt>
          <cx:pt idx="2986">61</cx:pt>
          <cx:pt idx="2987">78</cx:pt>
          <cx:pt idx="2988">61</cx:pt>
          <cx:pt idx="2989">54</cx:pt>
          <cx:pt idx="2990">70</cx:pt>
          <cx:pt idx="2991">57</cx:pt>
          <cx:pt idx="2992">56</cx:pt>
          <cx:pt idx="2993">54</cx:pt>
          <cx:pt idx="2994">53</cx:pt>
          <cx:pt idx="2995">70</cx:pt>
          <cx:pt idx="2996">85</cx:pt>
          <cx:pt idx="2997">50</cx:pt>
          <cx:pt idx="2998">70</cx:pt>
          <cx:pt idx="2999">55</cx:pt>
          <cx:pt idx="3000">70</cx:pt>
          <cx:pt idx="3001">70</cx:pt>
          <cx:pt idx="3002">81</cx:pt>
          <cx:pt idx="3003">81</cx:pt>
          <cx:pt idx="3004">70</cx:pt>
          <cx:pt idx="3005">73</cx:pt>
          <cx:pt idx="3006">68</cx:pt>
          <cx:pt idx="3007">84</cx:pt>
          <cx:pt idx="3008">78</cx:pt>
          <cx:pt idx="3009">70</cx:pt>
          <cx:pt idx="3010">74</cx:pt>
          <cx:pt idx="3011">69</cx:pt>
          <cx:pt idx="3012">56</cx:pt>
          <cx:pt idx="3013">69</cx:pt>
          <cx:pt idx="3014">61</cx:pt>
          <cx:pt idx="3015">82</cx:pt>
          <cx:pt idx="3016">79</cx:pt>
          <cx:pt idx="3017">67</cx:pt>
          <cx:pt idx="3018">74</cx:pt>
          <cx:pt idx="3019">75</cx:pt>
          <cx:pt idx="3020">78</cx:pt>
          <cx:pt idx="3021">63</cx:pt>
          <cx:pt idx="3022">65</cx:pt>
          <cx:pt idx="3023">71</cx:pt>
          <cx:pt idx="3024">80</cx:pt>
          <cx:pt idx="3025">61</cx:pt>
          <cx:pt idx="3026">71</cx:pt>
          <cx:pt idx="3027">76</cx:pt>
          <cx:pt idx="3028">59</cx:pt>
          <cx:pt idx="3029">72</cx:pt>
          <cx:pt idx="3030">56</cx:pt>
          <cx:pt idx="3031">76</cx:pt>
          <cx:pt idx="3032">69</cx:pt>
          <cx:pt idx="3033">73</cx:pt>
          <cx:pt idx="3034">82</cx:pt>
          <cx:pt idx="3035">66</cx:pt>
          <cx:pt idx="3036">67</cx:pt>
          <cx:pt idx="3037">74</cx:pt>
          <cx:pt idx="3038">68</cx:pt>
          <cx:pt idx="3039">75</cx:pt>
          <cx:pt idx="3040">81</cx:pt>
          <cx:pt idx="3041">78</cx:pt>
          <cx:pt idx="3042">70</cx:pt>
          <cx:pt idx="3043">78</cx:pt>
          <cx:pt idx="3044">69</cx:pt>
          <cx:pt idx="3045">78</cx:pt>
          <cx:pt idx="3046">69</cx:pt>
          <cx:pt idx="3047">76</cx:pt>
          <cx:pt idx="3048">70</cx:pt>
          <cx:pt idx="3049">71</cx:pt>
          <cx:pt idx="3050">80</cx:pt>
          <cx:pt idx="3051">55</cx:pt>
          <cx:pt idx="3052">78</cx:pt>
          <cx:pt idx="3053">71</cx:pt>
          <cx:pt idx="3054">79</cx:pt>
          <cx:pt idx="3055">64</cx:pt>
          <cx:pt idx="3056">67</cx:pt>
          <cx:pt idx="3057">74</cx:pt>
          <cx:pt idx="3058">62</cx:pt>
          <cx:pt idx="3059">75</cx:pt>
          <cx:pt idx="3060">73</cx:pt>
          <cx:pt idx="3061">84</cx:pt>
          <cx:pt idx="3062">85</cx:pt>
          <cx:pt idx="3063">80</cx:pt>
          <cx:pt idx="3064">83</cx:pt>
          <cx:pt idx="3065">71</cx:pt>
          <cx:pt idx="3066">73</cx:pt>
          <cx:pt idx="3067">56</cx:pt>
          <cx:pt idx="3068">66</cx:pt>
          <cx:pt idx="3069">69</cx:pt>
          <cx:pt idx="3070">52</cx:pt>
          <cx:pt idx="3071">73</cx:pt>
          <cx:pt idx="3072">70</cx:pt>
          <cx:pt idx="3073">77</cx:pt>
          <cx:pt idx="3074">69</cx:pt>
          <cx:pt idx="3075">86</cx:pt>
          <cx:pt idx="3076">83</cx:pt>
          <cx:pt idx="3077">87</cx:pt>
          <cx:pt idx="3078">81</cx:pt>
          <cx:pt idx="3079">77</cx:pt>
          <cx:pt idx="3080">80</cx:pt>
          <cx:pt idx="3081">67</cx:pt>
          <cx:pt idx="3082">50</cx:pt>
          <cx:pt idx="3083">83</cx:pt>
          <cx:pt idx="3084">77</cx:pt>
          <cx:pt idx="3085">75</cx:pt>
          <cx:pt idx="3086">78</cx:pt>
          <cx:pt idx="3087">68</cx:pt>
          <cx:pt idx="3088">69</cx:pt>
          <cx:pt idx="3089">69</cx:pt>
          <cx:pt idx="3090">80</cx:pt>
          <cx:pt idx="3091">51</cx:pt>
          <cx:pt idx="3092">55</cx:pt>
          <cx:pt idx="3093">80</cx:pt>
          <cx:pt idx="3094">71</cx:pt>
          <cx:pt idx="3095">69</cx:pt>
          <cx:pt idx="3096">51</cx:pt>
          <cx:pt idx="3097">82</cx:pt>
          <cx:pt idx="3098">68</cx:pt>
          <cx:pt idx="3099">76</cx:pt>
          <cx:pt idx="3100">77</cx:pt>
          <cx:pt idx="3101">81</cx:pt>
          <cx:pt idx="3102">80</cx:pt>
          <cx:pt idx="3103">71</cx:pt>
          <cx:pt idx="3104">59</cx:pt>
          <cx:pt idx="3105">84</cx:pt>
          <cx:pt idx="3106">78</cx:pt>
          <cx:pt idx="3107">85</cx:pt>
          <cx:pt idx="3108">81</cx:pt>
          <cx:pt idx="3109">78</cx:pt>
          <cx:pt idx="3110">72</cx:pt>
          <cx:pt idx="3111">55</cx:pt>
          <cx:pt idx="3112">59</cx:pt>
          <cx:pt idx="3113">67</cx:pt>
          <cx:pt idx="3114">64</cx:pt>
          <cx:pt idx="3115">68</cx:pt>
          <cx:pt idx="3116">75</cx:pt>
          <cx:pt idx="3117">71</cx:pt>
          <cx:pt idx="3118">84</cx:pt>
          <cx:pt idx="3119">80</cx:pt>
          <cx:pt idx="3120">79</cx:pt>
          <cx:pt idx="3121">65</cx:pt>
          <cx:pt idx="3122">79</cx:pt>
          <cx:pt idx="3123">77</cx:pt>
          <cx:pt idx="3124">86</cx:pt>
          <cx:pt idx="3125">72</cx:pt>
          <cx:pt idx="3126">76</cx:pt>
          <cx:pt idx="3127">74</cx:pt>
          <cx:pt idx="3128">57</cx:pt>
          <cx:pt idx="3129">63</cx:pt>
          <cx:pt idx="3130">69</cx:pt>
          <cx:pt idx="3131">76</cx:pt>
          <cx:pt idx="3132">84</cx:pt>
          <cx:pt idx="3133">77</cx:pt>
          <cx:pt idx="3134">78</cx:pt>
          <cx:pt idx="3135">55</cx:pt>
          <cx:pt idx="3136">51</cx:pt>
          <cx:pt idx="3137">76</cx:pt>
          <cx:pt idx="3138">55</cx:pt>
          <cx:pt idx="3139">64</cx:pt>
          <cx:pt idx="3140">52</cx:pt>
          <cx:pt idx="3141">51</cx:pt>
          <cx:pt idx="3142">66</cx:pt>
          <cx:pt idx="3143">52</cx:pt>
          <cx:pt idx="3144">59</cx:pt>
          <cx:pt idx="3145">73</cx:pt>
          <cx:pt idx="3146">69</cx:pt>
          <cx:pt idx="3147">78</cx:pt>
          <cx:pt idx="3148">52</cx:pt>
          <cx:pt idx="3149">80</cx:pt>
          <cx:pt idx="3150">64</cx:pt>
          <cx:pt idx="3151">59</cx:pt>
          <cx:pt idx="3152">77</cx:pt>
          <cx:pt idx="3153">53</cx:pt>
          <cx:pt idx="3154">62</cx:pt>
          <cx:pt idx="3155">78</cx:pt>
          <cx:pt idx="3156">85</cx:pt>
          <cx:pt idx="3157">61</cx:pt>
          <cx:pt idx="3158">80</cx:pt>
          <cx:pt idx="3159">78</cx:pt>
          <cx:pt idx="3160">67</cx:pt>
          <cx:pt idx="3161">53</cx:pt>
          <cx:pt idx="3162">82</cx:pt>
          <cx:pt idx="3163">72</cx:pt>
          <cx:pt idx="3164">62</cx:pt>
          <cx:pt idx="3165">69</cx:pt>
          <cx:pt idx="3166">73</cx:pt>
          <cx:pt idx="3167">81</cx:pt>
          <cx:pt idx="3168">76</cx:pt>
          <cx:pt idx="3169">71</cx:pt>
          <cx:pt idx="3170">81</cx:pt>
          <cx:pt idx="3171">74</cx:pt>
          <cx:pt idx="3172">63</cx:pt>
          <cx:pt idx="3173">65</cx:pt>
          <cx:pt idx="3174">76</cx:pt>
          <cx:pt idx="3175">81</cx:pt>
          <cx:pt idx="3176">79</cx:pt>
          <cx:pt idx="3177">66</cx:pt>
          <cx:pt idx="3178">78</cx:pt>
          <cx:pt idx="3179">70</cx:pt>
          <cx:pt idx="3180">76</cx:pt>
          <cx:pt idx="3181">70</cx:pt>
          <cx:pt idx="3182">86</cx:pt>
          <cx:pt idx="3183">82</cx:pt>
          <cx:pt idx="3184">54</cx:pt>
          <cx:pt idx="3185">60</cx:pt>
          <cx:pt idx="3186">84</cx:pt>
          <cx:pt idx="3187">76</cx:pt>
          <cx:pt idx="3188">76</cx:pt>
          <cx:pt idx="3189">57</cx:pt>
          <cx:pt idx="3190">67</cx:pt>
          <cx:pt idx="3191">63</cx:pt>
          <cx:pt idx="3192">84</cx:pt>
          <cx:pt idx="3193">77</cx:pt>
          <cx:pt idx="3194">71</cx:pt>
          <cx:pt idx="3195">72</cx:pt>
          <cx:pt idx="3196">83</cx:pt>
          <cx:pt idx="3197">82</cx:pt>
          <cx:pt idx="3198">76</cx:pt>
          <cx:pt idx="3199">78</cx:pt>
          <cx:pt idx="3200">71</cx:pt>
          <cx:pt idx="3201">82</cx:pt>
          <cx:pt idx="3202">65</cx:pt>
          <cx:pt idx="3203">65</cx:pt>
          <cx:pt idx="3204">67</cx:pt>
          <cx:pt idx="3205">84</cx:pt>
          <cx:pt idx="3206">82</cx:pt>
          <cx:pt idx="3207">79</cx:pt>
          <cx:pt idx="3208">79</cx:pt>
          <cx:pt idx="3209">64</cx:pt>
          <cx:pt idx="3210">57</cx:pt>
          <cx:pt idx="3211">79</cx:pt>
          <cx:pt idx="3212">57</cx:pt>
          <cx:pt idx="3213">75</cx:pt>
          <cx:pt idx="3214">57</cx:pt>
          <cx:pt idx="3215">70</cx:pt>
          <cx:pt idx="3216">67</cx:pt>
          <cx:pt idx="3217">55</cx:pt>
          <cx:pt idx="3218">81</cx:pt>
          <cx:pt idx="3219">84</cx:pt>
          <cx:pt idx="3220">75</cx:pt>
          <cx:pt idx="3221">52</cx:pt>
          <cx:pt idx="3222">59</cx:pt>
          <cx:pt idx="3223">74</cx:pt>
          <cx:pt idx="3224">73</cx:pt>
          <cx:pt idx="3225">85</cx:pt>
          <cx:pt idx="3226">68</cx:pt>
          <cx:pt idx="3227">83</cx:pt>
          <cx:pt idx="3228">89</cx:pt>
          <cx:pt idx="3229">71</cx:pt>
          <cx:pt idx="3230">51</cx:pt>
          <cx:pt idx="3231">52</cx:pt>
          <cx:pt idx="3232">75</cx:pt>
          <cx:pt idx="3233">76</cx:pt>
          <cx:pt idx="3234">74</cx:pt>
          <cx:pt idx="3235">67</cx:pt>
          <cx:pt idx="3236">68</cx:pt>
          <cx:pt idx="3237">79</cx:pt>
          <cx:pt idx="3238">50</cx:pt>
          <cx:pt idx="3239">72</cx:pt>
          <cx:pt idx="3240">67</cx:pt>
          <cx:pt idx="3241">68</cx:pt>
          <cx:pt idx="3242">75</cx:pt>
          <cx:pt idx="3243">77</cx:pt>
          <cx:pt idx="3244">66</cx:pt>
          <cx:pt idx="3245">72</cx:pt>
          <cx:pt idx="3246">74</cx:pt>
          <cx:pt idx="3247">71</cx:pt>
          <cx:pt idx="3248">85</cx:pt>
          <cx:pt idx="3249">71</cx:pt>
          <cx:pt idx="3250">54</cx:pt>
          <cx:pt idx="3251">70</cx:pt>
          <cx:pt idx="3252">71</cx:pt>
          <cx:pt idx="3253">56</cx:pt>
          <cx:pt idx="3254">50</cx:pt>
          <cx:pt idx="3255">81</cx:pt>
          <cx:pt idx="3256">85</cx:pt>
          <cx:pt idx="3257">66</cx:pt>
          <cx:pt idx="3258">67</cx:pt>
          <cx:pt idx="3259">82</cx:pt>
          <cx:pt idx="3260">88</cx:pt>
          <cx:pt idx="3261">72</cx:pt>
          <cx:pt idx="3262">74</cx:pt>
          <cx:pt idx="3263">70</cx:pt>
          <cx:pt idx="3264">82</cx:pt>
          <cx:pt idx="3265">53</cx:pt>
          <cx:pt idx="3266">77</cx:pt>
          <cx:pt idx="3267">86</cx:pt>
          <cx:pt idx="3268">69</cx:pt>
          <cx:pt idx="3269">74</cx:pt>
          <cx:pt idx="3270">62</cx:pt>
          <cx:pt idx="3271">85</cx:pt>
          <cx:pt idx="3272">75</cx:pt>
          <cx:pt idx="3273">75</cx:pt>
          <cx:pt idx="3274">68</cx:pt>
          <cx:pt idx="3275">64</cx:pt>
          <cx:pt idx="3276">60</cx:pt>
          <cx:pt idx="3277">72</cx:pt>
          <cx:pt idx="3278">61</cx:pt>
          <cx:pt idx="3279">63</cx:pt>
          <cx:pt idx="3280">57</cx:pt>
          <cx:pt idx="3281">85</cx:pt>
          <cx:pt idx="3282">60</cx:pt>
          <cx:pt idx="3283">51</cx:pt>
          <cx:pt idx="3284">55</cx:pt>
          <cx:pt idx="3285">66</cx:pt>
          <cx:pt idx="3286">60</cx:pt>
          <cx:pt idx="3287">60</cx:pt>
          <cx:pt idx="3288">69</cx:pt>
          <cx:pt idx="3289">76</cx:pt>
          <cx:pt idx="3290">51</cx:pt>
          <cx:pt idx="3291">53</cx:pt>
          <cx:pt idx="3292">56</cx:pt>
          <cx:pt idx="3293">73</cx:pt>
          <cx:pt idx="3294">77</cx:pt>
          <cx:pt idx="3295">82</cx:pt>
          <cx:pt idx="3296">68</cx:pt>
          <cx:pt idx="3297">78</cx:pt>
          <cx:pt idx="3298">81</cx:pt>
          <cx:pt idx="3299">68</cx:pt>
          <cx:pt idx="3300">67</cx:pt>
          <cx:pt idx="3301">68</cx:pt>
          <cx:pt idx="3302">75</cx:pt>
          <cx:pt idx="3303">50</cx:pt>
          <cx:pt idx="3304">77</cx:pt>
          <cx:pt idx="3305">57</cx:pt>
          <cx:pt idx="3306">82</cx:pt>
          <cx:pt idx="3307">70</cx:pt>
          <cx:pt idx="3308">58</cx:pt>
          <cx:pt idx="3309">55</cx:pt>
          <cx:pt idx="3310">58</cx:pt>
          <cx:pt idx="3311">87</cx:pt>
          <cx:pt idx="3312">75</cx:pt>
          <cx:pt idx="3313">63</cx:pt>
          <cx:pt idx="3314">71</cx:pt>
          <cx:pt idx="3315">87</cx:pt>
          <cx:pt idx="3316">76</cx:pt>
          <cx:pt idx="3317">79</cx:pt>
          <cx:pt idx="3318">74</cx:pt>
          <cx:pt idx="3319">78</cx:pt>
          <cx:pt idx="3320">78</cx:pt>
          <cx:pt idx="3321">51</cx:pt>
          <cx:pt idx="3322">56</cx:pt>
          <cx:pt idx="3323">78</cx:pt>
          <cx:pt idx="3324">56</cx:pt>
          <cx:pt idx="3325">64</cx:pt>
          <cx:pt idx="3326">57</cx:pt>
          <cx:pt idx="3327">56</cx:pt>
          <cx:pt idx="3328">69</cx:pt>
          <cx:pt idx="3329">55</cx:pt>
          <cx:pt idx="3330">59</cx:pt>
          <cx:pt idx="3331">79</cx:pt>
          <cx:pt idx="3332">72</cx:pt>
          <cx:pt idx="3333">79</cx:pt>
          <cx:pt idx="3334">62</cx:pt>
          <cx:pt idx="3335">77</cx:pt>
          <cx:pt idx="3336">76</cx:pt>
          <cx:pt idx="3337">69</cx:pt>
          <cx:pt idx="3338">88</cx:pt>
          <cx:pt idx="3339">76</cx:pt>
          <cx:pt idx="3340">66</cx:pt>
          <cx:pt idx="3341">66</cx:pt>
          <cx:pt idx="3342">67</cx:pt>
          <cx:pt idx="3343">78</cx:pt>
          <cx:pt idx="3344">85</cx:pt>
          <cx:pt idx="3345">76</cx:pt>
          <cx:pt idx="3346">80</cx:pt>
          <cx:pt idx="3347">50</cx:pt>
          <cx:pt idx="3348">61</cx:pt>
          <cx:pt idx="3349">77</cx:pt>
          <cx:pt idx="3350">63</cx:pt>
          <cx:pt idx="3351">79</cx:pt>
          <cx:pt idx="3352">78</cx:pt>
          <cx:pt idx="3353">83</cx:pt>
          <cx:pt idx="3354">78</cx:pt>
          <cx:pt idx="3355">64</cx:pt>
          <cx:pt idx="3356">62</cx:pt>
          <cx:pt idx="3357">61</cx:pt>
          <cx:pt idx="3358">63</cx:pt>
          <cx:pt idx="3359">87</cx:pt>
          <cx:pt idx="3360">71</cx:pt>
          <cx:pt idx="3361">72</cx:pt>
          <cx:pt idx="3362">54</cx:pt>
          <cx:pt idx="3363">82</cx:pt>
          <cx:pt idx="3364">83</cx:pt>
          <cx:pt idx="3365">58</cx:pt>
          <cx:pt idx="3366">55</cx:pt>
          <cx:pt idx="3367">75</cx:pt>
          <cx:pt idx="3368">64</cx:pt>
          <cx:pt idx="3369">61</cx:pt>
          <cx:pt idx="3370">59</cx:pt>
          <cx:pt idx="3371">71</cx:pt>
          <cx:pt idx="3372">72</cx:pt>
          <cx:pt idx="3373">54</cx:pt>
          <cx:pt idx="3374">70</cx:pt>
          <cx:pt idx="3375">71</cx:pt>
          <cx:pt idx="3376">55</cx:pt>
          <cx:pt idx="3377">77</cx:pt>
          <cx:pt idx="3378">51</cx:pt>
          <cx:pt idx="3379">51</cx:pt>
          <cx:pt idx="3380">85</cx:pt>
          <cx:pt idx="3381">85</cx:pt>
          <cx:pt idx="3382">84</cx:pt>
          <cx:pt idx="3383">67</cx:pt>
          <cx:pt idx="3384">52</cx:pt>
          <cx:pt idx="3385">71</cx:pt>
          <cx:pt idx="3386">62</cx:pt>
          <cx:pt idx="3387">53</cx:pt>
          <cx:pt idx="3388">72</cx:pt>
          <cx:pt idx="3389">52</cx:pt>
          <cx:pt idx="3390">80</cx:pt>
          <cx:pt idx="3391">69</cx:pt>
          <cx:pt idx="3392">67</cx:pt>
          <cx:pt idx="3393">69</cx:pt>
          <cx:pt idx="3394">58</cx:pt>
          <cx:pt idx="3395">74</cx:pt>
          <cx:pt idx="3396">79</cx:pt>
          <cx:pt idx="3397">69</cx:pt>
          <cx:pt idx="3398">84</cx:pt>
          <cx:pt idx="3399">65</cx:pt>
          <cx:pt idx="3400">66</cx:pt>
          <cx:pt idx="3401">58</cx:pt>
          <cx:pt idx="3402">52</cx:pt>
          <cx:pt idx="3403">74</cx:pt>
          <cx:pt idx="3404">69</cx:pt>
          <cx:pt idx="3405">76</cx:pt>
          <cx:pt idx="3406">67</cx:pt>
          <cx:pt idx="3407">75</cx:pt>
          <cx:pt idx="3408">72</cx:pt>
          <cx:pt idx="3409">62</cx:pt>
          <cx:pt idx="3410">75</cx:pt>
          <cx:pt idx="3411">88</cx:pt>
          <cx:pt idx="3412">71</cx:pt>
          <cx:pt idx="3413">68</cx:pt>
          <cx:pt idx="3414">71</cx:pt>
          <cx:pt idx="3415">83</cx:pt>
          <cx:pt idx="3416">81</cx:pt>
          <cx:pt idx="3417">67</cx:pt>
          <cx:pt idx="3418">70</cx:pt>
          <cx:pt idx="3419">78</cx:pt>
          <cx:pt idx="3420">54</cx:pt>
          <cx:pt idx="3421">74</cx:pt>
          <cx:pt idx="3422">60</cx:pt>
          <cx:pt idx="3423">72</cx:pt>
          <cx:pt idx="3424">63</cx:pt>
          <cx:pt idx="3425">54</cx:pt>
          <cx:pt idx="3426">56</cx:pt>
          <cx:pt idx="3427">59</cx:pt>
          <cx:pt idx="3428">55</cx:pt>
          <cx:pt idx="3429">75</cx:pt>
          <cx:pt idx="3430">51</cx:pt>
          <cx:pt idx="3431">72</cx:pt>
          <cx:pt idx="3432">75</cx:pt>
          <cx:pt idx="3433">66</cx:pt>
          <cx:pt idx="3434">61</cx:pt>
          <cx:pt idx="3435">70</cx:pt>
          <cx:pt idx="3436">57</cx:pt>
          <cx:pt idx="3437">57</cx:pt>
          <cx:pt idx="3438">67</cx:pt>
          <cx:pt idx="3439">90</cx:pt>
          <cx:pt idx="3440">60</cx:pt>
          <cx:pt idx="3441">90</cx:pt>
          <cx:pt idx="3442">81</cx:pt>
          <cx:pt idx="3443">54</cx:pt>
          <cx:pt idx="3444">84</cx:pt>
          <cx:pt idx="3445">81</cx:pt>
          <cx:pt idx="3446">82</cx:pt>
          <cx:pt idx="3447">79</cx:pt>
          <cx:pt idx="3448">73</cx:pt>
          <cx:pt idx="3449">60</cx:pt>
          <cx:pt idx="3450">70</cx:pt>
          <cx:pt idx="3451">61</cx:pt>
          <cx:pt idx="3452">82</cx:pt>
          <cx:pt idx="3453">78</cx:pt>
          <cx:pt idx="3454">79</cx:pt>
          <cx:pt idx="3455">53</cx:pt>
          <cx:pt idx="3456">50</cx:pt>
          <cx:pt idx="3457">66</cx:pt>
          <cx:pt idx="3458">53</cx:pt>
          <cx:pt idx="3459">66</cx:pt>
          <cx:pt idx="3460">75</cx:pt>
          <cx:pt idx="3461">55</cx:pt>
          <cx:pt idx="3462">59</cx:pt>
          <cx:pt idx="3463">61</cx:pt>
          <cx:pt idx="3464">54</cx:pt>
          <cx:pt idx="3465">52</cx:pt>
          <cx:pt idx="3466">79</cx:pt>
          <cx:pt idx="3467">79</cx:pt>
          <cx:pt idx="3468">66</cx:pt>
          <cx:pt idx="3469">74</cx:pt>
          <cx:pt idx="3470">51</cx:pt>
          <cx:pt idx="3471">69</cx:pt>
          <cx:pt idx="3472">79</cx:pt>
          <cx:pt idx="3473">80</cx:pt>
          <cx:pt idx="3474">71</cx:pt>
          <cx:pt idx="3475">84</cx:pt>
          <cx:pt idx="3476">78</cx:pt>
          <cx:pt idx="3477">60</cx:pt>
          <cx:pt idx="3478">73</cx:pt>
          <cx:pt idx="3479">84</cx:pt>
          <cx:pt idx="3480">85</cx:pt>
          <cx:pt idx="3481">78</cx:pt>
          <cx:pt idx="3482">84</cx:pt>
          <cx:pt idx="3483">52</cx:pt>
          <cx:pt idx="3484">81</cx:pt>
          <cx:pt idx="3485">74</cx:pt>
          <cx:pt idx="3486">83</cx:pt>
          <cx:pt idx="3487">73</cx:pt>
          <cx:pt idx="3488">71</cx:pt>
          <cx:pt idx="3489">62</cx:pt>
          <cx:pt idx="3490">64</cx:pt>
          <cx:pt idx="3491">72</cx:pt>
          <cx:pt idx="3492">67</cx:pt>
          <cx:pt idx="3493">58</cx:pt>
          <cx:pt idx="3494">82</cx:pt>
          <cx:pt idx="3495">69</cx:pt>
          <cx:pt idx="3496">63</cx:pt>
          <cx:pt idx="3497">68</cx:pt>
          <cx:pt idx="3498">70</cx:pt>
          <cx:pt idx="3499">65</cx:pt>
          <cx:pt idx="3500">60</cx:pt>
          <cx:pt idx="3501">58</cx:pt>
          <cx:pt idx="3502">58</cx:pt>
          <cx:pt idx="3503">53</cx:pt>
          <cx:pt idx="3504">75</cx:pt>
          <cx:pt idx="3505">79</cx:pt>
          <cx:pt idx="3506">92</cx:pt>
          <cx:pt idx="3507">57</cx:pt>
          <cx:pt idx="3508">70</cx:pt>
          <cx:pt idx="3509">65</cx:pt>
          <cx:pt idx="3510">68</cx:pt>
          <cx:pt idx="3511">70</cx:pt>
          <cx:pt idx="3512">72</cx:pt>
          <cx:pt idx="3513">83</cx:pt>
          <cx:pt idx="3514">71</cx:pt>
          <cx:pt idx="3515">64</cx:pt>
          <cx:pt idx="3516">64</cx:pt>
          <cx:pt idx="3517">61</cx:pt>
          <cx:pt idx="3518">79</cx:pt>
          <cx:pt idx="3519">57</cx:pt>
          <cx:pt idx="3520">88</cx:pt>
          <cx:pt idx="3521">65</cx:pt>
          <cx:pt idx="3522">86</cx:pt>
          <cx:pt idx="3523">67</cx:pt>
          <cx:pt idx="3524">62</cx:pt>
          <cx:pt idx="3525">72</cx:pt>
          <cx:pt idx="3526">80</cx:pt>
          <cx:pt idx="3527">65</cx:pt>
          <cx:pt idx="3528">83</cx:pt>
          <cx:pt idx="3529">81</cx:pt>
          <cx:pt idx="3530">78</cx:pt>
          <cx:pt idx="3531">76</cx:pt>
          <cx:pt idx="3532">75</cx:pt>
          <cx:pt idx="3533">70</cx:pt>
          <cx:pt idx="3534">62</cx:pt>
          <cx:pt idx="3535">68</cx:pt>
          <cx:pt idx="3536">52</cx:pt>
          <cx:pt idx="3537">64</cx:pt>
          <cx:pt idx="3538">74</cx:pt>
          <cx:pt idx="3539">70</cx:pt>
          <cx:pt idx="3540">78</cx:pt>
          <cx:pt idx="3541">68</cx:pt>
          <cx:pt idx="3542">64</cx:pt>
          <cx:pt idx="3543">55</cx:pt>
          <cx:pt idx="3544">69</cx:pt>
          <cx:pt idx="3545">59</cx:pt>
          <cx:pt idx="3546">68</cx:pt>
          <cx:pt idx="3547">78</cx:pt>
          <cx:pt idx="3548">67</cx:pt>
          <cx:pt idx="3549">72</cx:pt>
          <cx:pt idx="3550">72</cx:pt>
          <cx:pt idx="3551">80</cx:pt>
          <cx:pt idx="3552">86</cx:pt>
          <cx:pt idx="3553">80</cx:pt>
          <cx:pt idx="3554">52</cx:pt>
          <cx:pt idx="3555">74</cx:pt>
          <cx:pt idx="3556">71</cx:pt>
          <cx:pt idx="3557">72</cx:pt>
          <cx:pt idx="3558">71</cx:pt>
          <cx:pt idx="3559">56</cx:pt>
          <cx:pt idx="3560">77</cx:pt>
          <cx:pt idx="3561">71</cx:pt>
          <cx:pt idx="3562">69</cx:pt>
          <cx:pt idx="3563">77</cx:pt>
          <cx:pt idx="3564">72</cx:pt>
          <cx:pt idx="3565">80</cx:pt>
          <cx:pt idx="3566">71</cx:pt>
          <cx:pt idx="3567">71</cx:pt>
          <cx:pt idx="3568">60</cx:pt>
          <cx:pt idx="3569">66</cx:pt>
          <cx:pt idx="3570">56</cx:pt>
          <cx:pt idx="3571">67</cx:pt>
          <cx:pt idx="3572">61</cx:pt>
          <cx:pt idx="3573">56</cx:pt>
          <cx:pt idx="3574">78</cx:pt>
          <cx:pt idx="3575">65</cx:pt>
          <cx:pt idx="3576">73</cx:pt>
          <cx:pt idx="3577">84</cx:pt>
          <cx:pt idx="3578">70</cx:pt>
          <cx:pt idx="3579">71</cx:pt>
          <cx:pt idx="3580">58</cx:pt>
          <cx:pt idx="3581">62</cx:pt>
          <cx:pt idx="3582">50</cx:pt>
          <cx:pt idx="3583">76</cx:pt>
          <cx:pt idx="3584">61</cx:pt>
          <cx:pt idx="3585">77</cx:pt>
          <cx:pt idx="3586">64</cx:pt>
          <cx:pt idx="3587">72</cx:pt>
          <cx:pt idx="3588">66</cx:pt>
          <cx:pt idx="3589">73</cx:pt>
          <cx:pt idx="3590">57</cx:pt>
          <cx:pt idx="3591">86</cx:pt>
          <cx:pt idx="3592">64</cx:pt>
          <cx:pt idx="3593">81</cx:pt>
          <cx:pt idx="3594">56</cx:pt>
          <cx:pt idx="3595">61</cx:pt>
          <cx:pt idx="3596">62</cx:pt>
          <cx:pt idx="3597">72</cx:pt>
          <cx:pt idx="3598">66</cx:pt>
          <cx:pt idx="3599">77</cx:pt>
          <cx:pt idx="3600">82</cx:pt>
          <cx:pt idx="3601">76</cx:pt>
          <cx:pt idx="3602">65</cx:pt>
          <cx:pt idx="3603">50</cx:pt>
          <cx:pt idx="3604">71</cx:pt>
          <cx:pt idx="3605">56</cx:pt>
          <cx:pt idx="3606">77</cx:pt>
          <cx:pt idx="3607">62</cx:pt>
          <cx:pt idx="3608">53</cx:pt>
          <cx:pt idx="3609">51</cx:pt>
          <cx:pt idx="3610">50</cx:pt>
          <cx:pt idx="3611">63</cx:pt>
          <cx:pt idx="3612">51</cx:pt>
          <cx:pt idx="3613">51</cx:pt>
          <cx:pt idx="3614">52</cx:pt>
          <cx:pt idx="3615">56</cx:pt>
          <cx:pt idx="3616">64</cx:pt>
          <cx:pt idx="3617">60</cx:pt>
          <cx:pt idx="3618">54</cx:pt>
          <cx:pt idx="3619">61</cx:pt>
          <cx:pt idx="3620">76</cx:pt>
          <cx:pt idx="3621">63</cx:pt>
          <cx:pt idx="3622">80</cx:pt>
          <cx:pt idx="3623">73</cx:pt>
          <cx:pt idx="3624">75</cx:pt>
          <cx:pt idx="3625">77</cx:pt>
          <cx:pt idx="3626">62</cx:pt>
          <cx:pt idx="3627">66</cx:pt>
          <cx:pt idx="3628">64</cx:pt>
          <cx:pt idx="3629">61</cx:pt>
          <cx:pt idx="3630">51</cx:pt>
          <cx:pt idx="3631">84</cx:pt>
          <cx:pt idx="3632">55</cx:pt>
          <cx:pt idx="3633">72</cx:pt>
          <cx:pt idx="3634">55</cx:pt>
          <cx:pt idx="3635">70</cx:pt>
          <cx:pt idx="3636">77</cx:pt>
          <cx:pt idx="3637">78</cx:pt>
          <cx:pt idx="3638">82</cx:pt>
          <cx:pt idx="3639">79</cx:pt>
          <cx:pt idx="3640">74</cx:pt>
          <cx:pt idx="3641">68</cx:pt>
          <cx:pt idx="3642">58</cx:pt>
          <cx:pt idx="3643">69</cx:pt>
          <cx:pt idx="3644">65</cx:pt>
          <cx:pt idx="3645">85</cx:pt>
          <cx:pt idx="3646">73</cx:pt>
          <cx:pt idx="3647">81</cx:pt>
          <cx:pt idx="3648">81</cx:pt>
          <cx:pt idx="3649">64</cx:pt>
          <cx:pt idx="3650">83</cx:pt>
          <cx:pt idx="3651">77</cx:pt>
          <cx:pt idx="3652">66</cx:pt>
          <cx:pt idx="3653">59</cx:pt>
          <cx:pt idx="3654">53</cx:pt>
          <cx:pt idx="3655">78</cx:pt>
          <cx:pt idx="3656">53</cx:pt>
          <cx:pt idx="3657">55</cx:pt>
          <cx:pt idx="3658">72</cx:pt>
          <cx:pt idx="3659">77</cx:pt>
          <cx:pt idx="3660">65</cx:pt>
          <cx:pt idx="3661">58</cx:pt>
          <cx:pt idx="3662">58</cx:pt>
          <cx:pt idx="3663">60</cx:pt>
          <cx:pt idx="3664">68</cx:pt>
          <cx:pt idx="3665">61</cx:pt>
          <cx:pt idx="3666">63</cx:pt>
          <cx:pt idx="3667">68</cx:pt>
          <cx:pt idx="3668">76</cx:pt>
          <cx:pt idx="3669">80</cx:pt>
          <cx:pt idx="3670">76</cx:pt>
          <cx:pt idx="3671">83</cx:pt>
          <cx:pt idx="3672">72</cx:pt>
          <cx:pt idx="3673">74</cx:pt>
          <cx:pt idx="3674">74</cx:pt>
          <cx:pt idx="3675">59</cx:pt>
          <cx:pt idx="3676">63</cx:pt>
          <cx:pt idx="3677">81</cx:pt>
          <cx:pt idx="3678">79</cx:pt>
          <cx:pt idx="3679">57</cx:pt>
          <cx:pt idx="3680">62</cx:pt>
          <cx:pt idx="3681">82</cx:pt>
          <cx:pt idx="3682">64</cx:pt>
          <cx:pt idx="3683">86</cx:pt>
          <cx:pt idx="3684">87</cx:pt>
          <cx:pt idx="3685">52</cx:pt>
          <cx:pt idx="3686">63</cx:pt>
          <cx:pt idx="3687">77</cx:pt>
          <cx:pt idx="3688">63</cx:pt>
          <cx:pt idx="3689">82</cx:pt>
          <cx:pt idx="3690">74</cx:pt>
          <cx:pt idx="3691">56</cx:pt>
          <cx:pt idx="3692">83</cx:pt>
          <cx:pt idx="3693">81</cx:pt>
          <cx:pt idx="3694">71</cx:pt>
          <cx:pt idx="3695">90</cx:pt>
          <cx:pt idx="3696">85</cx:pt>
          <cx:pt idx="3697">85</cx:pt>
          <cx:pt idx="3698">86</cx:pt>
          <cx:pt idx="3699">72</cx:pt>
          <cx:pt idx="3700">77</cx:pt>
          <cx:pt idx="3701">83</cx:pt>
          <cx:pt idx="3702">78</cx:pt>
          <cx:pt idx="3703">70</cx:pt>
          <cx:pt idx="3704">84</cx:pt>
          <cx:pt idx="3705">75</cx:pt>
          <cx:pt idx="3706">79</cx:pt>
          <cx:pt idx="3707">81</cx:pt>
          <cx:pt idx="3708">60</cx:pt>
          <cx:pt idx="3709">70</cx:pt>
          <cx:pt idx="3710">59</cx:pt>
          <cx:pt idx="3711">59</cx:pt>
          <cx:pt idx="3712">85</cx:pt>
          <cx:pt idx="3713">81</cx:pt>
          <cx:pt idx="3714">84</cx:pt>
          <cx:pt idx="3715">82</cx:pt>
          <cx:pt idx="3716">74</cx:pt>
          <cx:pt idx="3717">83</cx:pt>
          <cx:pt idx="3718">77</cx:pt>
          <cx:pt idx="3719">72</cx:pt>
          <cx:pt idx="3720">83</cx:pt>
          <cx:pt idx="3721">79</cx:pt>
          <cx:pt idx="3722">80</cx:pt>
          <cx:pt idx="3723">86</cx:pt>
          <cx:pt idx="3724">67</cx:pt>
          <cx:pt idx="3725">74</cx:pt>
          <cx:pt idx="3726">79</cx:pt>
          <cx:pt idx="3727">78</cx:pt>
          <cx:pt idx="3728">74</cx:pt>
          <cx:pt idx="3729">84</cx:pt>
          <cx:pt idx="3730">81</cx:pt>
          <cx:pt idx="3731">71</cx:pt>
          <cx:pt idx="3732">62</cx:pt>
          <cx:pt idx="3733">65</cx:pt>
          <cx:pt idx="3734">73</cx:pt>
          <cx:pt idx="3735">53</cx:pt>
          <cx:pt idx="3736">78</cx:pt>
          <cx:pt idx="3737">78</cx:pt>
          <cx:pt idx="3738">51</cx:pt>
          <cx:pt idx="3739">72</cx:pt>
          <cx:pt idx="3740">83</cx:pt>
          <cx:pt idx="3741">82</cx:pt>
          <cx:pt idx="3742">63</cx:pt>
          <cx:pt idx="3743">75</cx:pt>
          <cx:pt idx="3744">63</cx:pt>
          <cx:pt idx="3745">63</cx:pt>
          <cx:pt idx="3746">70</cx:pt>
          <cx:pt idx="3747">79</cx:pt>
          <cx:pt idx="3748">62</cx:pt>
          <cx:pt idx="3749">76</cx:pt>
          <cx:pt idx="3750">76</cx:pt>
          <cx:pt idx="3751">69</cx:pt>
          <cx:pt idx="3752">78</cx:pt>
          <cx:pt idx="3753">76</cx:pt>
          <cx:pt idx="3754">81</cx:pt>
          <cx:pt idx="3755">72</cx:pt>
          <cx:pt idx="3756">79</cx:pt>
          <cx:pt idx="3757">72</cx:pt>
          <cx:pt idx="3758">81</cx:pt>
          <cx:pt idx="3759">72</cx:pt>
          <cx:pt idx="3760">85</cx:pt>
          <cx:pt idx="3761">74</cx:pt>
          <cx:pt idx="3762">66</cx:pt>
          <cx:pt idx="3763">60</cx:pt>
          <cx:pt idx="3764">58</cx:pt>
          <cx:pt idx="3765">59</cx:pt>
          <cx:pt idx="3766">54</cx:pt>
          <cx:pt idx="3767">57</cx:pt>
          <cx:pt idx="3768">75</cx:pt>
          <cx:pt idx="3769">58</cx:pt>
          <cx:pt idx="3770">54</cx:pt>
          <cx:pt idx="3771">65</cx:pt>
          <cx:pt idx="3772">68</cx:pt>
          <cx:pt idx="3773">57</cx:pt>
          <cx:pt idx="3774">58</cx:pt>
          <cx:pt idx="3775">66</cx:pt>
          <cx:pt idx="3776">82</cx:pt>
          <cx:pt idx="3777">62</cx:pt>
          <cx:pt idx="3778">56</cx:pt>
          <cx:pt idx="3779">58</cx:pt>
          <cx:pt idx="3780">58</cx:pt>
          <cx:pt idx="3781">77</cx:pt>
          <cx:pt idx="3782">72</cx:pt>
          <cx:pt idx="3783">65</cx:pt>
          <cx:pt idx="3784">74</cx:pt>
          <cx:pt idx="3785">55</cx:pt>
          <cx:pt idx="3786">62</cx:pt>
          <cx:pt idx="3787">60</cx:pt>
          <cx:pt idx="3788">68</cx:pt>
          <cx:pt idx="3789">67</cx:pt>
          <cx:pt idx="3790">55</cx:pt>
          <cx:pt idx="3791">52</cx:pt>
          <cx:pt idx="3792">82</cx:pt>
          <cx:pt idx="3793">75</cx:pt>
          <cx:pt idx="3794">79</cx:pt>
          <cx:pt idx="3795">71</cx:pt>
          <cx:pt idx="3796">77</cx:pt>
          <cx:pt idx="3797">74</cx:pt>
          <cx:pt idx="3798">58</cx:pt>
          <cx:pt idx="3799">71</cx:pt>
          <cx:pt idx="3800">64</cx:pt>
        </cx:lvl>
      </cx:numDim>
    </cx:data>
  </cx:chartData>
  <cx:chart>
    <cx:title pos="t" align="ctr" overlay="0">
      <cx:tx>
        <cx:txData>
          <cx:v>Distribution of Track Popularity</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Distribution of Track Popularity</a:t>
          </a:r>
        </a:p>
      </cx:txPr>
    </cx:title>
    <cx:plotArea>
      <cx:plotAreaRegion>
        <cx:series layoutId="clusteredColumn" uniqueId="{56F25379-5629-42BA-8BA9-E4FD5275234C}">
          <cx:tx>
            <cx:txData>
              <cx:f>filtered_data_Statistics!$B$1</cx:f>
              <cx:v>track_popularity</cx:v>
            </cx:txData>
          </cx:tx>
          <cx:dataId val="0"/>
          <cx:layoutPr>
            <cx:binning intervalClosed="r"/>
          </cx:layoutPr>
        </cx:series>
      </cx:plotAreaRegion>
      <cx:axis id="0">
        <cx:catScaling gapWidth="0"/>
        <cx:title>
          <cx:tx>
            <cx:txData>
              <cx:v>Track Popularity Score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Track Popularity Score</a:t>
              </a:r>
            </a:p>
          </cx:txPr>
        </cx:title>
        <cx:tickLabels/>
      </cx:axis>
      <cx:axis id="1">
        <cx:valScaling/>
        <cx:title>
          <cx:tx>
            <cx:txData>
              <cx:v>Number of Tracks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Number of Tracks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Professional APA Style paper 7th edition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Haya</dc:creator>
  <keywords/>
  <dc:description/>
  <lastModifiedBy>X00225083 Filip Jurek</lastModifiedBy>
  <revision>7</revision>
  <dcterms:created xsi:type="dcterms:W3CDTF">2026-02-24T10:45:00.0000000Z</dcterms:created>
  <dcterms:modified xsi:type="dcterms:W3CDTF">2026-02-25T20:08:44.6910140Z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